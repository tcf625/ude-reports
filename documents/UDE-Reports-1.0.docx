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0DA" w:rsidRPr="00BF46D4" w:rsidRDefault="00AA30DA" w:rsidP="007A15FF">
      <w:pPr>
        <w:pStyle w:val="-0"/>
      </w:pPr>
    </w:p>
    <w:p w:rsidR="00AA30DA" w:rsidRDefault="00AA30DA" w:rsidP="007A15FF">
      <w:pPr>
        <w:pStyle w:val="-"/>
      </w:pPr>
    </w:p>
    <w:p w:rsidR="00AA30DA" w:rsidRDefault="00B34B2C" w:rsidP="007A15FF">
      <w:pPr>
        <w:pStyle w:val="-"/>
      </w:pPr>
      <w:r>
        <w:rPr>
          <w:rFonts w:hint="eastAsia"/>
        </w:rPr>
        <w:t>UDE</w:t>
      </w:r>
      <w:r w:rsidR="009B27D3" w:rsidRPr="009B27D3">
        <w:rPr>
          <w:rFonts w:hint="eastAsia"/>
        </w:rPr>
        <w:t>報表輔助元件</w:t>
      </w:r>
      <w:r>
        <w:rPr>
          <w:rFonts w:hint="eastAsia"/>
        </w:rPr>
        <w:t>使用</w:t>
      </w:r>
      <w:r w:rsidR="00D106CD" w:rsidRPr="00D106CD">
        <w:rPr>
          <w:rFonts w:hint="eastAsia"/>
        </w:rPr>
        <w:t>說明</w:t>
      </w:r>
    </w:p>
    <w:p w:rsidR="00B34B2C" w:rsidRDefault="00B34B2C" w:rsidP="007A15FF">
      <w:pPr>
        <w:pStyle w:val="-"/>
      </w:pPr>
    </w:p>
    <w:p w:rsidR="00B34B2C" w:rsidRDefault="00B34B2C" w:rsidP="007A15FF">
      <w:pPr>
        <w:pStyle w:val="-"/>
      </w:pPr>
    </w:p>
    <w:p w:rsidR="008F154B" w:rsidRDefault="008F154B" w:rsidP="007A15FF">
      <w:pPr>
        <w:pStyle w:val="-"/>
      </w:pPr>
      <w:r w:rsidRPr="007F668D">
        <w:t>版本：</w:t>
      </w:r>
      <w:r w:rsidR="004A3EB1">
        <w:rPr>
          <w:rFonts w:hint="eastAsia"/>
        </w:rPr>
        <w:t>1</w:t>
      </w:r>
      <w:r w:rsidR="00A938AC">
        <w:rPr>
          <w:rFonts w:hint="eastAsia"/>
        </w:rPr>
        <w:t>.</w:t>
      </w:r>
      <w:r w:rsidR="004A3EB1">
        <w:rPr>
          <w:rFonts w:hint="eastAsia"/>
        </w:rPr>
        <w:t>0</w:t>
      </w:r>
      <w:r w:rsidR="00D106CD">
        <w:rPr>
          <w:rFonts w:hint="eastAsia"/>
        </w:rPr>
        <w:t>.0</w:t>
      </w:r>
    </w:p>
    <w:p w:rsidR="008F154B" w:rsidRDefault="008F154B" w:rsidP="007A15FF">
      <w:pPr>
        <w:pStyle w:val="-"/>
      </w:pPr>
    </w:p>
    <w:p w:rsidR="00C440CB" w:rsidRPr="00B34B2C" w:rsidRDefault="00C440CB" w:rsidP="007A15FF">
      <w:pPr>
        <w:pStyle w:val="-"/>
      </w:pPr>
    </w:p>
    <w:p w:rsidR="00DF549E" w:rsidRDefault="00DF549E" w:rsidP="007A15FF">
      <w:pPr>
        <w:pStyle w:val="-"/>
      </w:pPr>
    </w:p>
    <w:p w:rsidR="009B3202" w:rsidRDefault="009B3202" w:rsidP="007A15FF">
      <w:pPr>
        <w:pStyle w:val="-"/>
      </w:pPr>
    </w:p>
    <w:p w:rsidR="00D106CD" w:rsidRDefault="00D106CD" w:rsidP="007A15FF">
      <w:pPr>
        <w:pStyle w:val="-"/>
      </w:pPr>
    </w:p>
    <w:p w:rsidR="00D106CD" w:rsidRDefault="00D106CD" w:rsidP="007A15FF">
      <w:pPr>
        <w:pStyle w:val="-"/>
      </w:pPr>
    </w:p>
    <w:p w:rsidR="00D106CD" w:rsidRDefault="00D106CD" w:rsidP="007A15FF">
      <w:pPr>
        <w:pStyle w:val="-"/>
      </w:pPr>
    </w:p>
    <w:p w:rsidR="00D106CD" w:rsidRDefault="00D106CD" w:rsidP="007A15FF">
      <w:pPr>
        <w:pStyle w:val="-"/>
      </w:pPr>
    </w:p>
    <w:p w:rsidR="00DF549E" w:rsidRDefault="00DF549E" w:rsidP="007A15FF">
      <w:pPr>
        <w:pStyle w:val="-"/>
      </w:pPr>
    </w:p>
    <w:p w:rsidR="008F154B" w:rsidRPr="007F0C43" w:rsidRDefault="008F154B" w:rsidP="007A15FF">
      <w:pPr>
        <w:pStyle w:val="-1"/>
      </w:pPr>
      <w:proofErr w:type="gramStart"/>
      <w:r w:rsidRPr="007F0C43">
        <w:rPr>
          <w:rFonts w:hint="eastAsia"/>
        </w:rPr>
        <w:t>資拓宏</w:t>
      </w:r>
      <w:proofErr w:type="gramEnd"/>
      <w:r w:rsidRPr="007F0C43">
        <w:rPr>
          <w:rFonts w:hint="eastAsia"/>
        </w:rPr>
        <w:t>宇國際股份有限公司</w:t>
      </w:r>
    </w:p>
    <w:p w:rsidR="0004069B" w:rsidRPr="007F0C43" w:rsidRDefault="008F154B" w:rsidP="007A15FF">
      <w:pPr>
        <w:pStyle w:val="-1"/>
      </w:pPr>
      <w:r w:rsidRPr="007F0C43">
        <w:rPr>
          <w:rFonts w:hint="eastAsia"/>
        </w:rPr>
        <w:t>民國</w:t>
      </w:r>
      <w:r w:rsidRPr="007F0C43">
        <w:rPr>
          <w:rFonts w:hint="eastAsia"/>
        </w:rPr>
        <w:t>10</w:t>
      </w:r>
      <w:r w:rsidR="00D106CD">
        <w:rPr>
          <w:rFonts w:hint="eastAsia"/>
        </w:rPr>
        <w:t>4</w:t>
      </w:r>
      <w:r w:rsidRPr="007F0C43">
        <w:rPr>
          <w:rFonts w:hint="eastAsia"/>
        </w:rPr>
        <w:t>年</w:t>
      </w:r>
      <w:r w:rsidR="00D106CD">
        <w:rPr>
          <w:rFonts w:hint="eastAsia"/>
        </w:rPr>
        <w:t>8</w:t>
      </w:r>
      <w:r w:rsidRPr="007F0C43">
        <w:rPr>
          <w:rFonts w:hint="eastAsia"/>
        </w:rPr>
        <w:t>月</w:t>
      </w:r>
      <w:r w:rsidR="00D106CD">
        <w:rPr>
          <w:rFonts w:hint="eastAsia"/>
        </w:rPr>
        <w:t>31</w:t>
      </w:r>
      <w:r w:rsidRPr="007F0C43">
        <w:rPr>
          <w:rFonts w:hint="eastAsia"/>
        </w:rPr>
        <w:t>日</w:t>
      </w:r>
    </w:p>
    <w:p w:rsidR="00B27B4D" w:rsidRDefault="0004069B" w:rsidP="007A15FF">
      <w:pPr>
        <w:pStyle w:val="-"/>
      </w:pPr>
      <w:r>
        <w:br w:type="page"/>
      </w:r>
      <w:r w:rsidR="00B27B4D">
        <w:rPr>
          <w:rFonts w:hint="eastAsia"/>
        </w:rPr>
        <w:lastRenderedPageBreak/>
        <w:t>目　　　錄</w:t>
      </w:r>
    </w:p>
    <w:p w:rsidR="008A390E" w:rsidRDefault="00BD36DA">
      <w:pPr>
        <w:pStyle w:val="17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fldChar w:fldCharType="begin"/>
      </w:r>
      <w:r w:rsidR="00B27B4D" w:rsidRPr="00B27B4D">
        <w:instrText xml:space="preserve"> </w:instrText>
      </w:r>
      <w:r w:rsidR="00B27B4D" w:rsidRPr="00B27B4D">
        <w:rPr>
          <w:rFonts w:hint="eastAsia"/>
        </w:rPr>
        <w:instrText>TOC \o "1-3" \h \z \u</w:instrText>
      </w:r>
      <w:r w:rsidR="00B27B4D" w:rsidRPr="00B27B4D">
        <w:instrText xml:space="preserve"> </w:instrText>
      </w:r>
      <w:r>
        <w:fldChar w:fldCharType="separate"/>
      </w:r>
      <w:hyperlink w:anchor="_Toc428885631" w:history="1">
        <w:r w:rsidR="008A390E" w:rsidRPr="0053445A">
          <w:rPr>
            <w:rStyle w:val="a7"/>
            <w:rFonts w:hint="eastAsia"/>
            <w:noProof/>
          </w:rPr>
          <w:t>壹、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前言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_Toc428885631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32" w:history="1">
        <w:r w:rsidR="008A390E" w:rsidRPr="0053445A">
          <w:rPr>
            <w:rStyle w:val="a7"/>
            <w:rFonts w:hint="eastAsia"/>
            <w:noProof/>
          </w:rPr>
          <w:t>一、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特色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_Toc428885632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33" w:history="1">
        <w:r w:rsidR="008A390E" w:rsidRPr="0053445A">
          <w:rPr>
            <w:rStyle w:val="a7"/>
            <w:rFonts w:hint="eastAsia"/>
            <w:noProof/>
          </w:rPr>
          <w:t>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系統需求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_Toc428885633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>
      <w:pPr>
        <w:pStyle w:val="17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34" w:history="1">
        <w:r w:rsidR="008A390E" w:rsidRPr="0053445A">
          <w:rPr>
            <w:rStyle w:val="a7"/>
            <w:rFonts w:hint="eastAsia"/>
            <w:noProof/>
          </w:rPr>
          <w:t>貳、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基本概念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_Toc428885634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35" w:history="1">
        <w:r w:rsidR="008A390E" w:rsidRPr="0053445A">
          <w:rPr>
            <w:rStyle w:val="a7"/>
            <w:rFonts w:hint="eastAsia"/>
            <w:noProof/>
          </w:rPr>
          <w:t>一、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iText PDF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_Toc428885635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36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概述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_Toc428885636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37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頁面結構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_Toc428885637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38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三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程式結構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_Toc428885638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7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39" w:history="1">
        <w:r w:rsidR="008A390E" w:rsidRPr="0053445A">
          <w:rPr>
            <w:rStyle w:val="a7"/>
            <w:rFonts w:hint="eastAsia"/>
            <w:noProof/>
          </w:rPr>
          <w:t>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POI Excel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_Toc428885639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0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概述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_Toc428885640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1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程式結構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_Toc428885641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>
      <w:pPr>
        <w:pStyle w:val="17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2" w:history="1">
        <w:r w:rsidR="008A390E" w:rsidRPr="0053445A">
          <w:rPr>
            <w:rStyle w:val="a7"/>
            <w:rFonts w:hint="eastAsia"/>
            <w:noProof/>
          </w:rPr>
          <w:t>參、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設定、開發與測試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_Toc428885642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3" w:history="1">
        <w:r w:rsidR="008A390E" w:rsidRPr="0053445A">
          <w:rPr>
            <w:rStyle w:val="a7"/>
            <w:rFonts w:hint="eastAsia"/>
            <w:noProof/>
          </w:rPr>
          <w:t>一、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設定檔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_Toc428885643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4" w:history="1">
        <w:r w:rsidR="008A390E" w:rsidRPr="0053445A">
          <w:rPr>
            <w:rStyle w:val="a7"/>
            <w:rFonts w:hint="eastAsia"/>
            <w:noProof/>
          </w:rPr>
          <w:t>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單元測試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_Toc428885644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10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5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IText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_Toc428885645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10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6" w:history="1">
        <w:r w:rsidR="008A390E" w:rsidRPr="0053445A">
          <w:rPr>
            <w:rStyle w:val="a7"/>
            <w:rFonts w:hint="eastAsia"/>
            <w:noProof/>
          </w:rPr>
          <w:t>三、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SAMPLE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_Toc428885646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11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>
      <w:pPr>
        <w:pStyle w:val="17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7" w:history="1">
        <w:r w:rsidR="008A390E" w:rsidRPr="0053445A">
          <w:rPr>
            <w:rStyle w:val="a7"/>
            <w:rFonts w:hint="eastAsia"/>
            <w:noProof/>
          </w:rPr>
          <w:t>肆、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基本</w:t>
        </w:r>
        <w:r w:rsidR="008A390E" w:rsidRPr="0053445A">
          <w:rPr>
            <w:rStyle w:val="a7"/>
            <w:noProof/>
          </w:rPr>
          <w:t>PDF</w:t>
        </w:r>
        <w:r w:rsidR="008A390E" w:rsidRPr="0053445A">
          <w:rPr>
            <w:rStyle w:val="a7"/>
            <w:rFonts w:hint="eastAsia"/>
            <w:noProof/>
          </w:rPr>
          <w:t>文件操作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_Toc428885647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12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8" w:history="1">
        <w:r w:rsidR="008A390E" w:rsidRPr="0053445A">
          <w:rPr>
            <w:rStyle w:val="a7"/>
            <w:rFonts w:hint="eastAsia"/>
            <w:noProof/>
          </w:rPr>
          <w:t>一、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PDFDocument</w:t>
        </w:r>
        <w:r w:rsidR="008A390E" w:rsidRPr="0053445A">
          <w:rPr>
            <w:rStyle w:val="a7"/>
            <w:rFonts w:hint="eastAsia"/>
            <w:noProof/>
          </w:rPr>
          <w:t>摘要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_Toc428885648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12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49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基本文字輸出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_Toc428885649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12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0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基本表格輸出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_Toc428885650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13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1" w:history="1">
        <w:r w:rsidR="008A390E" w:rsidRPr="0053445A">
          <w:rPr>
            <w:rStyle w:val="a7"/>
            <w:rFonts w:hint="eastAsia"/>
            <w:noProof/>
          </w:rPr>
          <w:t>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頁面與邊界設定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_Toc428885651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17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2" w:history="1">
        <w:r w:rsidR="008A390E" w:rsidRPr="0053445A">
          <w:rPr>
            <w:rStyle w:val="a7"/>
            <w:rFonts w:hint="eastAsia"/>
            <w:noProof/>
          </w:rPr>
          <w:t>三、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頁首、頁尾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_Toc428885652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20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3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基本輸出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_Toc428885653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20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4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頁碼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_Toc428885654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22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5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三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分節處理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_Toc428885655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23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6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四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以表格輸出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_Toc428885656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25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7" w:history="1">
        <w:r w:rsidR="008A390E" w:rsidRPr="0053445A">
          <w:rPr>
            <w:rStyle w:val="a7"/>
            <w:rFonts w:hint="eastAsia"/>
            <w:noProof/>
          </w:rPr>
          <w:t>四、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浮水印、騎縫章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_Toc428885657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27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8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文字浮水印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_Toc428885658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27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59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圖片浮水印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_Toc428885659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32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0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三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線段繪製浮水印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_Toc428885660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33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1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四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圖片騎縫章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_Toc428885661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35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2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五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計算騎縫章邊界範圍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_Toc428885662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37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3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六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外部設定檔定義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_Toc428885663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37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4" w:history="1">
        <w:r w:rsidR="008A390E" w:rsidRPr="0053445A">
          <w:rPr>
            <w:rStyle w:val="a7"/>
            <w:rFonts w:hint="eastAsia"/>
            <w:noProof/>
          </w:rPr>
          <w:t>五、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文件保全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_Toc428885664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37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>
      <w:pPr>
        <w:pStyle w:val="17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5" w:history="1">
        <w:r w:rsidR="008A390E" w:rsidRPr="0053445A">
          <w:rPr>
            <w:rStyle w:val="a7"/>
            <w:rFonts w:hint="eastAsia"/>
            <w:noProof/>
          </w:rPr>
          <w:t>伍、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基本</w:t>
        </w:r>
        <w:r w:rsidR="008A390E" w:rsidRPr="0053445A">
          <w:rPr>
            <w:rStyle w:val="a7"/>
            <w:noProof/>
          </w:rPr>
          <w:t xml:space="preserve">Excel </w:t>
        </w:r>
        <w:r w:rsidR="008A390E" w:rsidRPr="0053445A">
          <w:rPr>
            <w:rStyle w:val="a7"/>
            <w:rFonts w:hint="eastAsia"/>
            <w:noProof/>
          </w:rPr>
          <w:t>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_Toc428885665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6" w:history="1">
        <w:r w:rsidR="008A390E" w:rsidRPr="0053445A">
          <w:rPr>
            <w:rStyle w:val="a7"/>
            <w:rFonts w:hint="eastAsia"/>
            <w:noProof/>
          </w:rPr>
          <w:t>一、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ExcelDocument</w:t>
        </w:r>
        <w:r w:rsidR="008A390E" w:rsidRPr="0053445A">
          <w:rPr>
            <w:rStyle w:val="a7"/>
            <w:rFonts w:hint="eastAsia"/>
            <w:noProof/>
          </w:rPr>
          <w:t>摘要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_Toc428885666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7" w:history="1">
        <w:r w:rsidR="008A390E" w:rsidRPr="0053445A">
          <w:rPr>
            <w:rStyle w:val="a7"/>
            <w:rFonts w:hint="eastAsia"/>
            <w:noProof/>
          </w:rPr>
          <w:t>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格式設定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_Toc428885667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8" w:history="1">
        <w:r w:rsidR="008A390E" w:rsidRPr="0053445A">
          <w:rPr>
            <w:rStyle w:val="a7"/>
            <w:rFonts w:hint="eastAsia"/>
            <w:noProof/>
          </w:rPr>
          <w:t>三、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合併欄位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_Toc428885668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69" w:history="1">
        <w:r w:rsidR="008A390E" w:rsidRPr="0053445A">
          <w:rPr>
            <w:rStyle w:val="a7"/>
            <w:rFonts w:hint="eastAsia"/>
            <w:noProof/>
          </w:rPr>
          <w:t>四、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列印設定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_Toc428885669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>
      <w:pPr>
        <w:pStyle w:val="17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0" w:history="1">
        <w:r w:rsidR="008A390E" w:rsidRPr="0053445A">
          <w:rPr>
            <w:rStyle w:val="a7"/>
            <w:rFonts w:hint="eastAsia"/>
            <w:noProof/>
          </w:rPr>
          <w:t>陸、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表格與樣式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_Toc428885670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1" w:history="1">
        <w:r w:rsidR="008A390E" w:rsidRPr="0053445A">
          <w:rPr>
            <w:rStyle w:val="a7"/>
            <w:rFonts w:hint="eastAsia"/>
            <w:noProof/>
          </w:rPr>
          <w:t>一、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底色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_Toc428885671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39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2" w:history="1">
        <w:r w:rsidR="008A390E" w:rsidRPr="0053445A">
          <w:rPr>
            <w:rStyle w:val="a7"/>
            <w:rFonts w:hint="eastAsia"/>
            <w:noProof/>
          </w:rPr>
          <w:t>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邊框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_Toc428885672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40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3" w:history="1">
        <w:r w:rsidR="008A390E" w:rsidRPr="0053445A">
          <w:rPr>
            <w:rStyle w:val="a7"/>
            <w:rFonts w:hint="eastAsia"/>
            <w:noProof/>
          </w:rPr>
          <w:t>三、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文字、對齊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_Toc428885673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40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4" w:history="1">
        <w:r w:rsidR="008A390E" w:rsidRPr="0053445A">
          <w:rPr>
            <w:rStyle w:val="a7"/>
            <w:rFonts w:hint="eastAsia"/>
            <w:noProof/>
          </w:rPr>
          <w:t>四、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跨欄、跨列與子表格</w:t>
        </w:r>
        <w:r w:rsidR="008A390E" w:rsidRPr="0053445A">
          <w:rPr>
            <w:rStyle w:val="a7"/>
            <w:noProof/>
          </w:rPr>
          <w:t>(InnerTable)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_Toc428885674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42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5" w:history="1">
        <w:r w:rsidR="008A390E" w:rsidRPr="0053445A">
          <w:rPr>
            <w:rStyle w:val="a7"/>
            <w:rFonts w:hint="eastAsia"/>
            <w:noProof/>
          </w:rPr>
          <w:t>五、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特殊欄位輸出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_Toc428885675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47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6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TrisectionTitle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_Toc428885676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48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7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ExtraLines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_Toc428885677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48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8" w:history="1">
        <w:r w:rsidR="008A390E" w:rsidRPr="0053445A">
          <w:rPr>
            <w:rStyle w:val="a7"/>
            <w:rFonts w:hint="eastAsia"/>
            <w:noProof/>
          </w:rPr>
          <w:t>六、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表格裝飾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_Toc428885678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51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79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TableHeader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_Toc428885679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51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0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TableBorder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_Toc428885680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52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1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三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RowBackgroundColor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_Toc428885681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53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>
      <w:pPr>
        <w:pStyle w:val="17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2" w:history="1">
        <w:r w:rsidR="008A390E" w:rsidRPr="0053445A">
          <w:rPr>
            <w:rStyle w:val="a7"/>
            <w:rFonts w:hint="eastAsia"/>
            <w:noProof/>
          </w:rPr>
          <w:t>柒、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通用表格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_Toc428885682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54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3" w:history="1">
        <w:r w:rsidR="008A390E" w:rsidRPr="0053445A">
          <w:rPr>
            <w:rStyle w:val="a7"/>
            <w:rFonts w:hint="eastAsia"/>
            <w:noProof/>
          </w:rPr>
          <w:t>一、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概念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_Toc428885683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54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4" w:history="1">
        <w:r w:rsidR="008A390E" w:rsidRPr="0053445A">
          <w:rPr>
            <w:rStyle w:val="a7"/>
            <w:rFonts w:hint="eastAsia"/>
            <w:noProof/>
          </w:rPr>
          <w:t>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設定方式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_Toc428885684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54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5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直列表格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_Toc428885685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54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6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清冊表單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_Toc428885686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61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7" w:history="1">
        <w:r w:rsidR="008A390E" w:rsidRPr="0053445A">
          <w:rPr>
            <w:rStyle w:val="a7"/>
            <w:rFonts w:hint="eastAsia"/>
            <w:noProof/>
          </w:rPr>
          <w:t>三、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特殊輸出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_Toc428885687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66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8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多欄表格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_Toc428885688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66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89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欄位跨頁表格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_Toc428885689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0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三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大量表格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_Toc428885690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68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>
      <w:pPr>
        <w:pStyle w:val="17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1" w:history="1">
        <w:r w:rsidR="008A390E" w:rsidRPr="0053445A">
          <w:rPr>
            <w:rStyle w:val="a7"/>
            <w:rFonts w:hint="eastAsia"/>
            <w:noProof/>
          </w:rPr>
          <w:t>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其它議題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_Toc428885691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2" w:history="1">
        <w:r w:rsidR="008A390E" w:rsidRPr="0053445A">
          <w:rPr>
            <w:rStyle w:val="a7"/>
            <w:rFonts w:hint="eastAsia"/>
            <w:noProof/>
          </w:rPr>
          <w:t>一、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PaintTool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_Toc428885692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3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一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線段輸出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_Toc428885693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4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二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文字輸出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_Toc428885694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5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三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圖片輸出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_Toc428885695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33"/>
        <w:tabs>
          <w:tab w:val="left" w:pos="1920"/>
          <w:tab w:val="right" w:leader="dot" w:pos="9060"/>
        </w:tabs>
        <w:ind w:left="123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6" w:history="1">
        <w:r w:rsidR="008A390E" w:rsidRPr="0053445A">
          <w:rPr>
            <w:rStyle w:val="a7"/>
            <w:rFonts w:hint="eastAsia"/>
            <w:noProof/>
          </w:rPr>
          <w:t>(</w:t>
        </w:r>
        <w:r w:rsidR="008A390E" w:rsidRPr="0053445A">
          <w:rPr>
            <w:rStyle w:val="a7"/>
            <w:rFonts w:hint="eastAsia"/>
            <w:noProof/>
          </w:rPr>
          <w:t>四</w:t>
        </w:r>
        <w:r w:rsidR="008A390E" w:rsidRPr="0053445A">
          <w:rPr>
            <w:rStyle w:val="a7"/>
            <w:rFonts w:hint="eastAsia"/>
            <w:noProof/>
          </w:rPr>
          <w:t>)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表格輸出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_Toc428885696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7" w:history="1">
        <w:r w:rsidR="008A390E" w:rsidRPr="0053445A">
          <w:rPr>
            <w:rStyle w:val="a7"/>
            <w:rFonts w:hint="eastAsia"/>
            <w:noProof/>
          </w:rPr>
          <w:t>二、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rFonts w:hint="eastAsia"/>
            <w:noProof/>
          </w:rPr>
          <w:t>條碼輸出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_Toc428885697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69</w:t>
        </w:r>
        <w:r w:rsidR="008A390E">
          <w:rPr>
            <w:noProof/>
            <w:webHidden/>
          </w:rPr>
          <w:fldChar w:fldCharType="end"/>
        </w:r>
      </w:hyperlink>
    </w:p>
    <w:p w:rsidR="008A390E" w:rsidRDefault="004F74CB" w:rsidP="008A390E">
      <w:pPr>
        <w:pStyle w:val="23"/>
        <w:tabs>
          <w:tab w:val="left" w:pos="1440"/>
          <w:tab w:val="right" w:leader="dot" w:pos="9060"/>
        </w:tabs>
        <w:ind w:left="673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428885698" w:history="1">
        <w:r w:rsidR="008A390E" w:rsidRPr="0053445A">
          <w:rPr>
            <w:rStyle w:val="a7"/>
            <w:rFonts w:hint="eastAsia"/>
            <w:noProof/>
          </w:rPr>
          <w:t>三、</w:t>
        </w:r>
        <w:r w:rsidR="008A390E">
          <w:rPr>
            <w:rFonts w:asciiTheme="minorHAnsi" w:eastAsiaTheme="minorEastAsia" w:hAnsiTheme="minorHAnsi" w:cstheme="minorBidi"/>
            <w:noProof/>
            <w:sz w:val="24"/>
            <w:szCs w:val="22"/>
          </w:rPr>
          <w:tab/>
        </w:r>
        <w:r w:rsidR="008A390E" w:rsidRPr="0053445A">
          <w:rPr>
            <w:rStyle w:val="a7"/>
            <w:noProof/>
          </w:rPr>
          <w:t>PageEvent</w:t>
        </w:r>
        <w:r w:rsidR="008A390E">
          <w:rPr>
            <w:noProof/>
            <w:webHidden/>
          </w:rPr>
          <w:tab/>
        </w:r>
        <w:r w:rsidR="008A390E">
          <w:rPr>
            <w:noProof/>
            <w:webHidden/>
          </w:rPr>
          <w:fldChar w:fldCharType="begin"/>
        </w:r>
        <w:r w:rsidR="008A390E">
          <w:rPr>
            <w:noProof/>
            <w:webHidden/>
          </w:rPr>
          <w:instrText xml:space="preserve"> PAGEREF _Toc428885698 \h </w:instrText>
        </w:r>
        <w:r w:rsidR="008A390E">
          <w:rPr>
            <w:noProof/>
            <w:webHidden/>
          </w:rPr>
        </w:r>
        <w:r w:rsidR="008A390E">
          <w:rPr>
            <w:noProof/>
            <w:webHidden/>
          </w:rPr>
          <w:fldChar w:fldCharType="separate"/>
        </w:r>
        <w:r w:rsidR="00BA2A11">
          <w:rPr>
            <w:noProof/>
            <w:webHidden/>
          </w:rPr>
          <w:t>70</w:t>
        </w:r>
        <w:r w:rsidR="008A390E">
          <w:rPr>
            <w:noProof/>
            <w:webHidden/>
          </w:rPr>
          <w:fldChar w:fldCharType="end"/>
        </w:r>
      </w:hyperlink>
    </w:p>
    <w:p w:rsidR="00B27B4D" w:rsidRPr="004B24AA" w:rsidRDefault="00BD36DA" w:rsidP="00B27B4D">
      <w:r>
        <w:fldChar w:fldCharType="end"/>
      </w:r>
    </w:p>
    <w:p w:rsidR="00CC693A" w:rsidRDefault="00B27B4D" w:rsidP="00B27B4D">
      <w:pPr>
        <w:pStyle w:val="af4"/>
      </w:pPr>
      <w:r>
        <w:br w:type="page"/>
      </w:r>
    </w:p>
    <w:tbl>
      <w:tblPr>
        <w:tblpPr w:leftFromText="180" w:rightFromText="180" w:vertAnchor="text" w:tblpX="991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5"/>
        <w:gridCol w:w="2694"/>
        <w:gridCol w:w="4216"/>
      </w:tblGrid>
      <w:tr w:rsidR="00764E6C" w:rsidTr="00DB19C1">
        <w:tc>
          <w:tcPr>
            <w:tcW w:w="1385" w:type="dxa"/>
            <w:vAlign w:val="center"/>
          </w:tcPr>
          <w:p w:rsidR="00764E6C" w:rsidRPr="00B3394A" w:rsidRDefault="00764E6C" w:rsidP="00B3394A">
            <w:pPr>
              <w:pStyle w:val="121"/>
              <w:framePr w:hSpace="0" w:wrap="auto" w:vAnchor="margin" w:xAlign="left" w:yAlign="inline"/>
              <w:suppressOverlap w:val="0"/>
            </w:pPr>
            <w:r w:rsidRPr="00B3394A">
              <w:rPr>
                <w:rFonts w:hint="eastAsia"/>
              </w:rPr>
              <w:lastRenderedPageBreak/>
              <w:t>版本編號</w:t>
            </w:r>
          </w:p>
        </w:tc>
        <w:tc>
          <w:tcPr>
            <w:tcW w:w="2694" w:type="dxa"/>
          </w:tcPr>
          <w:p w:rsidR="00764E6C" w:rsidRPr="00B3394A" w:rsidRDefault="00764E6C" w:rsidP="00B3394A">
            <w:pPr>
              <w:pStyle w:val="121"/>
              <w:framePr w:hSpace="0" w:wrap="auto" w:vAnchor="margin" w:xAlign="left" w:yAlign="inline"/>
              <w:suppressOverlap w:val="0"/>
            </w:pPr>
            <w:r w:rsidRPr="00B3394A">
              <w:rPr>
                <w:rFonts w:hint="eastAsia"/>
              </w:rPr>
              <w:t>增</w:t>
            </w:r>
            <w:r w:rsidRPr="00B3394A">
              <w:rPr>
                <w:rFonts w:hint="eastAsia"/>
              </w:rPr>
              <w:t>(</w:t>
            </w:r>
            <w:r w:rsidRPr="00B3394A">
              <w:rPr>
                <w:rFonts w:hint="eastAsia"/>
              </w:rPr>
              <w:t>修</w:t>
            </w:r>
            <w:r w:rsidRPr="00B3394A">
              <w:rPr>
                <w:rFonts w:hint="eastAsia"/>
              </w:rPr>
              <w:t xml:space="preserve">) </w:t>
            </w:r>
            <w:r w:rsidRPr="00B3394A">
              <w:rPr>
                <w:rFonts w:hint="eastAsia"/>
              </w:rPr>
              <w:t>訂日期</w:t>
            </w:r>
          </w:p>
        </w:tc>
        <w:tc>
          <w:tcPr>
            <w:tcW w:w="4216" w:type="dxa"/>
          </w:tcPr>
          <w:p w:rsidR="00764E6C" w:rsidRPr="00B3394A" w:rsidRDefault="00764E6C" w:rsidP="00B3394A">
            <w:pPr>
              <w:pStyle w:val="121"/>
              <w:framePr w:hSpace="0" w:wrap="auto" w:vAnchor="margin" w:xAlign="left" w:yAlign="inline"/>
              <w:suppressOverlap w:val="0"/>
            </w:pPr>
            <w:r w:rsidRPr="00B3394A">
              <w:rPr>
                <w:rFonts w:hint="eastAsia"/>
              </w:rPr>
              <w:t>主要修訂摘要</w:t>
            </w:r>
          </w:p>
        </w:tc>
      </w:tr>
      <w:tr w:rsidR="00DB19C1" w:rsidRPr="00C86F4F" w:rsidTr="00DB19C1">
        <w:tc>
          <w:tcPr>
            <w:tcW w:w="1385" w:type="dxa"/>
          </w:tcPr>
          <w:p w:rsidR="00DB19C1" w:rsidRDefault="00DB19C1" w:rsidP="009836A6">
            <w:pPr>
              <w:pStyle w:val="124"/>
            </w:pPr>
            <w:r>
              <w:rPr>
                <w:rFonts w:hint="eastAsia"/>
              </w:rPr>
              <w:t>1.</w:t>
            </w:r>
            <w:r w:rsidR="00AA20A4">
              <w:rPr>
                <w:rFonts w:hint="eastAsia"/>
              </w:rPr>
              <w:t>0</w:t>
            </w:r>
            <w:r>
              <w:rPr>
                <w:rFonts w:hint="eastAsia"/>
              </w:rPr>
              <w:t>.</w:t>
            </w:r>
            <w:r w:rsidR="00D106CD">
              <w:rPr>
                <w:rFonts w:hint="eastAsia"/>
              </w:rPr>
              <w:t>0</w:t>
            </w:r>
          </w:p>
        </w:tc>
        <w:tc>
          <w:tcPr>
            <w:tcW w:w="2694" w:type="dxa"/>
          </w:tcPr>
          <w:p w:rsidR="00DB19C1" w:rsidRDefault="00DB19C1" w:rsidP="009836A6">
            <w:pPr>
              <w:pStyle w:val="124"/>
            </w:pPr>
            <w:r>
              <w:rPr>
                <w:rFonts w:hint="eastAsia"/>
              </w:rPr>
              <w:t>201</w:t>
            </w:r>
            <w:r w:rsidR="00AA20A4">
              <w:rPr>
                <w:rFonts w:hint="eastAsia"/>
              </w:rPr>
              <w:t>5</w:t>
            </w:r>
            <w:r>
              <w:rPr>
                <w:rFonts w:hint="eastAsia"/>
              </w:rPr>
              <w:t>/0</w:t>
            </w:r>
            <w:r w:rsidR="00D106CD">
              <w:rPr>
                <w:rFonts w:hint="eastAsia"/>
              </w:rPr>
              <w:t>8</w:t>
            </w:r>
            <w:r>
              <w:rPr>
                <w:rFonts w:hint="eastAsia"/>
              </w:rPr>
              <w:t>/</w:t>
            </w:r>
            <w:r w:rsidR="00D106CD">
              <w:rPr>
                <w:rFonts w:hint="eastAsia"/>
              </w:rPr>
              <w:t>3</w:t>
            </w:r>
            <w:r w:rsidR="00AA20A4">
              <w:rPr>
                <w:rFonts w:hint="eastAsia"/>
              </w:rPr>
              <w:t>1</w:t>
            </w:r>
          </w:p>
        </w:tc>
        <w:tc>
          <w:tcPr>
            <w:tcW w:w="4216" w:type="dxa"/>
          </w:tcPr>
          <w:p w:rsidR="00DB19C1" w:rsidRPr="00BD7AEE" w:rsidRDefault="00AA20A4" w:rsidP="00BD7AEE">
            <w:pPr>
              <w:pStyle w:val="1220"/>
              <w:framePr w:hSpace="0" w:wrap="auto" w:vAnchor="margin" w:xAlign="left" w:yAlign="inline"/>
              <w:suppressOverlap w:val="0"/>
            </w:pPr>
            <w:r w:rsidRPr="00BD7AEE">
              <w:rPr>
                <w:rFonts w:hint="eastAsia"/>
              </w:rPr>
              <w:t>初版</w:t>
            </w:r>
          </w:p>
        </w:tc>
      </w:tr>
      <w:tr w:rsidR="002A62FC" w:rsidRPr="00C86F4F" w:rsidTr="00DB19C1">
        <w:tc>
          <w:tcPr>
            <w:tcW w:w="1385" w:type="dxa"/>
          </w:tcPr>
          <w:p w:rsidR="002A62FC" w:rsidRPr="002A62FC" w:rsidRDefault="002A62FC" w:rsidP="009836A6">
            <w:pPr>
              <w:pStyle w:val="124"/>
            </w:pPr>
          </w:p>
        </w:tc>
        <w:tc>
          <w:tcPr>
            <w:tcW w:w="2694" w:type="dxa"/>
          </w:tcPr>
          <w:p w:rsidR="002A62FC" w:rsidRPr="002A62FC" w:rsidRDefault="002A62FC" w:rsidP="009836A6">
            <w:pPr>
              <w:pStyle w:val="124"/>
            </w:pPr>
          </w:p>
        </w:tc>
        <w:tc>
          <w:tcPr>
            <w:tcW w:w="4216" w:type="dxa"/>
          </w:tcPr>
          <w:p w:rsidR="002A62FC" w:rsidRPr="00BD7AEE" w:rsidRDefault="002A62FC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2A62FC" w:rsidRPr="00C86F4F" w:rsidTr="00DB19C1">
        <w:tc>
          <w:tcPr>
            <w:tcW w:w="1385" w:type="dxa"/>
          </w:tcPr>
          <w:p w:rsidR="002A62FC" w:rsidRPr="002A62FC" w:rsidRDefault="002A62FC" w:rsidP="009836A6">
            <w:pPr>
              <w:pStyle w:val="124"/>
            </w:pPr>
          </w:p>
        </w:tc>
        <w:tc>
          <w:tcPr>
            <w:tcW w:w="2694" w:type="dxa"/>
          </w:tcPr>
          <w:p w:rsidR="002A62FC" w:rsidRPr="002A62FC" w:rsidRDefault="002A62FC" w:rsidP="009836A6">
            <w:pPr>
              <w:pStyle w:val="124"/>
            </w:pPr>
          </w:p>
        </w:tc>
        <w:tc>
          <w:tcPr>
            <w:tcW w:w="4216" w:type="dxa"/>
          </w:tcPr>
          <w:p w:rsidR="002A62FC" w:rsidRPr="00BD7AEE" w:rsidRDefault="002A62FC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FE1E08" w:rsidRPr="00C86F4F" w:rsidTr="00DB19C1">
        <w:tc>
          <w:tcPr>
            <w:tcW w:w="1385" w:type="dxa"/>
          </w:tcPr>
          <w:p w:rsidR="00FE1E08" w:rsidRPr="002A62FC" w:rsidRDefault="00FE1E08" w:rsidP="009836A6">
            <w:pPr>
              <w:pStyle w:val="124"/>
            </w:pPr>
          </w:p>
        </w:tc>
        <w:tc>
          <w:tcPr>
            <w:tcW w:w="2694" w:type="dxa"/>
          </w:tcPr>
          <w:p w:rsidR="00FE1E08" w:rsidRPr="002A62FC" w:rsidRDefault="00FE1E08" w:rsidP="009836A6">
            <w:pPr>
              <w:pStyle w:val="124"/>
            </w:pPr>
          </w:p>
        </w:tc>
        <w:tc>
          <w:tcPr>
            <w:tcW w:w="4216" w:type="dxa"/>
          </w:tcPr>
          <w:p w:rsidR="00FE1E08" w:rsidRPr="00BD7AEE" w:rsidRDefault="00FE1E08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1A04DB" w:rsidRPr="00C86F4F" w:rsidTr="00DB19C1">
        <w:tc>
          <w:tcPr>
            <w:tcW w:w="1385" w:type="dxa"/>
          </w:tcPr>
          <w:p w:rsidR="001A04DB" w:rsidRDefault="001A04DB" w:rsidP="009836A6">
            <w:pPr>
              <w:pStyle w:val="124"/>
            </w:pPr>
          </w:p>
        </w:tc>
        <w:tc>
          <w:tcPr>
            <w:tcW w:w="2694" w:type="dxa"/>
          </w:tcPr>
          <w:p w:rsidR="001A04DB" w:rsidRDefault="001A04DB" w:rsidP="009836A6">
            <w:pPr>
              <w:pStyle w:val="124"/>
            </w:pPr>
          </w:p>
        </w:tc>
        <w:tc>
          <w:tcPr>
            <w:tcW w:w="4216" w:type="dxa"/>
          </w:tcPr>
          <w:p w:rsidR="001A04DB" w:rsidRPr="00BD7AEE" w:rsidRDefault="001A04DB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AF4DE8" w:rsidRPr="00C86F4F" w:rsidTr="00DB19C1">
        <w:tc>
          <w:tcPr>
            <w:tcW w:w="1385" w:type="dxa"/>
          </w:tcPr>
          <w:p w:rsidR="00AF4DE8" w:rsidRDefault="00AF4DE8" w:rsidP="009836A6">
            <w:pPr>
              <w:pStyle w:val="124"/>
            </w:pPr>
          </w:p>
        </w:tc>
        <w:tc>
          <w:tcPr>
            <w:tcW w:w="2694" w:type="dxa"/>
          </w:tcPr>
          <w:p w:rsidR="00AF4DE8" w:rsidRDefault="00AF4DE8" w:rsidP="009836A6">
            <w:pPr>
              <w:pStyle w:val="124"/>
            </w:pPr>
          </w:p>
        </w:tc>
        <w:tc>
          <w:tcPr>
            <w:tcW w:w="4216" w:type="dxa"/>
          </w:tcPr>
          <w:p w:rsidR="00AF4DE8" w:rsidRPr="00BD7AEE" w:rsidRDefault="00AF4DE8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A266B8" w:rsidRPr="00C86F4F" w:rsidTr="00DB19C1">
        <w:tc>
          <w:tcPr>
            <w:tcW w:w="1385" w:type="dxa"/>
          </w:tcPr>
          <w:p w:rsidR="00A266B8" w:rsidRDefault="00A266B8" w:rsidP="009836A6">
            <w:pPr>
              <w:pStyle w:val="124"/>
            </w:pPr>
          </w:p>
        </w:tc>
        <w:tc>
          <w:tcPr>
            <w:tcW w:w="2694" w:type="dxa"/>
          </w:tcPr>
          <w:p w:rsidR="00A266B8" w:rsidRDefault="00A266B8" w:rsidP="009836A6">
            <w:pPr>
              <w:pStyle w:val="124"/>
            </w:pPr>
          </w:p>
        </w:tc>
        <w:tc>
          <w:tcPr>
            <w:tcW w:w="4216" w:type="dxa"/>
          </w:tcPr>
          <w:p w:rsidR="00A266B8" w:rsidRPr="00BD7AEE" w:rsidRDefault="00A266B8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19464E" w:rsidRPr="00C86F4F" w:rsidTr="00DB19C1">
        <w:tc>
          <w:tcPr>
            <w:tcW w:w="1385" w:type="dxa"/>
          </w:tcPr>
          <w:p w:rsidR="0019464E" w:rsidRDefault="0019464E" w:rsidP="009836A6">
            <w:pPr>
              <w:pStyle w:val="124"/>
            </w:pPr>
          </w:p>
        </w:tc>
        <w:tc>
          <w:tcPr>
            <w:tcW w:w="2694" w:type="dxa"/>
          </w:tcPr>
          <w:p w:rsidR="0019464E" w:rsidRDefault="0019464E" w:rsidP="009836A6">
            <w:pPr>
              <w:pStyle w:val="124"/>
            </w:pPr>
          </w:p>
        </w:tc>
        <w:tc>
          <w:tcPr>
            <w:tcW w:w="4216" w:type="dxa"/>
          </w:tcPr>
          <w:p w:rsidR="0019464E" w:rsidRPr="00BD7AEE" w:rsidRDefault="0019464E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A96297" w:rsidRPr="00C86F4F" w:rsidTr="00DB19C1">
        <w:tc>
          <w:tcPr>
            <w:tcW w:w="1385" w:type="dxa"/>
          </w:tcPr>
          <w:p w:rsidR="00A96297" w:rsidRDefault="00A96297" w:rsidP="009836A6">
            <w:pPr>
              <w:pStyle w:val="124"/>
            </w:pPr>
          </w:p>
        </w:tc>
        <w:tc>
          <w:tcPr>
            <w:tcW w:w="2694" w:type="dxa"/>
          </w:tcPr>
          <w:p w:rsidR="00A96297" w:rsidRDefault="00A96297" w:rsidP="009836A6">
            <w:pPr>
              <w:pStyle w:val="124"/>
            </w:pPr>
          </w:p>
        </w:tc>
        <w:tc>
          <w:tcPr>
            <w:tcW w:w="4216" w:type="dxa"/>
          </w:tcPr>
          <w:p w:rsidR="00A96297" w:rsidRPr="00BD7AEE" w:rsidRDefault="00A96297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297692" w:rsidRPr="00C86F4F" w:rsidTr="00DB19C1">
        <w:tc>
          <w:tcPr>
            <w:tcW w:w="1385" w:type="dxa"/>
          </w:tcPr>
          <w:p w:rsidR="00297692" w:rsidRDefault="00297692" w:rsidP="009836A6">
            <w:pPr>
              <w:pStyle w:val="124"/>
            </w:pPr>
          </w:p>
        </w:tc>
        <w:tc>
          <w:tcPr>
            <w:tcW w:w="2694" w:type="dxa"/>
          </w:tcPr>
          <w:p w:rsidR="00297692" w:rsidRDefault="00297692" w:rsidP="009836A6">
            <w:pPr>
              <w:pStyle w:val="124"/>
            </w:pPr>
          </w:p>
        </w:tc>
        <w:tc>
          <w:tcPr>
            <w:tcW w:w="4216" w:type="dxa"/>
          </w:tcPr>
          <w:p w:rsidR="00297692" w:rsidRPr="00BD7AEE" w:rsidRDefault="00297692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813FB5" w:rsidRPr="00C86F4F" w:rsidTr="00DB19C1">
        <w:tc>
          <w:tcPr>
            <w:tcW w:w="1385" w:type="dxa"/>
          </w:tcPr>
          <w:p w:rsidR="00813FB5" w:rsidRDefault="00813FB5" w:rsidP="009836A6">
            <w:pPr>
              <w:pStyle w:val="124"/>
            </w:pPr>
          </w:p>
        </w:tc>
        <w:tc>
          <w:tcPr>
            <w:tcW w:w="2694" w:type="dxa"/>
          </w:tcPr>
          <w:p w:rsidR="00813FB5" w:rsidRDefault="00813FB5" w:rsidP="009836A6">
            <w:pPr>
              <w:pStyle w:val="124"/>
            </w:pPr>
          </w:p>
        </w:tc>
        <w:tc>
          <w:tcPr>
            <w:tcW w:w="4216" w:type="dxa"/>
          </w:tcPr>
          <w:p w:rsidR="00813FB5" w:rsidRPr="00BD7AEE" w:rsidRDefault="00813FB5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A470AB" w:rsidRPr="00C86F4F" w:rsidTr="00DB19C1">
        <w:tc>
          <w:tcPr>
            <w:tcW w:w="1385" w:type="dxa"/>
          </w:tcPr>
          <w:p w:rsidR="00A470AB" w:rsidRDefault="00A470AB" w:rsidP="009836A6">
            <w:pPr>
              <w:pStyle w:val="124"/>
            </w:pPr>
          </w:p>
        </w:tc>
        <w:tc>
          <w:tcPr>
            <w:tcW w:w="2694" w:type="dxa"/>
          </w:tcPr>
          <w:p w:rsidR="00A470AB" w:rsidRDefault="00A470AB" w:rsidP="009836A6">
            <w:pPr>
              <w:pStyle w:val="124"/>
            </w:pPr>
          </w:p>
        </w:tc>
        <w:tc>
          <w:tcPr>
            <w:tcW w:w="4216" w:type="dxa"/>
          </w:tcPr>
          <w:p w:rsidR="00A470AB" w:rsidRPr="00BD7AEE" w:rsidRDefault="00A470AB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2805E3" w:rsidRPr="00C86F4F" w:rsidTr="00DB19C1">
        <w:tc>
          <w:tcPr>
            <w:tcW w:w="1385" w:type="dxa"/>
          </w:tcPr>
          <w:p w:rsidR="002805E3" w:rsidRDefault="002805E3" w:rsidP="009836A6">
            <w:pPr>
              <w:pStyle w:val="124"/>
            </w:pPr>
          </w:p>
        </w:tc>
        <w:tc>
          <w:tcPr>
            <w:tcW w:w="2694" w:type="dxa"/>
          </w:tcPr>
          <w:p w:rsidR="002805E3" w:rsidRDefault="002805E3" w:rsidP="009836A6">
            <w:pPr>
              <w:pStyle w:val="124"/>
            </w:pPr>
          </w:p>
        </w:tc>
        <w:tc>
          <w:tcPr>
            <w:tcW w:w="4216" w:type="dxa"/>
          </w:tcPr>
          <w:p w:rsidR="002805E3" w:rsidRPr="00BD7AEE" w:rsidRDefault="002805E3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483AA2" w:rsidRPr="00C86F4F" w:rsidTr="00DB19C1">
        <w:tc>
          <w:tcPr>
            <w:tcW w:w="1385" w:type="dxa"/>
          </w:tcPr>
          <w:p w:rsidR="00483AA2" w:rsidRDefault="00483AA2" w:rsidP="009836A6">
            <w:pPr>
              <w:pStyle w:val="124"/>
            </w:pPr>
          </w:p>
        </w:tc>
        <w:tc>
          <w:tcPr>
            <w:tcW w:w="2694" w:type="dxa"/>
          </w:tcPr>
          <w:p w:rsidR="00483AA2" w:rsidRDefault="00483AA2" w:rsidP="009836A6">
            <w:pPr>
              <w:pStyle w:val="124"/>
            </w:pPr>
          </w:p>
        </w:tc>
        <w:tc>
          <w:tcPr>
            <w:tcW w:w="4216" w:type="dxa"/>
          </w:tcPr>
          <w:p w:rsidR="00483AA2" w:rsidRPr="00BD7AEE" w:rsidRDefault="00483AA2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CE2C4B" w:rsidRPr="00C86F4F" w:rsidTr="00DB19C1">
        <w:tc>
          <w:tcPr>
            <w:tcW w:w="1385" w:type="dxa"/>
          </w:tcPr>
          <w:p w:rsidR="00CE2C4B" w:rsidRDefault="00CE2C4B" w:rsidP="009836A6">
            <w:pPr>
              <w:pStyle w:val="124"/>
            </w:pPr>
          </w:p>
        </w:tc>
        <w:tc>
          <w:tcPr>
            <w:tcW w:w="2694" w:type="dxa"/>
          </w:tcPr>
          <w:p w:rsidR="00CE2C4B" w:rsidRDefault="00CE2C4B" w:rsidP="009836A6">
            <w:pPr>
              <w:pStyle w:val="124"/>
            </w:pPr>
          </w:p>
        </w:tc>
        <w:tc>
          <w:tcPr>
            <w:tcW w:w="4216" w:type="dxa"/>
          </w:tcPr>
          <w:p w:rsidR="00CE2C4B" w:rsidRPr="00BD7AEE" w:rsidRDefault="00CE2C4B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  <w:tr w:rsidR="00DF3A79" w:rsidRPr="00C86F4F" w:rsidTr="00DB19C1">
        <w:tc>
          <w:tcPr>
            <w:tcW w:w="1385" w:type="dxa"/>
          </w:tcPr>
          <w:p w:rsidR="00DF3A79" w:rsidRDefault="00DF3A79" w:rsidP="009836A6">
            <w:pPr>
              <w:pStyle w:val="124"/>
            </w:pPr>
          </w:p>
        </w:tc>
        <w:tc>
          <w:tcPr>
            <w:tcW w:w="2694" w:type="dxa"/>
          </w:tcPr>
          <w:p w:rsidR="00DF3A79" w:rsidRDefault="00DF3A79" w:rsidP="009836A6">
            <w:pPr>
              <w:pStyle w:val="124"/>
            </w:pPr>
          </w:p>
        </w:tc>
        <w:tc>
          <w:tcPr>
            <w:tcW w:w="4216" w:type="dxa"/>
          </w:tcPr>
          <w:p w:rsidR="00DF3A79" w:rsidRPr="00BD7AEE" w:rsidRDefault="00DF3A79" w:rsidP="00BD7AEE">
            <w:pPr>
              <w:pStyle w:val="1220"/>
              <w:framePr w:hSpace="0" w:wrap="auto" w:vAnchor="margin" w:xAlign="left" w:yAlign="inline"/>
              <w:suppressOverlap w:val="0"/>
            </w:pPr>
          </w:p>
        </w:tc>
      </w:tr>
    </w:tbl>
    <w:p w:rsidR="00BD19C8" w:rsidRPr="00BD19C8" w:rsidRDefault="00D1429D" w:rsidP="00BD19C8">
      <w:pPr>
        <w:pStyle w:val="1"/>
      </w:pPr>
      <w:bookmarkStart w:id="0" w:name="_Toc306089363"/>
      <w:bookmarkStart w:id="1" w:name="_Toc313243250"/>
      <w:bookmarkStart w:id="2" w:name="_Toc428885631"/>
      <w:r w:rsidRPr="00BD19C8">
        <w:rPr>
          <w:rFonts w:hint="eastAsia"/>
        </w:rPr>
        <w:lastRenderedPageBreak/>
        <w:t>前言</w:t>
      </w:r>
      <w:bookmarkEnd w:id="0"/>
      <w:bookmarkEnd w:id="1"/>
      <w:bookmarkEnd w:id="2"/>
    </w:p>
    <w:p w:rsidR="004F4738" w:rsidRPr="007A15FF" w:rsidRDefault="004F4738" w:rsidP="007A15FF">
      <w:pPr>
        <w:pStyle w:val="14"/>
      </w:pPr>
      <w:r w:rsidRPr="007A15FF">
        <w:rPr>
          <w:rFonts w:hint="eastAsia"/>
        </w:rPr>
        <w:t>UDE</w:t>
      </w:r>
      <w:r w:rsidRPr="007A15FF">
        <w:rPr>
          <w:rFonts w:hint="eastAsia"/>
        </w:rPr>
        <w:t>報表輔助元件是基於</w:t>
      </w:r>
      <w:r w:rsidRPr="007A15FF">
        <w:rPr>
          <w:rFonts w:hint="eastAsia"/>
        </w:rPr>
        <w:t xml:space="preserve"> iText </w:t>
      </w:r>
      <w:r w:rsidRPr="007A15FF">
        <w:rPr>
          <w:rFonts w:hint="eastAsia"/>
        </w:rPr>
        <w:t>及</w:t>
      </w:r>
      <w:r w:rsidRPr="007A15FF">
        <w:rPr>
          <w:rFonts w:hint="eastAsia"/>
        </w:rPr>
        <w:t xml:space="preserve"> Apache POI </w:t>
      </w:r>
      <w:r w:rsidRPr="007A15FF">
        <w:rPr>
          <w:rFonts w:hint="eastAsia"/>
        </w:rPr>
        <w:t>開發的報表產製輔助套件。其中大幅簡化</w:t>
      </w:r>
      <w:r w:rsidRPr="007A15FF">
        <w:t>iText</w:t>
      </w:r>
      <w:r w:rsidRPr="007A15FF">
        <w:rPr>
          <w:rFonts w:hint="eastAsia"/>
        </w:rPr>
        <w:t>及</w:t>
      </w:r>
      <w:r w:rsidRPr="007A15FF">
        <w:rPr>
          <w:rFonts w:hint="eastAsia"/>
        </w:rPr>
        <w:t>Apache POI</w:t>
      </w:r>
      <w:r w:rsidRPr="007A15FF">
        <w:rPr>
          <w:rFonts w:hint="eastAsia"/>
        </w:rPr>
        <w:t>產製</w:t>
      </w:r>
      <w:r w:rsidRPr="007A15FF">
        <w:rPr>
          <w:rFonts w:hint="eastAsia"/>
        </w:rPr>
        <w:t>PDF</w:t>
      </w:r>
      <w:r w:rsidRPr="007A15FF">
        <w:rPr>
          <w:rFonts w:hint="eastAsia"/>
        </w:rPr>
        <w:t>及</w:t>
      </w:r>
      <w:r w:rsidRPr="007A15FF">
        <w:rPr>
          <w:rFonts w:hint="eastAsia"/>
        </w:rPr>
        <w:t>Excel</w:t>
      </w:r>
      <w:r w:rsidRPr="007A15FF">
        <w:rPr>
          <w:rFonts w:hint="eastAsia"/>
        </w:rPr>
        <w:t>的文件的程式語法。並針對通用性的表格，提供描述資料定義，可使用同一組描述資料與資料集，產出不同格式的輸出結果，減少</w:t>
      </w:r>
      <w:r w:rsidR="007A15FF" w:rsidRPr="007A15FF">
        <w:rPr>
          <w:rFonts w:hint="eastAsia"/>
        </w:rPr>
        <w:t>重複</w:t>
      </w:r>
      <w:r w:rsidRPr="007A15FF">
        <w:rPr>
          <w:rFonts w:hint="eastAsia"/>
        </w:rPr>
        <w:t>程式</w:t>
      </w:r>
      <w:r w:rsidR="007A15FF" w:rsidRPr="007A15FF">
        <w:rPr>
          <w:rFonts w:hint="eastAsia"/>
        </w:rPr>
        <w:t>開發</w:t>
      </w:r>
      <w:r w:rsidRPr="007A15FF">
        <w:rPr>
          <w:rFonts w:hint="eastAsia"/>
        </w:rPr>
        <w:t>。</w:t>
      </w:r>
    </w:p>
    <w:p w:rsidR="00D1429D" w:rsidRPr="00BD19C8" w:rsidRDefault="007A15FF" w:rsidP="00BD19C8">
      <w:pPr>
        <w:pStyle w:val="2"/>
      </w:pPr>
      <w:bookmarkStart w:id="3" w:name="_Toc428885632"/>
      <w:r w:rsidRPr="00BD19C8">
        <w:rPr>
          <w:rFonts w:hint="eastAsia"/>
        </w:rPr>
        <w:t>特色</w:t>
      </w:r>
      <w:bookmarkEnd w:id="3"/>
    </w:p>
    <w:p w:rsidR="007A15FF" w:rsidRDefault="007A15FF" w:rsidP="0065261D">
      <w:pPr>
        <w:pStyle w:val="20"/>
      </w:pPr>
      <w:r>
        <w:rPr>
          <w:rFonts w:hint="eastAsia"/>
        </w:rPr>
        <w:t xml:space="preserve">PDF </w:t>
      </w:r>
      <w:r>
        <w:rPr>
          <w:rFonts w:hint="eastAsia"/>
        </w:rPr>
        <w:t>報表產製、條碼、浮水印及檔案上鎖等功能。</w:t>
      </w:r>
      <w:r>
        <w:rPr>
          <w:rFonts w:hint="eastAsia"/>
        </w:rPr>
        <w:t xml:space="preserve"> </w:t>
      </w:r>
    </w:p>
    <w:p w:rsidR="007A15FF" w:rsidRDefault="007A15FF" w:rsidP="0065261D">
      <w:pPr>
        <w:pStyle w:val="20"/>
      </w:pPr>
      <w:r>
        <w:rPr>
          <w:rFonts w:hint="eastAsia"/>
        </w:rPr>
        <w:t>多樣</w:t>
      </w:r>
      <w:r>
        <w:rPr>
          <w:rFonts w:hint="eastAsia"/>
        </w:rPr>
        <w:t xml:space="preserve"> PDF </w:t>
      </w:r>
      <w:r>
        <w:rPr>
          <w:rFonts w:hint="eastAsia"/>
        </w:rPr>
        <w:t>頁首頁尾支援。</w:t>
      </w:r>
    </w:p>
    <w:p w:rsidR="007A15FF" w:rsidRDefault="007A15FF" w:rsidP="0065261D">
      <w:pPr>
        <w:pStyle w:val="20"/>
      </w:pPr>
      <w:r>
        <w:rPr>
          <w:rFonts w:hint="eastAsia"/>
        </w:rPr>
        <w:t>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控制</w:t>
      </w:r>
      <w:r>
        <w:rPr>
          <w:rFonts w:hint="eastAsia"/>
        </w:rPr>
        <w:t xml:space="preserve"> PDF </w:t>
      </w:r>
      <w:r>
        <w:rPr>
          <w:rFonts w:hint="eastAsia"/>
        </w:rPr>
        <w:t>輸出。</w:t>
      </w:r>
    </w:p>
    <w:p w:rsidR="007A15FF" w:rsidRDefault="007A15FF" w:rsidP="0065261D">
      <w:pPr>
        <w:pStyle w:val="20"/>
      </w:pPr>
      <w:r>
        <w:rPr>
          <w:rFonts w:hint="eastAsia"/>
        </w:rPr>
        <w:t>支援中文</w:t>
      </w:r>
      <w:r>
        <w:rPr>
          <w:rFonts w:hint="eastAsia"/>
        </w:rPr>
        <w:t xml:space="preserve"> unicode 2</w:t>
      </w:r>
      <w:r>
        <w:rPr>
          <w:rFonts w:hint="eastAsia"/>
        </w:rPr>
        <w:t>字面、</w:t>
      </w:r>
      <w:r>
        <w:rPr>
          <w:rFonts w:hint="eastAsia"/>
        </w:rPr>
        <w:t>15</w:t>
      </w:r>
      <w:r>
        <w:rPr>
          <w:rFonts w:hint="eastAsia"/>
        </w:rPr>
        <w:t>字面。</w:t>
      </w:r>
    </w:p>
    <w:p w:rsidR="007A15FF" w:rsidRDefault="007A15FF" w:rsidP="0065261D">
      <w:pPr>
        <w:pStyle w:val="20"/>
      </w:pPr>
      <w:r>
        <w:rPr>
          <w:rFonts w:hint="eastAsia"/>
        </w:rPr>
        <w:t>保留原生</w:t>
      </w:r>
      <w:r>
        <w:rPr>
          <w:rFonts w:hint="eastAsia"/>
        </w:rPr>
        <w:t xml:space="preserve"> api </w:t>
      </w:r>
      <w:r>
        <w:rPr>
          <w:rFonts w:hint="eastAsia"/>
        </w:rPr>
        <w:t>使用彈性。</w:t>
      </w:r>
    </w:p>
    <w:p w:rsidR="007A15FF" w:rsidRPr="00BD19C8" w:rsidRDefault="007A15FF" w:rsidP="00BD19C8">
      <w:pPr>
        <w:pStyle w:val="2"/>
      </w:pPr>
      <w:bookmarkStart w:id="4" w:name="_Toc428885633"/>
      <w:r w:rsidRPr="00BD19C8">
        <w:rPr>
          <w:rFonts w:hint="eastAsia"/>
        </w:rPr>
        <w:t>系統需求</w:t>
      </w:r>
      <w:bookmarkEnd w:id="4"/>
    </w:p>
    <w:p w:rsidR="007A15FF" w:rsidRDefault="007A15FF" w:rsidP="0065261D">
      <w:pPr>
        <w:pStyle w:val="20"/>
      </w:pPr>
      <w:r>
        <w:rPr>
          <w:rFonts w:hint="eastAsia"/>
        </w:rPr>
        <w:t>JDK 1.7</w:t>
      </w:r>
    </w:p>
    <w:p w:rsidR="007A15FF" w:rsidRDefault="007A15FF" w:rsidP="0065261D">
      <w:pPr>
        <w:pStyle w:val="20"/>
      </w:pPr>
      <w:r>
        <w:rPr>
          <w:rFonts w:hint="eastAsia"/>
        </w:rPr>
        <w:t>iText 2.1.7</w:t>
      </w:r>
    </w:p>
    <w:p w:rsidR="007A15FF" w:rsidRDefault="007A15FF" w:rsidP="0065261D">
      <w:pPr>
        <w:pStyle w:val="20"/>
      </w:pPr>
      <w:r>
        <w:rPr>
          <w:rFonts w:hint="eastAsia"/>
        </w:rPr>
        <w:t>POI</w:t>
      </w:r>
    </w:p>
    <w:p w:rsidR="007A15FF" w:rsidRPr="007A15FF" w:rsidRDefault="007A15FF" w:rsidP="0065261D">
      <w:pPr>
        <w:pStyle w:val="20"/>
      </w:pPr>
      <w:r>
        <w:rPr>
          <w:rFonts w:hint="eastAsia"/>
        </w:rPr>
        <w:t>全字庫中文字型檔</w:t>
      </w:r>
      <w:r>
        <w:rPr>
          <w:rFonts w:hint="eastAsia"/>
        </w:rPr>
        <w:t>(</w:t>
      </w:r>
      <w:r>
        <w:rPr>
          <w:rFonts w:hint="eastAsia"/>
        </w:rPr>
        <w:t>選配</w:t>
      </w:r>
      <w:r>
        <w:rPr>
          <w:rFonts w:hint="eastAsia"/>
        </w:rPr>
        <w:t>)</w:t>
      </w:r>
    </w:p>
    <w:p w:rsidR="00385A9A" w:rsidRPr="00385A9A" w:rsidRDefault="00A05615" w:rsidP="00385A9A">
      <w:pPr>
        <w:pStyle w:val="1"/>
      </w:pPr>
      <w:bookmarkStart w:id="5" w:name="_Toc428885634"/>
      <w:r>
        <w:rPr>
          <w:rFonts w:hint="eastAsia"/>
        </w:rPr>
        <w:lastRenderedPageBreak/>
        <w:t>基本概念</w:t>
      </w:r>
      <w:bookmarkEnd w:id="5"/>
    </w:p>
    <w:p w:rsidR="00BD19C8" w:rsidRPr="00BD19C8" w:rsidRDefault="00F773A1" w:rsidP="00BD19C8">
      <w:pPr>
        <w:pStyle w:val="2"/>
      </w:pPr>
      <w:bookmarkStart w:id="6" w:name="_Toc428885635"/>
      <w:bookmarkStart w:id="7" w:name="_Toc313243252"/>
      <w:proofErr w:type="gramStart"/>
      <w:r w:rsidRPr="00BD19C8">
        <w:rPr>
          <w:rFonts w:hint="eastAsia"/>
        </w:rPr>
        <w:t>iText</w:t>
      </w:r>
      <w:proofErr w:type="gramEnd"/>
      <w:r w:rsidRPr="00BD19C8">
        <w:rPr>
          <w:rFonts w:hint="eastAsia"/>
        </w:rPr>
        <w:t xml:space="preserve"> </w:t>
      </w:r>
      <w:r w:rsidR="00F51497" w:rsidRPr="00BD19C8">
        <w:rPr>
          <w:rFonts w:hint="eastAsia"/>
        </w:rPr>
        <w:t>PDF</w:t>
      </w:r>
      <w:bookmarkEnd w:id="6"/>
    </w:p>
    <w:p w:rsidR="00BD19C8" w:rsidRDefault="00BD19C8" w:rsidP="00BD19C8">
      <w:pPr>
        <w:pStyle w:val="3"/>
      </w:pPr>
      <w:bookmarkStart w:id="8" w:name="_Toc428885636"/>
      <w:r>
        <w:rPr>
          <w:rFonts w:hint="eastAsia"/>
        </w:rPr>
        <w:t>概述</w:t>
      </w:r>
      <w:bookmarkEnd w:id="8"/>
    </w:p>
    <w:p w:rsidR="006377F8" w:rsidRPr="006377F8" w:rsidRDefault="006377F8" w:rsidP="003914FB">
      <w:pPr>
        <w:pStyle w:val="31"/>
      </w:pPr>
      <w:r>
        <w:rPr>
          <w:rFonts w:hint="eastAsia"/>
        </w:rPr>
        <w:t>一份完整</w:t>
      </w:r>
      <w:r>
        <w:rPr>
          <w:rFonts w:hint="eastAsia"/>
        </w:rPr>
        <w:t>PDF</w:t>
      </w:r>
      <w:r>
        <w:rPr>
          <w:rFonts w:hint="eastAsia"/>
        </w:rPr>
        <w:t>文件，包含幾個組成部份：封面、目錄、內頁。以頁面結構來看，封面頁通常沒有頁碼、目錄頁的頁碼可能會與內頁分別計算。本套件除了產製只有內頁的報表文件外，也提供產製完整文件的相關能力。</w:t>
      </w:r>
    </w:p>
    <w:p w:rsidR="00F773A1" w:rsidRDefault="006377F8" w:rsidP="006377F8">
      <w:pPr>
        <w:pStyle w:val="3"/>
      </w:pPr>
      <w:bookmarkStart w:id="9" w:name="_Toc428885637"/>
      <w:r>
        <w:rPr>
          <w:rFonts w:hint="eastAsia"/>
        </w:rPr>
        <w:t>頁面</w:t>
      </w:r>
      <w:r w:rsidR="00F773A1">
        <w:rPr>
          <w:rFonts w:hint="eastAsia"/>
        </w:rPr>
        <w:t>結構</w:t>
      </w:r>
      <w:bookmarkEnd w:id="9"/>
    </w:p>
    <w:p w:rsidR="006377F8" w:rsidRDefault="006377F8" w:rsidP="003914FB">
      <w:pPr>
        <w:pStyle w:val="31"/>
      </w:pPr>
      <w:r>
        <w:rPr>
          <w:rFonts w:hint="eastAsia"/>
        </w:rPr>
        <w:t>要精確的呈現需求訪談時所得到</w:t>
      </w:r>
      <w:proofErr w:type="gramStart"/>
      <w:r>
        <w:rPr>
          <w:rFonts w:hint="eastAsia"/>
        </w:rPr>
        <w:t>的表樣</w:t>
      </w:r>
      <w:proofErr w:type="gramEnd"/>
      <w:r>
        <w:rPr>
          <w:rFonts w:hint="eastAsia"/>
        </w:rPr>
        <w:t>(</w:t>
      </w:r>
      <w:r>
        <w:rPr>
          <w:rFonts w:hint="eastAsia"/>
        </w:rPr>
        <w:t>或反過來引導客戶決定</w:t>
      </w:r>
      <w:proofErr w:type="gramStart"/>
      <w:r w:rsidR="00DC3F66">
        <w:rPr>
          <w:rFonts w:hint="eastAsia"/>
        </w:rPr>
        <w:t>制式表樣</w:t>
      </w:r>
      <w:proofErr w:type="gramEnd"/>
      <w:r w:rsidR="00DC3F66">
        <w:rPr>
          <w:rFonts w:hint="eastAsia"/>
        </w:rPr>
        <w:t>)</w:t>
      </w:r>
      <w:r w:rsidR="00DC3F66">
        <w:rPr>
          <w:rFonts w:hint="eastAsia"/>
        </w:rPr>
        <w:t>，首先必需對頁面的組成、各元素輸出的基準位置有一致的認知。</w:t>
      </w:r>
    </w:p>
    <w:p w:rsidR="00DC3F66" w:rsidRDefault="00DC3F66" w:rsidP="003914FB">
      <w:pPr>
        <w:pStyle w:val="31"/>
      </w:pPr>
      <w:r w:rsidRPr="00B13875">
        <w:rPr>
          <w:noProof/>
        </w:rPr>
        <w:drawing>
          <wp:inline distT="0" distB="0" distL="0" distR="0" wp14:anchorId="412EF7FA" wp14:editId="41EBFC4D">
            <wp:extent cx="3603009" cy="2555326"/>
            <wp:effectExtent l="0" t="0" r="0" b="0"/>
            <wp:docPr id="1" name="圖片 1" descr="http://192.168.57.21/redmine/attachments/download/70/itext-basic-mar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92.168.57.21/redmine/attachments/download/70/itext-basic-mar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02" cy="256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13" w:rsidRDefault="00DC3F66" w:rsidP="003914FB">
      <w:pPr>
        <w:pStyle w:val="31"/>
      </w:pPr>
      <w:r>
        <w:rPr>
          <w:rFonts w:hint="eastAsia"/>
        </w:rPr>
        <w:t>上圖是一頁橫式的</w:t>
      </w:r>
      <w:r>
        <w:rPr>
          <w:rFonts w:hint="eastAsia"/>
        </w:rPr>
        <w:t>A4</w:t>
      </w:r>
      <w:r>
        <w:rPr>
          <w:rFonts w:hint="eastAsia"/>
        </w:rPr>
        <w:t>頁面，使用</w:t>
      </w:r>
      <w:r>
        <w:rPr>
          <w:rFonts w:hint="eastAsia"/>
        </w:rPr>
        <w:t xml:space="preserve">iText </w:t>
      </w:r>
      <w:r>
        <w:rPr>
          <w:rFonts w:hint="eastAsia"/>
        </w:rPr>
        <w:t>原生</w:t>
      </w:r>
      <w:r>
        <w:rPr>
          <w:rFonts w:hint="eastAsia"/>
        </w:rPr>
        <w:t>Document API</w:t>
      </w:r>
      <w:r>
        <w:rPr>
          <w:rFonts w:hint="eastAsia"/>
        </w:rPr>
        <w:t>，只會得到圖中藍底的</w:t>
      </w:r>
      <w:r>
        <w:rPr>
          <w:rFonts w:hint="eastAsia"/>
        </w:rPr>
        <w:t>4</w:t>
      </w:r>
      <w:r>
        <w:rPr>
          <w:rFonts w:hint="eastAsia"/>
        </w:rPr>
        <w:t>個值</w:t>
      </w:r>
      <w:r>
        <w:rPr>
          <w:rFonts w:hint="eastAsia"/>
        </w:rPr>
        <w:t>(top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、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rigth)</w:t>
      </w:r>
      <w:r>
        <w:rPr>
          <w:rFonts w:hint="eastAsia"/>
        </w:rPr>
        <w:t>、由這</w:t>
      </w:r>
      <w:r>
        <w:rPr>
          <w:rFonts w:hint="eastAsia"/>
        </w:rPr>
        <w:t>4</w:t>
      </w:r>
      <w:r>
        <w:rPr>
          <w:rFonts w:hint="eastAsia"/>
        </w:rPr>
        <w:t>個定位值所框起來的黃色區域，就是文件內容的輸出範圍。</w:t>
      </w:r>
      <w:r w:rsidR="00C86883">
        <w:rPr>
          <w:rFonts w:hint="eastAsia"/>
        </w:rPr>
        <w:t>傳統方法在輸出頁首</w:t>
      </w:r>
      <w:r w:rsidR="00CF2C13">
        <w:rPr>
          <w:rFonts w:hint="eastAsia"/>
        </w:rPr>
        <w:t>、</w:t>
      </w:r>
      <w:r w:rsidR="00C86883">
        <w:rPr>
          <w:rFonts w:hint="eastAsia"/>
        </w:rPr>
        <w:t>頁尾時，也會利用上述</w:t>
      </w:r>
      <w:r w:rsidR="00C86883">
        <w:rPr>
          <w:rFonts w:hint="eastAsia"/>
        </w:rPr>
        <w:t>4</w:t>
      </w:r>
      <w:r w:rsidR="00C86883">
        <w:rPr>
          <w:rFonts w:hint="eastAsia"/>
        </w:rPr>
        <w:t>個值，再</w:t>
      </w:r>
      <w:r w:rsidR="00F72C58">
        <w:rPr>
          <w:rFonts w:hint="eastAsia"/>
        </w:rPr>
        <w:t>做加減運算</w:t>
      </w:r>
      <w:r w:rsidR="00CF2C13">
        <w:rPr>
          <w:rFonts w:hint="eastAsia"/>
        </w:rPr>
        <w:t>，通常會加上一定的留白距離</w:t>
      </w:r>
      <w:r w:rsidR="00CF2C13">
        <w:rPr>
          <w:rFonts w:hint="eastAsia"/>
        </w:rPr>
        <w:t>(</w:t>
      </w:r>
      <w:r w:rsidR="00CF2C13">
        <w:rPr>
          <w:rFonts w:hint="eastAsia"/>
        </w:rPr>
        <w:t>圖中</w:t>
      </w:r>
      <w:r w:rsidR="00CF2C13">
        <w:rPr>
          <w:rFonts w:hint="eastAsia"/>
        </w:rPr>
        <w:t>headerExtra/footerExtra)</w:t>
      </w:r>
      <w:r w:rsidR="00CF2C13">
        <w:rPr>
          <w:rFonts w:hint="eastAsia"/>
        </w:rPr>
        <w:t>以</w:t>
      </w:r>
      <w:r w:rsidR="00CF2C13" w:rsidRPr="00CF2C13">
        <w:rPr>
          <w:rFonts w:hint="eastAsia"/>
        </w:rPr>
        <w:t>保持</w:t>
      </w:r>
      <w:r w:rsidR="00CF2C13">
        <w:rPr>
          <w:rFonts w:hint="eastAsia"/>
        </w:rPr>
        <w:t>美觀</w:t>
      </w:r>
      <w:r w:rsidR="00CF2C13" w:rsidRPr="00CF2C13">
        <w:rPr>
          <w:rFonts w:hint="eastAsia"/>
        </w:rPr>
        <w:t>或供輸出</w:t>
      </w:r>
      <w:r w:rsidR="00CF2C13">
        <w:rPr>
          <w:rFonts w:hint="eastAsia"/>
        </w:rPr>
        <w:t>其它</w:t>
      </w:r>
      <w:r w:rsidR="00CF2C13" w:rsidRPr="00CF2C13">
        <w:rPr>
          <w:rFonts w:hint="eastAsia"/>
        </w:rPr>
        <w:t>內容運用</w:t>
      </w:r>
      <w:r w:rsidR="00CF2C13">
        <w:rPr>
          <w:rFonts w:hint="eastAsia"/>
        </w:rPr>
        <w:t>。</w:t>
      </w:r>
    </w:p>
    <w:p w:rsidR="000726BF" w:rsidRDefault="000726BF" w:rsidP="003914FB">
      <w:pPr>
        <w:pStyle w:val="31"/>
      </w:pPr>
      <w:r>
        <w:rPr>
          <w:rFonts w:hint="eastAsia"/>
        </w:rPr>
        <w:t>這些數值在</w:t>
      </w:r>
      <w:r w:rsidRPr="000726BF">
        <w:t xml:space="preserve">iText </w:t>
      </w:r>
      <w:r w:rsidRPr="000726BF">
        <w:rPr>
          <w:rFonts w:hint="eastAsia"/>
        </w:rPr>
        <w:t>中預設原點為左下角，單位為</w:t>
      </w:r>
      <w:r w:rsidRPr="000726BF">
        <w:t>pixel</w:t>
      </w:r>
      <w:r w:rsidR="002D2681">
        <w:rPr>
          <w:rFonts w:hint="eastAsia"/>
        </w:rPr>
        <w:t>，由於</w:t>
      </w:r>
      <w:r w:rsidR="002D2681" w:rsidRPr="002D2681">
        <w:t xml:space="preserve">iText PDF </w:t>
      </w:r>
      <w:r w:rsidR="002D2681" w:rsidRPr="002D2681">
        <w:rPr>
          <w:rFonts w:hint="eastAsia"/>
        </w:rPr>
        <w:t>預設為</w:t>
      </w:r>
      <w:r w:rsidR="002D2681" w:rsidRPr="002D2681">
        <w:rPr>
          <w:rFonts w:hint="eastAsia"/>
        </w:rPr>
        <w:t xml:space="preserve"> </w:t>
      </w:r>
      <w:r w:rsidR="002D2681" w:rsidRPr="002D2681">
        <w:t>72 dpi</w:t>
      </w:r>
      <w:r w:rsidR="002D2681" w:rsidRPr="002D2681">
        <w:rPr>
          <w:rFonts w:hint="eastAsia"/>
        </w:rPr>
        <w:t>，所以輸出時</w:t>
      </w:r>
      <w:r w:rsidR="002D2681" w:rsidRPr="002D2681">
        <w:t>1</w:t>
      </w:r>
      <w:r w:rsidR="002D2681" w:rsidRPr="002D2681">
        <w:rPr>
          <w:rFonts w:hint="eastAsia"/>
        </w:rPr>
        <w:t>公分有</w:t>
      </w:r>
      <w:r w:rsidR="002D2681" w:rsidRPr="002D2681">
        <w:rPr>
          <w:rFonts w:hint="eastAsia"/>
        </w:rPr>
        <w:t xml:space="preserve"> </w:t>
      </w:r>
      <w:r w:rsidR="002D2681" w:rsidRPr="002D2681">
        <w:t>72/ 2.54=28.346 pixel</w:t>
      </w:r>
      <w:r w:rsidR="002D2681" w:rsidRPr="002D2681">
        <w:rPr>
          <w:rFonts w:hint="eastAsia"/>
        </w:rPr>
        <w:t>。</w:t>
      </w:r>
      <w:r>
        <w:rPr>
          <w:rFonts w:hint="eastAsia"/>
        </w:rPr>
        <w:t>本套件</w:t>
      </w:r>
      <w:r w:rsidR="002D2681">
        <w:rPr>
          <w:rFonts w:hint="eastAsia"/>
        </w:rPr>
        <w:t>另外提供轉換機制，</w:t>
      </w:r>
      <w:r w:rsidR="002D2681" w:rsidRPr="002D2681">
        <w:rPr>
          <w:rFonts w:hint="eastAsia"/>
        </w:rPr>
        <w:t>方便人工調整輸出樣式</w:t>
      </w:r>
      <w:r w:rsidR="002D2681">
        <w:rPr>
          <w:rFonts w:hint="eastAsia"/>
        </w:rPr>
        <w:t>、</w:t>
      </w:r>
      <w:r w:rsidR="002D2681" w:rsidRPr="002D2681">
        <w:rPr>
          <w:rFonts w:hint="eastAsia"/>
        </w:rPr>
        <w:t>決定文字、圖片、表格輸出位置</w:t>
      </w:r>
      <w:r w:rsidR="002D2681">
        <w:rPr>
          <w:rFonts w:hint="eastAsia"/>
        </w:rPr>
        <w:t>。可使用公分為單位，並選擇原點在左下或左上。</w:t>
      </w:r>
    </w:p>
    <w:p w:rsidR="00CF2C13" w:rsidRDefault="00CF2C13" w:rsidP="004F06A9">
      <w:pPr>
        <w:pStyle w:val="afa"/>
        <w:rPr>
          <w:color w:val="333300"/>
          <w:szCs w:val="16"/>
        </w:rPr>
      </w:pPr>
      <w:r>
        <w:br w:type="page"/>
      </w:r>
    </w:p>
    <w:p w:rsidR="00DC3F66" w:rsidRDefault="00DC3F66" w:rsidP="003914FB">
      <w:pPr>
        <w:pStyle w:val="31"/>
      </w:pPr>
    </w:p>
    <w:p w:rsidR="00CF2C13" w:rsidRDefault="00CF2C13" w:rsidP="003914FB">
      <w:pPr>
        <w:pStyle w:val="31"/>
      </w:pPr>
      <w:r>
        <w:rPr>
          <w:noProof/>
        </w:rPr>
        <w:drawing>
          <wp:inline distT="0" distB="0" distL="0" distR="0" wp14:anchorId="153ADE95" wp14:editId="0E79ADFC">
            <wp:extent cx="3517527" cy="1552354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56" cy="15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BF" w:rsidRDefault="00CF2C13" w:rsidP="003914FB">
      <w:pPr>
        <w:pStyle w:val="31"/>
      </w:pPr>
      <w:r>
        <w:rPr>
          <w:rFonts w:hint="eastAsia"/>
        </w:rPr>
        <w:t>表格的標題與文件的頁首、頁尾是獨立的兩個概念。文件的頁首是每一頁都會重複，且位置固定；而表格標題則是跟著表格位置輸出，同一張表輸出多次，就有多個。</w:t>
      </w:r>
    </w:p>
    <w:p w:rsidR="000726BF" w:rsidRPr="00BD19C8" w:rsidRDefault="000726BF" w:rsidP="003914FB">
      <w:pPr>
        <w:pStyle w:val="31"/>
      </w:pPr>
    </w:p>
    <w:p w:rsidR="00F773A1" w:rsidRDefault="00F773A1" w:rsidP="006377F8">
      <w:pPr>
        <w:pStyle w:val="3"/>
      </w:pPr>
      <w:bookmarkStart w:id="10" w:name="_Toc428885638"/>
      <w:r>
        <w:rPr>
          <w:rFonts w:hint="eastAsia"/>
        </w:rPr>
        <w:t>程式結構</w:t>
      </w:r>
      <w:bookmarkEnd w:id="10"/>
    </w:p>
    <w:p w:rsidR="003847B4" w:rsidRDefault="003847B4" w:rsidP="003914FB">
      <w:pPr>
        <w:pStyle w:val="31"/>
      </w:pPr>
      <w:r>
        <w:rPr>
          <w:rFonts w:hint="eastAsia"/>
        </w:rPr>
        <w:t>使用</w:t>
      </w:r>
      <w:r>
        <w:rPr>
          <w:rFonts w:hint="eastAsia"/>
        </w:rPr>
        <w:t>iText</w:t>
      </w:r>
      <w:r>
        <w:rPr>
          <w:rFonts w:hint="eastAsia"/>
        </w:rPr>
        <w:t>產製文件的基本步驟是建立</w:t>
      </w:r>
      <w:r>
        <w:rPr>
          <w:rFonts w:hint="eastAsia"/>
        </w:rPr>
        <w:t>Dodument</w:t>
      </w:r>
      <w:r>
        <w:rPr>
          <w:rFonts w:hint="eastAsia"/>
        </w:rPr>
        <w:t>、</w:t>
      </w:r>
      <w:r>
        <w:rPr>
          <w:rFonts w:hint="eastAsia"/>
        </w:rPr>
        <w:t>PdfWriter</w:t>
      </w:r>
      <w:r>
        <w:rPr>
          <w:rFonts w:hint="eastAsia"/>
        </w:rPr>
        <w:t>物件，並使用相關</w:t>
      </w:r>
      <w:r>
        <w:rPr>
          <w:rFonts w:hint="eastAsia"/>
        </w:rPr>
        <w:t xml:space="preserve">methods </w:t>
      </w:r>
      <w:r>
        <w:rPr>
          <w:rFonts w:hint="eastAsia"/>
        </w:rPr>
        <w:t>進行內容輸出。本套件把開關文件的相關流程做了完整的包裝。</w:t>
      </w:r>
    </w:p>
    <w:p w:rsidR="003847B4" w:rsidRDefault="00BE72FC" w:rsidP="003914FB">
      <w:pPr>
        <w:pStyle w:val="31"/>
      </w:pPr>
      <w:r>
        <w:rPr>
          <w:noProof/>
        </w:rPr>
        <w:drawing>
          <wp:inline distT="0" distB="0" distL="0" distR="0" wp14:anchorId="6D144455" wp14:editId="3D8E5C07">
            <wp:extent cx="4221125" cy="2500919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063" cy="25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B4" w:rsidRDefault="003847B4" w:rsidP="003914FB">
      <w:pPr>
        <w:pStyle w:val="31"/>
      </w:pPr>
      <w:r>
        <w:rPr>
          <w:rFonts w:hint="eastAsia"/>
        </w:rPr>
        <w:t>相關類別結構如上圖所示</w:t>
      </w:r>
      <w:r w:rsidR="00FD095C">
        <w:rPr>
          <w:rFonts w:hint="eastAsia"/>
        </w:rPr>
        <w:t>：其中</w:t>
      </w:r>
      <w:r w:rsidR="00FD095C" w:rsidRPr="00DA0676">
        <w:rPr>
          <w:rFonts w:hint="eastAsia"/>
        </w:rPr>
        <w:t>PDFDocument</w:t>
      </w:r>
      <w:r w:rsidR="00FD095C">
        <w:rPr>
          <w:rFonts w:hint="eastAsia"/>
        </w:rPr>
        <w:t xml:space="preserve"> </w:t>
      </w:r>
      <w:r w:rsidR="00FD095C">
        <w:rPr>
          <w:rFonts w:hint="eastAsia"/>
        </w:rPr>
        <w:t>是主要與</w:t>
      </w:r>
      <w:r w:rsidR="00FD095C">
        <w:rPr>
          <w:rFonts w:hint="eastAsia"/>
        </w:rPr>
        <w:t xml:space="preserve"> iText2 Library</w:t>
      </w:r>
      <w:r w:rsidR="00FD095C">
        <w:rPr>
          <w:rFonts w:hint="eastAsia"/>
        </w:rPr>
        <w:t>相關的基本類別，其負責</w:t>
      </w:r>
      <w:r w:rsidR="00FD095C" w:rsidRPr="00FD095C">
        <w:rPr>
          <w:rFonts w:hint="eastAsia"/>
        </w:rPr>
        <w:t>文件建立、關閉</w:t>
      </w:r>
      <w:r w:rsidR="00FD095C">
        <w:rPr>
          <w:rFonts w:hint="eastAsia"/>
        </w:rPr>
        <w:t>、</w:t>
      </w:r>
      <w:r w:rsidR="00FD095C" w:rsidRPr="00FD095C">
        <w:rPr>
          <w:rFonts w:hint="eastAsia"/>
        </w:rPr>
        <w:t>儲存</w:t>
      </w:r>
      <w:r w:rsidR="00FD095C">
        <w:rPr>
          <w:rFonts w:hint="eastAsia"/>
        </w:rPr>
        <w:t>及取得</w:t>
      </w:r>
      <w:r w:rsidR="00FD095C" w:rsidRPr="00FD095C">
        <w:t>iText</w:t>
      </w:r>
      <w:r w:rsidR="00FD095C" w:rsidRPr="00FD095C">
        <w:rPr>
          <w:rFonts w:hint="eastAsia"/>
        </w:rPr>
        <w:t>原生類別</w:t>
      </w:r>
      <w:r w:rsidR="00FD095C">
        <w:rPr>
          <w:rFonts w:hint="eastAsia"/>
        </w:rPr>
        <w:t>。</w:t>
      </w:r>
      <w:r w:rsidRPr="00DA0676">
        <w:rPr>
          <w:rFonts w:hint="eastAsia"/>
        </w:rPr>
        <w:t>PDFDocumentManager</w:t>
      </w:r>
      <w:r w:rsidR="00FD095C">
        <w:rPr>
          <w:rFonts w:hint="eastAsia"/>
        </w:rPr>
        <w:t xml:space="preserve"> </w:t>
      </w:r>
      <w:r w:rsidR="00FD095C">
        <w:rPr>
          <w:rFonts w:hint="eastAsia"/>
        </w:rPr>
        <w:t>是</w:t>
      </w:r>
      <w:r w:rsidR="00FD095C">
        <w:rPr>
          <w:rFonts w:hint="eastAsia"/>
        </w:rPr>
        <w:t>PDFDocument</w:t>
      </w:r>
      <w:r w:rsidR="00FD095C">
        <w:rPr>
          <w:rFonts w:hint="eastAsia"/>
        </w:rPr>
        <w:t>的</w:t>
      </w:r>
      <w:r w:rsidR="00FD095C">
        <w:rPr>
          <w:rFonts w:hint="eastAsia"/>
        </w:rPr>
        <w:t>Factory</w:t>
      </w:r>
      <w:r w:rsidR="00FD095C">
        <w:rPr>
          <w:rFonts w:hint="eastAsia"/>
        </w:rPr>
        <w:t>類別，負責讀入基本環境設定檔。</w:t>
      </w:r>
    </w:p>
    <w:p w:rsidR="00FD095C" w:rsidRPr="003914FB" w:rsidRDefault="003847B4" w:rsidP="003914FB">
      <w:pPr>
        <w:pStyle w:val="31"/>
      </w:pPr>
      <w:r w:rsidRPr="003914FB">
        <w:rPr>
          <w:rFonts w:hint="eastAsia"/>
        </w:rPr>
        <w:t>AbstractPDFGenerator</w:t>
      </w:r>
      <w:r w:rsidR="00FD095C" w:rsidRPr="003914FB">
        <w:rPr>
          <w:rFonts w:hint="eastAsia"/>
        </w:rPr>
        <w:t>定義了完整產出文件至檔案的</w:t>
      </w:r>
      <w:r w:rsidR="00FD095C" w:rsidRPr="003914FB">
        <w:rPr>
          <w:rFonts w:hint="eastAsia"/>
        </w:rPr>
        <w:t>Template</w:t>
      </w:r>
      <w:r w:rsidR="002F6F82" w:rsidRPr="003914FB">
        <w:rPr>
          <w:rFonts w:hint="eastAsia"/>
        </w:rPr>
        <w:t xml:space="preserve"> </w:t>
      </w:r>
      <w:r w:rsidR="00FD095C" w:rsidRPr="003914FB">
        <w:rPr>
          <w:rFonts w:hint="eastAsia"/>
        </w:rPr>
        <w:t>Method</w:t>
      </w:r>
      <w:r w:rsidR="00FD095C" w:rsidRPr="003914FB">
        <w:rPr>
          <w:rFonts w:hint="eastAsia"/>
        </w:rPr>
        <w:t>，開發者只需要在子類別實作</w:t>
      </w:r>
      <w:r w:rsidR="00FD095C" w:rsidRPr="003914FB">
        <w:rPr>
          <w:rFonts w:hint="eastAsia"/>
        </w:rPr>
        <w:t>generateContent</w:t>
      </w:r>
      <w:r w:rsidR="00BF5803" w:rsidRPr="003914FB">
        <w:rPr>
          <w:rFonts w:hint="eastAsia"/>
        </w:rPr>
        <w:t xml:space="preserve"> </w:t>
      </w:r>
      <w:r w:rsidR="00FD095C" w:rsidRPr="003914FB">
        <w:rPr>
          <w:rFonts w:hint="eastAsia"/>
        </w:rPr>
        <w:t xml:space="preserve">(PDFDocument) </w:t>
      </w:r>
      <w:r w:rsidR="00FD095C" w:rsidRPr="003914FB">
        <w:rPr>
          <w:rFonts w:hint="eastAsia"/>
        </w:rPr>
        <w:t>以產出文件實際內容。要注意這個類別非</w:t>
      </w:r>
      <w:r w:rsidR="00FD095C" w:rsidRPr="003914FB">
        <w:rPr>
          <w:rFonts w:hint="eastAsia"/>
        </w:rPr>
        <w:t>Thread-safe</w:t>
      </w:r>
      <w:r w:rsidR="00FD095C" w:rsidRPr="003914FB">
        <w:rPr>
          <w:rFonts w:hint="eastAsia"/>
        </w:rPr>
        <w:t>，產出個別</w:t>
      </w:r>
      <w:r w:rsidR="00FD095C" w:rsidRPr="003914FB">
        <w:rPr>
          <w:rFonts w:hint="eastAsia"/>
        </w:rPr>
        <w:t xml:space="preserve"> PDF </w:t>
      </w:r>
      <w:r w:rsidR="00FD095C" w:rsidRPr="003914FB">
        <w:rPr>
          <w:rFonts w:hint="eastAsia"/>
        </w:rPr>
        <w:t>文件時，應重新建立實作類別</w:t>
      </w:r>
      <w:r w:rsidR="00FD095C" w:rsidRPr="003914FB">
        <w:rPr>
          <w:rFonts w:hint="eastAsia"/>
        </w:rPr>
        <w:t>Instance</w:t>
      </w:r>
      <w:r w:rsidR="00FD095C" w:rsidRPr="003914FB">
        <w:rPr>
          <w:rFonts w:hint="eastAsia"/>
        </w:rPr>
        <w:t>。</w:t>
      </w:r>
    </w:p>
    <w:p w:rsidR="00EA1253" w:rsidRDefault="00EA1253" w:rsidP="00EA1253">
      <w:pPr>
        <w:pStyle w:val="31"/>
      </w:pPr>
      <w:r>
        <w:rPr>
          <w:rFonts w:hint="eastAsia"/>
        </w:rPr>
        <w:lastRenderedPageBreak/>
        <w:t>因應各別系統需求，</w:t>
      </w:r>
      <w:proofErr w:type="gramStart"/>
      <w:r>
        <w:rPr>
          <w:rFonts w:hint="eastAsia"/>
        </w:rPr>
        <w:t>建議先實作</w:t>
      </w:r>
      <w:proofErr w:type="gramEnd"/>
      <w:r>
        <w:rPr>
          <w:rFonts w:hint="eastAsia"/>
        </w:rPr>
        <w:t>一層共用類別。即圖中標示</w:t>
      </w:r>
      <w:r>
        <w:rPr>
          <w:rFonts w:hint="eastAsia"/>
        </w:rPr>
        <w:t>&lt;&lt;</w:t>
      </w:r>
      <w:r>
        <w:rPr>
          <w:rFonts w:hint="eastAsia"/>
        </w:rPr>
        <w:t>文件類型</w:t>
      </w:r>
      <w:r>
        <w:rPr>
          <w:rFonts w:hint="eastAsia"/>
        </w:rPr>
        <w:t>&gt;&gt;</w:t>
      </w:r>
      <w:r>
        <w:rPr>
          <w:rFonts w:hint="eastAsia"/>
        </w:rPr>
        <w:t>的類別，如統計月報／資料清冊，可依不同種類文件，統一設定頁首頁尾格式或其它</w:t>
      </w:r>
      <w:r w:rsidRPr="00EA1253">
        <w:rPr>
          <w:rFonts w:hint="eastAsia"/>
        </w:rPr>
        <w:t>輸出風格</w:t>
      </w:r>
      <w:r>
        <w:rPr>
          <w:rFonts w:hint="eastAsia"/>
        </w:rPr>
        <w:t>。</w:t>
      </w:r>
    </w:p>
    <w:p w:rsidR="00EA1253" w:rsidRDefault="00EA1253" w:rsidP="00EA1253">
      <w:pPr>
        <w:pStyle w:val="31"/>
      </w:pPr>
      <w:r>
        <w:rPr>
          <w:rFonts w:hint="eastAsia"/>
        </w:rPr>
        <w:t>至於實際的文件產出類別，原則上依報表設計文件，一種一類，命名原則各系統自行統一即可，建議規範是放在結尾為</w:t>
      </w:r>
      <w:r>
        <w:rPr>
          <w:rFonts w:hint="eastAsia"/>
        </w:rPr>
        <w:t>.report</w:t>
      </w:r>
      <w:r>
        <w:rPr>
          <w:rFonts w:hint="eastAsia"/>
        </w:rPr>
        <w:t xml:space="preserve">　的</w:t>
      </w:r>
      <w:r>
        <w:rPr>
          <w:rFonts w:hint="eastAsia"/>
        </w:rPr>
        <w:t>package</w:t>
      </w:r>
      <w:r>
        <w:rPr>
          <w:rFonts w:hint="eastAsia"/>
        </w:rPr>
        <w:t>下，文件類別以</w:t>
      </w:r>
      <w:r>
        <w:rPr>
          <w:rFonts w:hint="eastAsia"/>
        </w:rPr>
        <w:t>Report</w:t>
      </w:r>
      <w:r>
        <w:rPr>
          <w:rFonts w:hint="eastAsia"/>
        </w:rPr>
        <w:t>結尾，如單獨抽出製表部分邏輯，則以</w:t>
      </w:r>
      <w:r>
        <w:rPr>
          <w:rFonts w:hint="eastAsia"/>
        </w:rPr>
        <w:t>Table</w:t>
      </w:r>
      <w:r>
        <w:rPr>
          <w:rFonts w:hint="eastAsia"/>
        </w:rPr>
        <w:t>結尾。</w:t>
      </w:r>
    </w:p>
    <w:p w:rsidR="009E5A81" w:rsidRDefault="00EA1253" w:rsidP="008E4E26">
      <w:pPr>
        <w:pStyle w:val="31"/>
      </w:pPr>
      <w:r>
        <w:rPr>
          <w:rFonts w:hint="eastAsia"/>
        </w:rPr>
        <w:t>製表時，把相關資料物件先準備完成，在製表前</w:t>
      </w:r>
      <w:r w:rsidR="00E44E0D">
        <w:rPr>
          <w:rFonts w:hint="eastAsia"/>
        </w:rPr>
        <w:t>完成設值，並呼叫</w:t>
      </w:r>
      <w:r w:rsidR="00E44E0D" w:rsidRPr="00E44E0D">
        <w:t>PDFInfo generate</w:t>
      </w:r>
      <w:r w:rsidR="00E44E0D">
        <w:rPr>
          <w:rFonts w:hint="eastAsia"/>
        </w:rPr>
        <w:t xml:space="preserve">　</w:t>
      </w:r>
      <w:r w:rsidR="00E44E0D" w:rsidRPr="00E44E0D">
        <w:t>(PDFDocumentManager pdfDocumentManager, File outputFile)</w:t>
      </w:r>
      <w:r w:rsidR="00E44E0D">
        <w:rPr>
          <w:rFonts w:hint="eastAsia"/>
        </w:rPr>
        <w:t>。但資料量過大（如幾</w:t>
      </w:r>
      <w:r w:rsidR="00621B94">
        <w:rPr>
          <w:rFonts w:hint="eastAsia"/>
        </w:rPr>
        <w:t>十</w:t>
      </w:r>
      <w:proofErr w:type="gramStart"/>
      <w:r w:rsidR="00E44E0D">
        <w:rPr>
          <w:rFonts w:hint="eastAsia"/>
        </w:rPr>
        <w:t>ＭＢ</w:t>
      </w:r>
      <w:proofErr w:type="gramEnd"/>
      <w:r w:rsidR="00E44E0D">
        <w:rPr>
          <w:rFonts w:hint="eastAsia"/>
        </w:rPr>
        <w:t>），</w:t>
      </w:r>
      <w:r>
        <w:rPr>
          <w:rFonts w:hint="eastAsia"/>
        </w:rPr>
        <w:t>可能會造成</w:t>
      </w:r>
      <w:r>
        <w:rPr>
          <w:rFonts w:hint="eastAsia"/>
        </w:rPr>
        <w:t>outOfMemory</w:t>
      </w:r>
      <w:r>
        <w:rPr>
          <w:rFonts w:hint="eastAsia"/>
        </w:rPr>
        <w:t>的大</w:t>
      </w:r>
      <w:r w:rsidR="00E44E0D">
        <w:rPr>
          <w:rFonts w:hint="eastAsia"/>
        </w:rPr>
        <w:t>型</w:t>
      </w:r>
      <w:r>
        <w:rPr>
          <w:rFonts w:hint="eastAsia"/>
        </w:rPr>
        <w:t>表格，</w:t>
      </w:r>
      <w:r w:rsidR="00E44E0D">
        <w:rPr>
          <w:rFonts w:hint="eastAsia"/>
        </w:rPr>
        <w:t>需要用其它方式</w:t>
      </w:r>
      <w:r w:rsidR="00621B94">
        <w:rPr>
          <w:rFonts w:hint="eastAsia"/>
        </w:rPr>
        <w:t>處</w:t>
      </w:r>
      <w:r w:rsidR="00E44E0D">
        <w:rPr>
          <w:rFonts w:hint="eastAsia"/>
        </w:rPr>
        <w:t>理</w:t>
      </w:r>
      <w:r w:rsidR="00621B94">
        <w:rPr>
          <w:rFonts w:hint="eastAsia"/>
        </w:rPr>
        <w:t>，見特定議題章節討論</w:t>
      </w:r>
      <w:r w:rsidR="00E44E0D">
        <w:rPr>
          <w:rFonts w:hint="eastAsia"/>
        </w:rPr>
        <w:t>。</w:t>
      </w:r>
    </w:p>
    <w:p w:rsidR="009E5A81" w:rsidRDefault="00044C3A" w:rsidP="00E43F6D">
      <w:pPr>
        <w:pStyle w:val="2"/>
      </w:pPr>
      <w:bookmarkStart w:id="11" w:name="_Toc428885639"/>
      <w:r>
        <w:rPr>
          <w:rFonts w:hint="eastAsia"/>
        </w:rPr>
        <w:t xml:space="preserve">POI </w:t>
      </w:r>
      <w:r w:rsidR="00E43F6D">
        <w:rPr>
          <w:rFonts w:hint="eastAsia"/>
        </w:rPr>
        <w:t>Excel</w:t>
      </w:r>
      <w:bookmarkEnd w:id="11"/>
    </w:p>
    <w:p w:rsidR="00C309CD" w:rsidRPr="004F06A9" w:rsidRDefault="00C309CD" w:rsidP="004F06A9">
      <w:pPr>
        <w:pStyle w:val="3"/>
      </w:pPr>
      <w:bookmarkStart w:id="12" w:name="_Toc428885640"/>
      <w:r w:rsidRPr="004F06A9">
        <w:rPr>
          <w:rFonts w:hint="eastAsia"/>
        </w:rPr>
        <w:t>概述</w:t>
      </w:r>
      <w:bookmarkEnd w:id="12"/>
    </w:p>
    <w:p w:rsidR="002C0054" w:rsidRPr="002C0054" w:rsidRDefault="002C0054" w:rsidP="002C0054">
      <w:pPr>
        <w:pStyle w:val="31"/>
      </w:pPr>
    </w:p>
    <w:p w:rsidR="00C309CD" w:rsidRPr="004F06A9" w:rsidRDefault="00C309CD" w:rsidP="004F06A9">
      <w:pPr>
        <w:pStyle w:val="3"/>
      </w:pPr>
      <w:bookmarkStart w:id="13" w:name="_Toc428885641"/>
      <w:r w:rsidRPr="004F06A9">
        <w:rPr>
          <w:rFonts w:hint="eastAsia"/>
        </w:rPr>
        <w:t>程式結構</w:t>
      </w:r>
      <w:bookmarkEnd w:id="13"/>
    </w:p>
    <w:p w:rsidR="00E43F6D" w:rsidRDefault="00E43F6D" w:rsidP="00C309CD">
      <w:pPr>
        <w:pStyle w:val="31"/>
      </w:pPr>
      <w:r>
        <w:rPr>
          <w:rFonts w:hint="eastAsia"/>
        </w:rPr>
        <w:t>負責產製</w:t>
      </w:r>
      <w:r>
        <w:rPr>
          <w:rFonts w:hint="eastAsia"/>
        </w:rPr>
        <w:t>Excel</w:t>
      </w:r>
      <w:r>
        <w:rPr>
          <w:rFonts w:hint="eastAsia"/>
        </w:rPr>
        <w:t>的類別是</w:t>
      </w:r>
      <w:r w:rsidRPr="00E43F6D">
        <w:t>ExcelDocument</w:t>
      </w:r>
      <w:r>
        <w:rPr>
          <w:rFonts w:hint="eastAsia"/>
        </w:rPr>
        <w:t>，使用</w:t>
      </w:r>
      <w:r>
        <w:rPr>
          <w:rFonts w:hint="eastAsia"/>
        </w:rPr>
        <w:t>createXLS</w:t>
      </w:r>
      <w:r>
        <w:rPr>
          <w:rFonts w:hint="eastAsia"/>
        </w:rPr>
        <w:t>／</w:t>
      </w:r>
      <w:r>
        <w:rPr>
          <w:rFonts w:hint="eastAsia"/>
        </w:rPr>
        <w:t>XLSX</w:t>
      </w:r>
      <w:r>
        <w:rPr>
          <w:rFonts w:hint="eastAsia"/>
        </w:rPr>
        <w:t>可分別得到用於</w:t>
      </w:r>
      <w:r>
        <w:rPr>
          <w:rFonts w:hint="eastAsia"/>
        </w:rPr>
        <w:t xml:space="preserve"> Excel 97~2003</w:t>
      </w:r>
      <w:r>
        <w:rPr>
          <w:rFonts w:hint="eastAsia"/>
        </w:rPr>
        <w:t>或</w:t>
      </w:r>
      <w:r>
        <w:rPr>
          <w:rFonts w:hint="eastAsia"/>
        </w:rPr>
        <w:t>Excel2007</w:t>
      </w:r>
      <w:r>
        <w:rPr>
          <w:rFonts w:hint="eastAsia"/>
        </w:rPr>
        <w:t>版本的對應物件。</w:t>
      </w:r>
    </w:p>
    <w:p w:rsidR="00F77808" w:rsidRPr="00F77808" w:rsidRDefault="00E43F6D" w:rsidP="00C309CD">
      <w:pPr>
        <w:pStyle w:val="31"/>
      </w:pPr>
      <w:r>
        <w:rPr>
          <w:rFonts w:hint="eastAsia"/>
        </w:rPr>
        <w:t>製表時，由</w:t>
      </w:r>
      <w:r>
        <w:rPr>
          <w:rFonts w:hint="eastAsia"/>
        </w:rPr>
        <w:t xml:space="preserve"> </w:t>
      </w:r>
      <w:r w:rsidRPr="00E43F6D">
        <w:t>ExcelDocument</w:t>
      </w:r>
      <w:r>
        <w:rPr>
          <w:rFonts w:hint="eastAsia"/>
        </w:rPr>
        <w:t xml:space="preserve"> createSheet() </w:t>
      </w:r>
      <w:r>
        <w:rPr>
          <w:rFonts w:hint="eastAsia"/>
        </w:rPr>
        <w:t>得到</w:t>
      </w:r>
      <w:r>
        <w:t>ExcelSheet</w:t>
      </w:r>
      <w:r>
        <w:rPr>
          <w:rFonts w:hint="eastAsia"/>
        </w:rPr>
        <w:t>，然後利用</w:t>
      </w:r>
      <w:r>
        <w:t>appendCell()</w:t>
      </w:r>
      <w:r>
        <w:rPr>
          <w:rFonts w:hint="eastAsia"/>
        </w:rPr>
        <w:t xml:space="preserve"> / </w:t>
      </w:r>
      <w:r>
        <w:t>appendFormulaCell()</w:t>
      </w:r>
      <w:r>
        <w:rPr>
          <w:rFonts w:hint="eastAsia"/>
        </w:rPr>
        <w:t xml:space="preserve"> </w:t>
      </w:r>
      <w:r>
        <w:rPr>
          <w:rFonts w:hint="eastAsia"/>
        </w:rPr>
        <w:t>加入欄位。最後呼叫</w:t>
      </w:r>
      <w:r>
        <w:rPr>
          <w:rFonts w:hint="eastAsia"/>
        </w:rPr>
        <w:t xml:space="preserve">ExcelDocument.close() </w:t>
      </w:r>
      <w:r>
        <w:rPr>
          <w:rFonts w:hint="eastAsia"/>
        </w:rPr>
        <w:t>即可完成檔案輸出。</w:t>
      </w:r>
    </w:p>
    <w:p w:rsidR="009836A6" w:rsidRDefault="009836A6" w:rsidP="006C423E">
      <w:pPr>
        <w:pStyle w:val="1"/>
      </w:pPr>
      <w:bookmarkStart w:id="14" w:name="_Toc428885642"/>
      <w:r>
        <w:rPr>
          <w:rFonts w:hint="eastAsia"/>
        </w:rPr>
        <w:lastRenderedPageBreak/>
        <w:t>設定、開發與測試</w:t>
      </w:r>
      <w:bookmarkEnd w:id="14"/>
    </w:p>
    <w:p w:rsidR="00757CAD" w:rsidRPr="00757CAD" w:rsidRDefault="00757CAD" w:rsidP="00757CAD">
      <w:pPr>
        <w:pStyle w:val="2"/>
      </w:pPr>
      <w:bookmarkStart w:id="15" w:name="_Toc428885643"/>
      <w:r>
        <w:rPr>
          <w:rFonts w:hint="eastAsia"/>
        </w:rPr>
        <w:t>設定</w:t>
      </w:r>
      <w:proofErr w:type="gramStart"/>
      <w:r>
        <w:rPr>
          <w:rFonts w:hint="eastAsia"/>
        </w:rPr>
        <w:t>檔</w:t>
      </w:r>
      <w:bookmarkEnd w:id="15"/>
      <w:proofErr w:type="gramEnd"/>
    </w:p>
    <w:p w:rsidR="00B00D6B" w:rsidRDefault="00B00D6B" w:rsidP="00B00D6B">
      <w:pPr>
        <w:pStyle w:val="14"/>
      </w:pPr>
      <w:r>
        <w:rPr>
          <w:rFonts w:hint="eastAsia"/>
        </w:rPr>
        <w:t>套件所需要的設定檔為</w:t>
      </w:r>
      <w:r>
        <w:rPr>
          <w:rFonts w:hint="eastAsia"/>
        </w:rPr>
        <w:t xml:space="preserve"> .properties </w:t>
      </w:r>
      <w:r>
        <w:rPr>
          <w:rFonts w:hint="eastAsia"/>
        </w:rPr>
        <w:t>格式</w:t>
      </w:r>
      <w:r w:rsidR="005C5890">
        <w:rPr>
          <w:rFonts w:hint="eastAsia"/>
        </w:rPr>
        <w:t>，</w:t>
      </w:r>
      <w:r>
        <w:rPr>
          <w:rFonts w:hint="eastAsia"/>
        </w:rPr>
        <w:t>預設</w:t>
      </w:r>
      <w:r w:rsidR="005C5890">
        <w:rPr>
          <w:rFonts w:hint="eastAsia"/>
        </w:rPr>
        <w:t>使用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B00D6B">
        <w:t>itext-config-default.properties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中，內容如下：</w:t>
      </w:r>
    </w:p>
    <w:tbl>
      <w:tblPr>
        <w:tblStyle w:val="afd"/>
        <w:tblW w:w="0" w:type="auto"/>
        <w:tblInd w:w="840" w:type="dxa"/>
        <w:tblLook w:val="04A0" w:firstRow="1" w:lastRow="0" w:firstColumn="1" w:lastColumn="0" w:noHBand="0" w:noVBand="1"/>
      </w:tblPr>
      <w:tblGrid>
        <w:gridCol w:w="8446"/>
      </w:tblGrid>
      <w:tr w:rsidR="00B00D6B" w:rsidTr="00B00D6B">
        <w:tc>
          <w:tcPr>
            <w:tcW w:w="9126" w:type="dxa"/>
          </w:tcPr>
          <w:p w:rsidR="00B00D6B" w:rsidRDefault="00B00D6B" w:rsidP="00914FEA">
            <w:pPr>
              <w:pStyle w:val="15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預設字型</w:t>
            </w:r>
          </w:p>
          <w:p w:rsidR="00B00D6B" w:rsidRDefault="00B00D6B" w:rsidP="00914FEA">
            <w:pPr>
              <w:pStyle w:val="15"/>
            </w:pPr>
            <w:r>
              <w:t>default.font=CNS11643.SUNG</w:t>
            </w:r>
          </w:p>
          <w:p w:rsidR="00B00D6B" w:rsidRDefault="00B00D6B" w:rsidP="00914FEA">
            <w:pPr>
              <w:pStyle w:val="15"/>
            </w:pPr>
            <w:r>
              <w:t>default.font.size=12</w:t>
            </w:r>
          </w:p>
          <w:p w:rsidR="00B00D6B" w:rsidRDefault="00B00D6B" w:rsidP="00914FEA">
            <w:pPr>
              <w:pStyle w:val="15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預設邊界</w:t>
            </w:r>
          </w:p>
          <w:p w:rsidR="00B00D6B" w:rsidRDefault="00B00D6B" w:rsidP="00914FEA">
            <w:pPr>
              <w:pStyle w:val="15"/>
            </w:pPr>
            <w:r>
              <w:t>default.document.marginLeft=30</w:t>
            </w:r>
          </w:p>
          <w:p w:rsidR="00B00D6B" w:rsidRDefault="00B00D6B" w:rsidP="00914FEA">
            <w:pPr>
              <w:pStyle w:val="15"/>
            </w:pPr>
            <w:r>
              <w:t>default.document.marginRight=30</w:t>
            </w:r>
          </w:p>
          <w:p w:rsidR="00B00D6B" w:rsidRDefault="00B00D6B" w:rsidP="00914FEA">
            <w:pPr>
              <w:pStyle w:val="15"/>
            </w:pPr>
            <w:r>
              <w:t>default.document.marginBottom=30</w:t>
            </w:r>
          </w:p>
          <w:p w:rsidR="00B00D6B" w:rsidRDefault="00B00D6B" w:rsidP="00914FEA">
            <w:pPr>
              <w:pStyle w:val="15"/>
            </w:pPr>
            <w:r>
              <w:t>default.document.marginTop=30</w:t>
            </w:r>
          </w:p>
          <w:p w:rsidR="00B00D6B" w:rsidRDefault="005C5890" w:rsidP="00914FEA">
            <w:pPr>
              <w:pStyle w:val="15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預設文件保全</w:t>
            </w:r>
          </w:p>
          <w:p w:rsidR="00B00D6B" w:rsidRDefault="00B00D6B" w:rsidP="00914FEA">
            <w:pPr>
              <w:pStyle w:val="15"/>
            </w:pPr>
            <w:r>
              <w:t>default.encryption.enable=false</w:t>
            </w:r>
          </w:p>
          <w:p w:rsidR="00B00D6B" w:rsidRDefault="00B00D6B" w:rsidP="00914FEA">
            <w:pPr>
              <w:pStyle w:val="15"/>
            </w:pPr>
            <w:r>
              <w:t>default.encryption.owner.password=</w:t>
            </w:r>
          </w:p>
          <w:p w:rsidR="00B00D6B" w:rsidRDefault="00B00D6B" w:rsidP="00914FEA">
            <w:pPr>
              <w:pStyle w:val="15"/>
            </w:pPr>
            <w:r>
              <w:t>default.encryption.user.password=</w:t>
            </w:r>
          </w:p>
          <w:p w:rsidR="005C5890" w:rsidRDefault="005C5890" w:rsidP="00914FEA">
            <w:pPr>
              <w:pStyle w:val="15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浮水印設定檔位置</w:t>
            </w:r>
          </w:p>
          <w:p w:rsidR="00B00D6B" w:rsidRDefault="00B00D6B" w:rsidP="00914FEA">
            <w:pPr>
              <w:pStyle w:val="15"/>
            </w:pPr>
            <w:r>
              <w:t>watermarks.config.path=${share.path}/reports/marks/</w:t>
            </w:r>
          </w:p>
          <w:p w:rsidR="00B00D6B" w:rsidRDefault="00B00D6B" w:rsidP="00914FEA">
            <w:pPr>
              <w:pStyle w:val="15"/>
            </w:pPr>
            <w:r>
              <w:rPr>
                <w:rFonts w:hint="eastAsia"/>
              </w:rPr>
              <w:t>#</w:t>
            </w:r>
            <w:r w:rsidR="005C58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字型定義</w:t>
            </w:r>
          </w:p>
          <w:p w:rsidR="00B00D6B" w:rsidRDefault="00B00D6B" w:rsidP="00914FEA">
            <w:pPr>
              <w:pStyle w:val="15"/>
            </w:pPr>
            <w:r>
              <w:t>font.WindowsFont.MINGLIU.0 = C:/windows/fonts/mingliu.ttc</w:t>
            </w:r>
          </w:p>
          <w:p w:rsidR="00B00D6B" w:rsidRDefault="00B00D6B" w:rsidP="00914FEA">
            <w:pPr>
              <w:pStyle w:val="15"/>
            </w:pPr>
            <w:r>
              <w:t>font.WindowsFont.MINGLIU.0 = D:/windows/fonts/mingliu.ttc</w:t>
            </w:r>
          </w:p>
          <w:p w:rsidR="00B00D6B" w:rsidRDefault="00B00D6B" w:rsidP="00914FEA">
            <w:pPr>
              <w:pStyle w:val="15"/>
            </w:pPr>
            <w:r>
              <w:t>font.WindowsFont.MINGLIU.0 = C:/winnt/fonts/mingliu.ttc</w:t>
            </w:r>
          </w:p>
          <w:p w:rsidR="00B00D6B" w:rsidRDefault="00B00D6B" w:rsidP="00914FEA">
            <w:pPr>
              <w:pStyle w:val="15"/>
            </w:pPr>
            <w:r>
              <w:t>font.WindowsFont.MINGLIU.0 = D:/winnt/fonts/mingliu.ttc</w:t>
            </w:r>
          </w:p>
          <w:p w:rsidR="00B00D6B" w:rsidRDefault="00B00D6B" w:rsidP="00914FEA">
            <w:pPr>
              <w:pStyle w:val="15"/>
            </w:pPr>
            <w:r>
              <w:t>font.WindowsFont.MINGLIU.0 = ${global.share.path}/fonts/mingliu.ttc</w:t>
            </w:r>
          </w:p>
          <w:p w:rsidR="00B00D6B" w:rsidRDefault="00B00D6B" w:rsidP="00914FEA">
            <w:pPr>
              <w:pStyle w:val="15"/>
            </w:pPr>
            <w:r>
              <w:t>font.WindowsFont.MINGLIU.2 = C:/windows/fonts/mingliub.ttc</w:t>
            </w:r>
          </w:p>
          <w:p w:rsidR="00B00D6B" w:rsidRDefault="00B00D6B" w:rsidP="00914FEA">
            <w:pPr>
              <w:pStyle w:val="15"/>
            </w:pPr>
            <w:r>
              <w:t>font.WindowsFont.MINGLIU.2 = D:/windows/fonts/mingliub.ttc</w:t>
            </w:r>
          </w:p>
          <w:p w:rsidR="00B00D6B" w:rsidRDefault="00B00D6B" w:rsidP="00914FEA">
            <w:pPr>
              <w:pStyle w:val="15"/>
            </w:pPr>
            <w:r>
              <w:t>font.WindowsFont.MINGLIU.2 = C:/winnt/fonts/mingliub.ttc</w:t>
            </w:r>
          </w:p>
          <w:p w:rsidR="00B00D6B" w:rsidRDefault="00B00D6B" w:rsidP="00914FEA">
            <w:pPr>
              <w:pStyle w:val="15"/>
            </w:pPr>
            <w:r>
              <w:t>font.WindowsFont.MINGLIU.2 = D:/winnt/fonts/mingliub.ttc</w:t>
            </w:r>
          </w:p>
          <w:p w:rsidR="00B00D6B" w:rsidRDefault="00B00D6B" w:rsidP="00914FEA">
            <w:pPr>
              <w:pStyle w:val="15"/>
            </w:pPr>
            <w:r>
              <w:t>font.WindowsFont.MINGLIU.2 = ${global.share.path}/fonts/mingliub.ttc</w:t>
            </w:r>
          </w:p>
          <w:p w:rsidR="00B00D6B" w:rsidRDefault="00B00D6B" w:rsidP="00914FEA">
            <w:pPr>
              <w:pStyle w:val="15"/>
            </w:pPr>
            <w:r>
              <w:t>font.WindowsFont.KAI.0 = C:/windows/fonts/kaiu.ttf</w:t>
            </w:r>
          </w:p>
          <w:p w:rsidR="00B00D6B" w:rsidRDefault="00B00D6B" w:rsidP="00914FEA">
            <w:pPr>
              <w:pStyle w:val="15"/>
            </w:pPr>
            <w:r>
              <w:t>font.WindowsFont.KAI.0 = D:/windows/fonts/kaiu.ttf</w:t>
            </w:r>
          </w:p>
          <w:p w:rsidR="00B00D6B" w:rsidRDefault="00B00D6B" w:rsidP="00914FEA">
            <w:pPr>
              <w:pStyle w:val="15"/>
            </w:pPr>
            <w:r>
              <w:t>font.WindowsFont.KAI.0 = C:/winnt/fonts/kaiu.ttf</w:t>
            </w:r>
          </w:p>
          <w:p w:rsidR="00B00D6B" w:rsidRDefault="00B00D6B" w:rsidP="00914FEA">
            <w:pPr>
              <w:pStyle w:val="15"/>
            </w:pPr>
            <w:r>
              <w:t>font.WindowsFont.KAI.0 = D:/winnt/fonts/kaiu.ttf</w:t>
            </w:r>
          </w:p>
          <w:p w:rsidR="00B00D6B" w:rsidRDefault="00B00D6B" w:rsidP="00914FEA">
            <w:pPr>
              <w:pStyle w:val="15"/>
            </w:pPr>
            <w:r>
              <w:t>font.WindowsFont.KAI.0 = ${global.share.path}/fonts/kaiu.ttf</w:t>
            </w:r>
          </w:p>
          <w:p w:rsidR="00B00D6B" w:rsidRDefault="00B00D6B" w:rsidP="00914FEA">
            <w:pPr>
              <w:pStyle w:val="15"/>
            </w:pPr>
            <w:r>
              <w:t>#</w:t>
            </w:r>
          </w:p>
          <w:p w:rsidR="00B00D6B" w:rsidRDefault="00B00D6B" w:rsidP="00914FEA">
            <w:pPr>
              <w:pStyle w:val="15"/>
            </w:pPr>
            <w:r>
              <w:t># http://www.cns11643.gov.tw/AIDB/cns_authorization_apply.do</w:t>
            </w:r>
          </w:p>
          <w:p w:rsidR="00B00D6B" w:rsidRDefault="00B00D6B" w:rsidP="00914FEA">
            <w:pPr>
              <w:pStyle w:val="15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逕行至「政府資料開放平臺」</w:t>
            </w:r>
            <w:r>
              <w:rPr>
                <w:rFonts w:hint="eastAsia"/>
              </w:rPr>
              <w:t>http://data.gov.tw/node/5961</w:t>
            </w:r>
            <w:r>
              <w:rPr>
                <w:rFonts w:hint="eastAsia"/>
              </w:rPr>
              <w:t>下載</w:t>
            </w:r>
          </w:p>
          <w:p w:rsidR="00B00D6B" w:rsidRDefault="00B00D6B" w:rsidP="00914FEA">
            <w:pPr>
              <w:pStyle w:val="15"/>
            </w:pPr>
            <w:r>
              <w:t>#</w:t>
            </w:r>
          </w:p>
          <w:p w:rsidR="00B00D6B" w:rsidRDefault="00B00D6B" w:rsidP="00914FEA">
            <w:pPr>
              <w:pStyle w:val="15"/>
            </w:pPr>
            <w:r>
              <w:lastRenderedPageBreak/>
              <w:t>font.CNS11643.SUNG.0=${global.share.path}/fonts/TW-Sung-98_1.ttf</w:t>
            </w:r>
          </w:p>
          <w:p w:rsidR="00B00D6B" w:rsidRDefault="00B00D6B" w:rsidP="00914FEA">
            <w:pPr>
              <w:pStyle w:val="15"/>
            </w:pPr>
            <w:r>
              <w:t>font.CNS11643.SUNG.2=${global.share.path}/fonts/TW-Sung-Ext-B-98_1.ttf</w:t>
            </w:r>
          </w:p>
          <w:p w:rsidR="00B00D6B" w:rsidRDefault="00B00D6B" w:rsidP="00914FEA">
            <w:pPr>
              <w:pStyle w:val="15"/>
            </w:pPr>
            <w:r>
              <w:t>font.CNS11643.SUNG.F=${global.share.path}/fonts/TW-Sung-Plus-98_1.ttf</w:t>
            </w:r>
          </w:p>
          <w:p w:rsidR="00B00D6B" w:rsidRDefault="00B00D6B" w:rsidP="00914FEA">
            <w:pPr>
              <w:pStyle w:val="15"/>
            </w:pPr>
          </w:p>
          <w:p w:rsidR="00B00D6B" w:rsidRDefault="00B00D6B" w:rsidP="00914FEA">
            <w:pPr>
              <w:pStyle w:val="15"/>
            </w:pPr>
            <w:r>
              <w:t>font.CNS11643.KAI.0=${global.share.path}/fonts/TW-Kai-98_1.ttf</w:t>
            </w:r>
          </w:p>
          <w:p w:rsidR="00B00D6B" w:rsidRDefault="00B00D6B" w:rsidP="00914FEA">
            <w:pPr>
              <w:pStyle w:val="15"/>
            </w:pPr>
            <w:r>
              <w:t>font.CNS11643.KAI.2=${global.share.path}/fonts/TW-Kai-Ext-B-98_1.ttf</w:t>
            </w:r>
          </w:p>
          <w:p w:rsidR="00B00D6B" w:rsidRDefault="00B00D6B" w:rsidP="00914FEA">
            <w:pPr>
              <w:pStyle w:val="15"/>
            </w:pPr>
            <w:r>
              <w:t>font.CNS11643.KAI.F=${global.share.path}/fonts/TW-Kai-Plus-98_1.ttf</w:t>
            </w:r>
          </w:p>
        </w:tc>
      </w:tr>
    </w:tbl>
    <w:p w:rsidR="00B00D6B" w:rsidRDefault="00B00D6B" w:rsidP="00B00D6B">
      <w:pPr>
        <w:pStyle w:val="14"/>
      </w:pPr>
    </w:p>
    <w:p w:rsidR="00B00D6B" w:rsidRDefault="005C5890" w:rsidP="00B00D6B">
      <w:pPr>
        <w:pStyle w:val="14"/>
      </w:pPr>
      <w:r>
        <w:rPr>
          <w:rFonts w:hint="eastAsia"/>
        </w:rPr>
        <w:t>先就字型部分定義說明：</w:t>
      </w:r>
      <w:r>
        <w:t>default.font</w:t>
      </w:r>
      <w:r>
        <w:rPr>
          <w:rFonts w:hint="eastAsia"/>
        </w:rPr>
        <w:t>標示文件產出時預設使用的字型代碼，</w:t>
      </w:r>
      <w:r>
        <w:t>default.font.size</w:t>
      </w:r>
      <w:r>
        <w:rPr>
          <w:rFonts w:hint="eastAsia"/>
        </w:rPr>
        <w:t>標示預設字型大小。</w:t>
      </w:r>
    </w:p>
    <w:p w:rsidR="005C5890" w:rsidRDefault="005C5890" w:rsidP="00B00D6B">
      <w:pPr>
        <w:pStyle w:val="14"/>
      </w:pPr>
      <w:r>
        <w:rPr>
          <w:rFonts w:hint="eastAsia"/>
        </w:rPr>
        <w:t>各字型代碼實際使用的字型檔案應以</w:t>
      </w:r>
      <w:r>
        <w:rPr>
          <w:rFonts w:hint="eastAsia"/>
        </w:rPr>
        <w:t xml:space="preserve"> font.{</w:t>
      </w:r>
      <w:r>
        <w:rPr>
          <w:rFonts w:hint="eastAsia"/>
        </w:rPr>
        <w:t>字型代碼</w:t>
      </w:r>
      <w:r>
        <w:rPr>
          <w:rFonts w:hint="eastAsia"/>
        </w:rPr>
        <w:t>}.{</w:t>
      </w:r>
      <w:r>
        <w:rPr>
          <w:rFonts w:hint="eastAsia"/>
        </w:rPr>
        <w:t>字面</w:t>
      </w:r>
      <w:r>
        <w:rPr>
          <w:rFonts w:hint="eastAsia"/>
        </w:rPr>
        <w:t xml:space="preserve">} </w:t>
      </w:r>
      <w:r>
        <w:rPr>
          <w:rFonts w:hint="eastAsia"/>
        </w:rPr>
        <w:t>進行定義，如</w:t>
      </w:r>
      <w:r>
        <w:rPr>
          <w:rFonts w:hint="eastAsia"/>
        </w:rPr>
        <w:t xml:space="preserve"> </w:t>
      </w:r>
      <w:r>
        <w:t>font.CNS11643.SUNG.0</w:t>
      </w:r>
      <w:r>
        <w:rPr>
          <w:rFonts w:hint="eastAsia"/>
        </w:rPr>
        <w:t xml:space="preserve"> </w:t>
      </w:r>
      <w:r>
        <w:rPr>
          <w:rFonts w:hint="eastAsia"/>
        </w:rPr>
        <w:t>為全字庫宋體字第</w:t>
      </w:r>
      <w:r>
        <w:rPr>
          <w:rFonts w:hint="eastAsia"/>
        </w:rPr>
        <w:t>0</w:t>
      </w:r>
      <w:r>
        <w:rPr>
          <w:rFonts w:hint="eastAsia"/>
        </w:rPr>
        <w:t>字面，</w:t>
      </w:r>
      <w:r>
        <w:t>font.CNS11643.SUNG.</w:t>
      </w:r>
      <w:r>
        <w:rPr>
          <w:rFonts w:hint="eastAsia"/>
        </w:rPr>
        <w:t>F</w:t>
      </w:r>
      <w:r>
        <w:rPr>
          <w:rFonts w:hint="eastAsia"/>
        </w:rPr>
        <w:t>為全字庫宋體字第</w:t>
      </w:r>
      <w:r>
        <w:rPr>
          <w:rFonts w:hint="eastAsia"/>
        </w:rPr>
        <w:t>15</w:t>
      </w:r>
      <w:r>
        <w:rPr>
          <w:rFonts w:hint="eastAsia"/>
        </w:rPr>
        <w:t>字面。如相同的字面設定有多組，則套件會逐一測試各檔案路徑是否存在可用字型檔。</w:t>
      </w:r>
    </w:p>
    <w:p w:rsidR="00B00D6B" w:rsidRDefault="005C5890" w:rsidP="00B00D6B">
      <w:pPr>
        <w:pStyle w:val="14"/>
      </w:pPr>
      <w:r>
        <w:rPr>
          <w:rFonts w:hint="eastAsia"/>
        </w:rPr>
        <w:t>若使用完整</w:t>
      </w:r>
      <w:r>
        <w:rPr>
          <w:rFonts w:hint="eastAsia"/>
        </w:rPr>
        <w:t>UDE</w:t>
      </w:r>
      <w:r>
        <w:rPr>
          <w:rFonts w:hint="eastAsia"/>
        </w:rPr>
        <w:t>套件及相關設定方式，設定路徑中可使用</w:t>
      </w:r>
      <w:r>
        <w:rPr>
          <w:rFonts w:hint="eastAsia"/>
        </w:rPr>
        <w:t>${global.share.path}</w:t>
      </w:r>
      <w:r>
        <w:rPr>
          <w:rFonts w:hint="eastAsia"/>
        </w:rPr>
        <w:t>等環境變數，讀入時會自動代換。</w:t>
      </w:r>
    </w:p>
    <w:p w:rsidR="00B57C78" w:rsidRDefault="00B57C78" w:rsidP="00B00D6B">
      <w:pPr>
        <w:pStyle w:val="14"/>
      </w:pPr>
    </w:p>
    <w:p w:rsidR="00B00D6B" w:rsidRDefault="005C5890" w:rsidP="00B00D6B">
      <w:pPr>
        <w:pStyle w:val="14"/>
      </w:pPr>
      <w:r>
        <w:rPr>
          <w:rFonts w:hint="eastAsia"/>
        </w:rPr>
        <w:t>各專案若要自行定義此設定檔，可在</w:t>
      </w:r>
      <w:r>
        <w:rPr>
          <w:rFonts w:hint="eastAsia"/>
        </w:rPr>
        <w:t xml:space="preserve"> Spring Context </w:t>
      </w:r>
      <w:r>
        <w:rPr>
          <w:rFonts w:hint="eastAsia"/>
        </w:rPr>
        <w:t>設定定義</w:t>
      </w:r>
    </w:p>
    <w:p w:rsidR="00B00D6B" w:rsidRDefault="005C5890" w:rsidP="00B00D6B">
      <w:pPr>
        <w:pStyle w:val="14"/>
      </w:pPr>
      <w:r w:rsidRPr="005C5890">
        <w:t>PDFDocumentManager</w:t>
      </w:r>
      <w:r>
        <w:rPr>
          <w:rFonts w:hint="eastAsia"/>
        </w:rPr>
        <w:t>時，加入建構參數</w:t>
      </w:r>
      <w:r w:rsidR="00602938">
        <w:rPr>
          <w:rFonts w:hint="eastAsia"/>
        </w:rPr>
        <w:t>指定</w:t>
      </w:r>
      <w:r w:rsidR="00370C6C">
        <w:rPr>
          <w:rFonts w:hint="eastAsia"/>
        </w:rPr>
        <w:t>ResourcePath</w:t>
      </w:r>
      <w:r w:rsidR="00370C6C">
        <w:rPr>
          <w:rFonts w:hint="eastAsia"/>
        </w:rPr>
        <w:t>，如：</w:t>
      </w:r>
    </w:p>
    <w:tbl>
      <w:tblPr>
        <w:tblStyle w:val="afd"/>
        <w:tblW w:w="0" w:type="auto"/>
        <w:tblInd w:w="840" w:type="dxa"/>
        <w:tblLook w:val="04A0" w:firstRow="1" w:lastRow="0" w:firstColumn="1" w:lastColumn="0" w:noHBand="0" w:noVBand="1"/>
      </w:tblPr>
      <w:tblGrid>
        <w:gridCol w:w="8446"/>
      </w:tblGrid>
      <w:tr w:rsidR="00370C6C" w:rsidTr="00370C6C">
        <w:tc>
          <w:tcPr>
            <w:tcW w:w="9126" w:type="dxa"/>
          </w:tcPr>
          <w:p w:rsidR="00370C6C" w:rsidRDefault="00370C6C" w:rsidP="00914FEA">
            <w:pPr>
              <w:pStyle w:val="15"/>
            </w:pPr>
            <w:r>
              <w:t>&lt;bean id="udeFileSystem"</w:t>
            </w:r>
          </w:p>
          <w:p w:rsidR="00370C6C" w:rsidRDefault="00370C6C" w:rsidP="00914FEA">
            <w:pPr>
              <w:pStyle w:val="15"/>
            </w:pPr>
            <w:r>
              <w:tab/>
              <w:t>class="com.iisigroup.ude.report.itext2.PDFDocumentManager"&gt;</w:t>
            </w:r>
          </w:p>
          <w:p w:rsidR="00370C6C" w:rsidRDefault="00370C6C" w:rsidP="00914FEA">
            <w:pPr>
              <w:pStyle w:val="15"/>
            </w:pPr>
            <w:r>
              <w:tab/>
              <w:t>&lt;constructor-arg index="0"</w:t>
            </w:r>
          </w:p>
          <w:p w:rsidR="00370C6C" w:rsidRDefault="00370C6C" w:rsidP="00914FEA">
            <w:pPr>
              <w:pStyle w:val="15"/>
            </w:pPr>
            <w:r>
              <w:tab/>
            </w:r>
            <w:r>
              <w:tab/>
              <w:t>value="/home/project/itext/</w:t>
            </w:r>
            <w:r w:rsidR="005D5A69">
              <w:rPr>
                <w:rFonts w:hint="eastAsia"/>
              </w:rPr>
              <w:t>itext-</w:t>
            </w:r>
            <w:r>
              <w:t>config.properties" /&gt;</w:t>
            </w:r>
          </w:p>
          <w:p w:rsidR="00370C6C" w:rsidRDefault="00370C6C" w:rsidP="00914FEA">
            <w:pPr>
              <w:pStyle w:val="15"/>
            </w:pPr>
            <w:r>
              <w:t>&lt;/bean&gt;</w:t>
            </w:r>
          </w:p>
        </w:tc>
      </w:tr>
    </w:tbl>
    <w:p w:rsidR="00B00D6B" w:rsidRDefault="00B00D6B" w:rsidP="00B00D6B">
      <w:pPr>
        <w:pStyle w:val="14"/>
      </w:pPr>
    </w:p>
    <w:p w:rsidR="00FA39BA" w:rsidRDefault="00757CAD" w:rsidP="00757CAD">
      <w:pPr>
        <w:pStyle w:val="2"/>
      </w:pPr>
      <w:bookmarkStart w:id="16" w:name="_Toc428885644"/>
      <w:r>
        <w:rPr>
          <w:rFonts w:hint="eastAsia"/>
        </w:rPr>
        <w:t>單元測試</w:t>
      </w:r>
      <w:bookmarkEnd w:id="16"/>
    </w:p>
    <w:p w:rsidR="0048497B" w:rsidRPr="0048497B" w:rsidRDefault="0048497B" w:rsidP="0048497B">
      <w:pPr>
        <w:pStyle w:val="3"/>
      </w:pPr>
      <w:bookmarkStart w:id="17" w:name="_Toc428885645"/>
      <w:r>
        <w:rPr>
          <w:rFonts w:hint="eastAsia"/>
        </w:rPr>
        <w:t>IText</w:t>
      </w:r>
      <w:bookmarkEnd w:id="17"/>
    </w:p>
    <w:p w:rsidR="00582805" w:rsidRDefault="00997D43" w:rsidP="00582805">
      <w:pPr>
        <w:pStyle w:val="21"/>
      </w:pPr>
      <w:r>
        <w:rPr>
          <w:rFonts w:hint="eastAsia"/>
        </w:rPr>
        <w:t>單元測試類別繼承</w:t>
      </w:r>
      <w:r>
        <w:rPr>
          <w:rFonts w:hint="eastAsia"/>
        </w:rPr>
        <w:t xml:space="preserve"> </w:t>
      </w:r>
      <w:r w:rsidRPr="00997D43">
        <w:t>AbstractITextTest</w:t>
      </w:r>
      <w:r>
        <w:rPr>
          <w:rFonts w:hint="eastAsia"/>
        </w:rPr>
        <w:t>，</w:t>
      </w:r>
      <w:r w:rsidR="00BD3BE1">
        <w:rPr>
          <w:rFonts w:hint="eastAsia"/>
        </w:rPr>
        <w:t>建構時</w:t>
      </w:r>
      <w:r>
        <w:rPr>
          <w:rFonts w:hint="eastAsia"/>
        </w:rPr>
        <w:t>可以</w:t>
      </w:r>
      <w:r w:rsidR="00B00295">
        <w:rPr>
          <w:rFonts w:hint="eastAsia"/>
        </w:rPr>
        <w:t>使</w:t>
      </w:r>
      <w:r>
        <w:rPr>
          <w:rFonts w:hint="eastAsia"/>
        </w:rPr>
        <w:t>用</w:t>
      </w:r>
      <w:r w:rsidR="00B00295" w:rsidRPr="00B00295">
        <w:t>ITextTestConfig</w:t>
      </w:r>
      <w:r>
        <w:rPr>
          <w:rFonts w:hint="eastAsia"/>
        </w:rPr>
        <w:t>定義測試設定值，如檔案輸出位置等。</w:t>
      </w:r>
    </w:p>
    <w:p w:rsidR="00911771" w:rsidRDefault="00911771" w:rsidP="00582805">
      <w:pPr>
        <w:pStyle w:val="21"/>
      </w:pPr>
    </w:p>
    <w:p w:rsidR="00582805" w:rsidRDefault="00997D43" w:rsidP="00582805">
      <w:pPr>
        <w:pStyle w:val="21"/>
      </w:pPr>
      <w:r>
        <w:rPr>
          <w:rFonts w:hint="eastAsia"/>
        </w:rPr>
        <w:t>測試方法中，直接呼叫</w:t>
      </w:r>
      <w:r>
        <w:rPr>
          <w:rFonts w:hint="eastAsia"/>
        </w:rPr>
        <w:t xml:space="preserve"> super.</w:t>
      </w:r>
      <w:r w:rsidRPr="00997D43">
        <w:t>doTest(AbstractPDFGenerator generator)</w:t>
      </w:r>
      <w:r>
        <w:rPr>
          <w:rFonts w:hint="eastAsia"/>
        </w:rPr>
        <w:t xml:space="preserve"> </w:t>
      </w:r>
      <w:r>
        <w:rPr>
          <w:rFonts w:hint="eastAsia"/>
        </w:rPr>
        <w:t>即可，</w:t>
      </w:r>
      <w:r w:rsidRPr="00997D43">
        <w:t>AbstractITextTest</w:t>
      </w:r>
      <w:r>
        <w:rPr>
          <w:rFonts w:hint="eastAsia"/>
        </w:rPr>
        <w:t>會以測試類別、方法為名，輸出</w:t>
      </w:r>
      <w:r>
        <w:rPr>
          <w:rFonts w:hint="eastAsia"/>
        </w:rPr>
        <w:t>PDF</w:t>
      </w:r>
      <w:r>
        <w:rPr>
          <w:rFonts w:hint="eastAsia"/>
        </w:rPr>
        <w:t>至指定</w:t>
      </w:r>
      <w:r w:rsidR="003E3363">
        <w:rPr>
          <w:rFonts w:hint="eastAsia"/>
        </w:rPr>
        <w:t>輸出</w:t>
      </w:r>
      <w:r>
        <w:rPr>
          <w:rFonts w:hint="eastAsia"/>
        </w:rPr>
        <w:t>路徑。</w:t>
      </w:r>
    </w:p>
    <w:p w:rsidR="005C13CE" w:rsidRDefault="005C13CE" w:rsidP="004F06A9">
      <w:pPr>
        <w:pStyle w:val="afa"/>
        <w:rPr>
          <w:color w:val="333399"/>
        </w:rPr>
      </w:pPr>
      <w:r>
        <w:br w:type="page"/>
      </w:r>
    </w:p>
    <w:p w:rsidR="00B00295" w:rsidRDefault="00B00295" w:rsidP="00582805">
      <w:pPr>
        <w:pStyle w:val="21"/>
      </w:pPr>
      <w:r>
        <w:rPr>
          <w:rFonts w:hint="eastAsia"/>
        </w:rPr>
        <w:lastRenderedPageBreak/>
        <w:t>以下是</w:t>
      </w:r>
      <w:r w:rsidRPr="00B00295">
        <w:t>ITextTestConfig</w:t>
      </w:r>
      <w:r>
        <w:rPr>
          <w:rFonts w:hint="eastAsia"/>
        </w:rPr>
        <w:t>中</w:t>
      </w:r>
      <w:r w:rsidR="002421FA">
        <w:rPr>
          <w:rFonts w:hint="eastAsia"/>
        </w:rPr>
        <w:t>的</w:t>
      </w:r>
      <w:r w:rsidR="006A1488">
        <w:rPr>
          <w:rFonts w:hint="eastAsia"/>
        </w:rPr>
        <w:t>可指定項目</w:t>
      </w:r>
      <w:r w:rsidR="005C13CE">
        <w:rPr>
          <w:rFonts w:hint="eastAsia"/>
        </w:rPr>
        <w:t>：</w:t>
      </w:r>
    </w:p>
    <w:p w:rsidR="00B00295" w:rsidRDefault="00B00295" w:rsidP="000C0C55">
      <w:pPr>
        <w:pStyle w:val="20"/>
      </w:pPr>
      <w:r>
        <w:t xml:space="preserve">configPath : </w:t>
      </w:r>
      <w:r w:rsidR="00EE0415">
        <w:rPr>
          <w:rFonts w:hint="eastAsia"/>
        </w:rPr>
        <w:t>iText</w:t>
      </w:r>
      <w:r w:rsidR="00EE0415">
        <w:rPr>
          <w:rFonts w:hint="eastAsia"/>
        </w:rPr>
        <w:t>設定</w:t>
      </w:r>
      <w:proofErr w:type="gramStart"/>
      <w:r w:rsidR="00EE0415">
        <w:rPr>
          <w:rFonts w:hint="eastAsia"/>
        </w:rPr>
        <w:t>檔</w:t>
      </w:r>
      <w:proofErr w:type="gramEnd"/>
      <w:r w:rsidR="00EE0415">
        <w:rPr>
          <w:rFonts w:hint="eastAsia"/>
        </w:rPr>
        <w:t>路徑，預設為</w:t>
      </w:r>
      <w:r w:rsidR="000C0C55">
        <w:rPr>
          <w:rFonts w:hint="eastAsia"/>
        </w:rPr>
        <w:t xml:space="preserve"> </w:t>
      </w:r>
      <w:r w:rsidR="000C0C55" w:rsidRPr="000C0C55">
        <w:t>classpath:itext-config-default.properties</w:t>
      </w:r>
      <w:r w:rsidR="000C0C55">
        <w:rPr>
          <w:rFonts w:hint="eastAsia"/>
        </w:rPr>
        <w:t>。</w:t>
      </w:r>
    </w:p>
    <w:p w:rsidR="00B00295" w:rsidRDefault="00B00295" w:rsidP="008F183B">
      <w:pPr>
        <w:pStyle w:val="20"/>
      </w:pPr>
      <w:r>
        <w:t>globalSharePath :</w:t>
      </w:r>
      <w:r w:rsidR="008F183B">
        <w:rPr>
          <w:rFonts w:hint="eastAsia"/>
        </w:rPr>
        <w:t xml:space="preserve"> </w:t>
      </w:r>
      <w:r w:rsidR="008F183B">
        <w:rPr>
          <w:rFonts w:hint="eastAsia"/>
        </w:rPr>
        <w:t>用於取代設定檔中</w:t>
      </w:r>
      <w:r w:rsidR="008F183B">
        <w:rPr>
          <w:rFonts w:hint="eastAsia"/>
        </w:rPr>
        <w:t xml:space="preserve"> ${</w:t>
      </w:r>
      <w:r w:rsidR="008F183B" w:rsidRPr="008F183B">
        <w:t>globalSharePath</w:t>
      </w:r>
      <w:r w:rsidR="008F183B">
        <w:rPr>
          <w:rFonts w:hint="eastAsia"/>
        </w:rPr>
        <w:t xml:space="preserve">} </w:t>
      </w:r>
      <w:r w:rsidR="008F183B">
        <w:rPr>
          <w:rFonts w:hint="eastAsia"/>
        </w:rPr>
        <w:t>的值。</w:t>
      </w:r>
      <w:r w:rsidR="0085668D">
        <w:rPr>
          <w:rFonts w:hint="eastAsia"/>
        </w:rPr>
        <w:t>預設為</w:t>
      </w:r>
      <w:r w:rsidR="0085668D">
        <w:rPr>
          <w:rFonts w:hint="eastAsia"/>
        </w:rPr>
        <w:t>.</w:t>
      </w:r>
    </w:p>
    <w:p w:rsidR="005D4189" w:rsidRDefault="005D4189" w:rsidP="005D4189">
      <w:pPr>
        <w:pStyle w:val="20"/>
      </w:pPr>
      <w:r>
        <w:t xml:space="preserve">outputRoot : </w:t>
      </w:r>
      <w:r>
        <w:rPr>
          <w:rFonts w:hint="eastAsia"/>
        </w:rPr>
        <w:t>指定輸出</w:t>
      </w:r>
      <w:r>
        <w:rPr>
          <w:rFonts w:hint="eastAsia"/>
        </w:rPr>
        <w:t>PDF</w:t>
      </w:r>
      <w:r>
        <w:rPr>
          <w:rFonts w:hint="eastAsia"/>
        </w:rPr>
        <w:t>的根目錄。預設為系統</w:t>
      </w:r>
      <w:r>
        <w:rPr>
          <w:rFonts w:hint="eastAsia"/>
        </w:rPr>
        <w:t>TEMP</w:t>
      </w:r>
      <w:r>
        <w:rPr>
          <w:rFonts w:hint="eastAsia"/>
        </w:rPr>
        <w:t>路徑下的</w:t>
      </w:r>
      <w:r w:rsidRPr="005D4189">
        <w:t>__Report_SAMPLE</w:t>
      </w:r>
      <w:r>
        <w:rPr>
          <w:rFonts w:hint="eastAsia"/>
        </w:rPr>
        <w:t>子目錄</w:t>
      </w:r>
      <w:r w:rsidR="00FF5EBC">
        <w:rPr>
          <w:rFonts w:hint="eastAsia"/>
        </w:rPr>
        <w:t>。</w:t>
      </w:r>
    </w:p>
    <w:p w:rsidR="00B00295" w:rsidRDefault="00B00295" w:rsidP="00B00295">
      <w:pPr>
        <w:pStyle w:val="20"/>
      </w:pPr>
      <w:r>
        <w:t>keepOutputPDF :</w:t>
      </w:r>
      <w:r w:rsidR="005D4189">
        <w:rPr>
          <w:rFonts w:hint="eastAsia"/>
        </w:rPr>
        <w:t>執行完成後，是否保留</w:t>
      </w:r>
      <w:r w:rsidR="005D4189">
        <w:rPr>
          <w:rFonts w:hint="eastAsia"/>
        </w:rPr>
        <w:t>PDF</w:t>
      </w:r>
      <w:r w:rsidR="005D4189">
        <w:rPr>
          <w:rFonts w:hint="eastAsia"/>
        </w:rPr>
        <w:t>檔</w:t>
      </w:r>
      <w:r w:rsidR="007B5FB1">
        <w:rPr>
          <w:rFonts w:hint="eastAsia"/>
        </w:rPr>
        <w:t>，預設為</w:t>
      </w:r>
      <w:r w:rsidR="007B5FB1">
        <w:rPr>
          <w:rFonts w:hint="eastAsia"/>
        </w:rPr>
        <w:t>TRUE</w:t>
      </w:r>
      <w:r w:rsidR="00DF567A">
        <w:rPr>
          <w:rFonts w:hint="eastAsia"/>
        </w:rPr>
        <w:t>。</w:t>
      </w:r>
    </w:p>
    <w:p w:rsidR="00997D43" w:rsidRPr="00582805" w:rsidRDefault="00B00295" w:rsidP="00B00295">
      <w:pPr>
        <w:pStyle w:val="20"/>
      </w:pPr>
      <w:r>
        <w:t xml:space="preserve">showMarginBorder : </w:t>
      </w:r>
      <w:r w:rsidR="00DA5239">
        <w:rPr>
          <w:rFonts w:hint="eastAsia"/>
        </w:rPr>
        <w:t>輸出的範例</w:t>
      </w:r>
      <w:r w:rsidR="00DA5239">
        <w:rPr>
          <w:rFonts w:hint="eastAsia"/>
        </w:rPr>
        <w:t>PDF</w:t>
      </w:r>
      <w:r w:rsidR="00DA5239">
        <w:rPr>
          <w:rFonts w:hint="eastAsia"/>
        </w:rPr>
        <w:t>，是否額外輸出</w:t>
      </w:r>
      <w:r w:rsidR="00B8719A">
        <w:rPr>
          <w:rFonts w:hint="eastAsia"/>
        </w:rPr>
        <w:t>邊界虛線</w:t>
      </w:r>
      <w:r w:rsidR="007B5FB1">
        <w:rPr>
          <w:rFonts w:hint="eastAsia"/>
        </w:rPr>
        <w:t>，預設為</w:t>
      </w:r>
      <w:r w:rsidR="007B5FB1">
        <w:rPr>
          <w:rFonts w:hint="eastAsia"/>
        </w:rPr>
        <w:t>TRUE</w:t>
      </w:r>
      <w:r w:rsidR="00B8719A">
        <w:rPr>
          <w:rFonts w:hint="eastAsia"/>
        </w:rPr>
        <w:t>。</w:t>
      </w:r>
      <w:r w:rsidR="00DE0CEA">
        <w:rPr>
          <w:rFonts w:hint="eastAsia"/>
        </w:rPr>
        <w:t>此項設定可</w:t>
      </w:r>
      <w:r w:rsidR="005749AF">
        <w:rPr>
          <w:rFonts w:hint="eastAsia"/>
        </w:rPr>
        <w:t>以</w:t>
      </w:r>
      <w:r w:rsidR="00DE0CEA">
        <w:rPr>
          <w:rFonts w:hint="eastAsia"/>
        </w:rPr>
        <w:t>有效幫助開發人員</w:t>
      </w:r>
      <w:r w:rsidR="00672A83">
        <w:rPr>
          <w:rFonts w:hint="eastAsia"/>
        </w:rPr>
        <w:t>調整</w:t>
      </w:r>
      <w:r w:rsidR="00073BE5">
        <w:rPr>
          <w:rFonts w:hint="eastAsia"/>
        </w:rPr>
        <w:t>版面</w:t>
      </w:r>
      <w:r w:rsidR="00782194">
        <w:rPr>
          <w:rFonts w:hint="eastAsia"/>
        </w:rPr>
        <w:t>設定</w:t>
      </w:r>
      <w:r w:rsidR="00DE0CEA">
        <w:rPr>
          <w:rFonts w:hint="eastAsia"/>
        </w:rPr>
        <w:t>。</w:t>
      </w:r>
    </w:p>
    <w:p w:rsidR="001C743F" w:rsidRDefault="00FA39BA" w:rsidP="007E510E">
      <w:pPr>
        <w:pStyle w:val="2"/>
      </w:pPr>
      <w:bookmarkStart w:id="18" w:name="_Toc428885646"/>
      <w:r>
        <w:rPr>
          <w:rFonts w:hint="eastAsia"/>
        </w:rPr>
        <w:t>SAMPLE</w:t>
      </w:r>
      <w:bookmarkEnd w:id="18"/>
    </w:p>
    <w:p w:rsidR="00FA39BA" w:rsidRDefault="00FA39BA" w:rsidP="00FA39BA">
      <w:pPr>
        <w:pStyle w:val="21"/>
      </w:pPr>
      <w:r>
        <w:rPr>
          <w:rFonts w:hint="eastAsia"/>
        </w:rPr>
        <w:t>見</w:t>
      </w:r>
      <w:r>
        <w:rPr>
          <w:rFonts w:hint="eastAsia"/>
        </w:rPr>
        <w:t>ude-report-itext-sample</w:t>
      </w:r>
      <w:r>
        <w:rPr>
          <w:rFonts w:hint="eastAsia"/>
        </w:rPr>
        <w:t>專案，其中</w:t>
      </w:r>
      <w:r>
        <w:t>為簡化</w:t>
      </w:r>
      <w:r>
        <w:t xml:space="preserve"> Sample </w:t>
      </w:r>
      <w:r>
        <w:t>撰寫，且相容於</w:t>
      </w:r>
      <w:r>
        <w:t xml:space="preserve"> JDK 1.7</w:t>
      </w:r>
      <w:r>
        <w:t>，所以相關範例使用</w:t>
      </w:r>
      <w:r>
        <w:t xml:space="preserve"> Groovy </w:t>
      </w:r>
      <w:r>
        <w:t>撰寫。但除了</w:t>
      </w:r>
      <w:r>
        <w:t xml:space="preserve">Closure </w:t>
      </w:r>
      <w:r>
        <w:t>外，</w:t>
      </w:r>
      <w:r w:rsidR="00E2546F">
        <w:rPr>
          <w:rFonts w:hint="eastAsia"/>
        </w:rPr>
        <w:t>範例程式</w:t>
      </w:r>
      <w:r>
        <w:t>盡量保持語法為</w:t>
      </w:r>
      <w:r>
        <w:t xml:space="preserve"> JAVA </w:t>
      </w:r>
      <w:r>
        <w:t>格式，而非</w:t>
      </w:r>
      <w:r>
        <w:t xml:space="preserve"> Groovy </w:t>
      </w:r>
      <w:r>
        <w:t>簡化版</w:t>
      </w:r>
      <w:r>
        <w:rPr>
          <w:rFonts w:hint="eastAsia"/>
        </w:rPr>
        <w:t>本</w:t>
      </w:r>
      <w:r>
        <w:t>。</w:t>
      </w:r>
    </w:p>
    <w:p w:rsidR="001C743F" w:rsidRPr="00FA39BA" w:rsidRDefault="001C743F" w:rsidP="00FA39BA">
      <w:pPr>
        <w:pStyle w:val="21"/>
      </w:pPr>
      <w:r>
        <w:rPr>
          <w:rFonts w:hint="eastAsia"/>
        </w:rPr>
        <w:t>另外，所有</w:t>
      </w:r>
      <w:r w:rsidR="00241868">
        <w:rPr>
          <w:rFonts w:hint="eastAsia"/>
        </w:rPr>
        <w:t>範例程式輸出，都有設定</w:t>
      </w:r>
      <w:r w:rsidR="00241868">
        <w:t>showMarginBorder</w:t>
      </w:r>
      <w:r w:rsidR="00241868">
        <w:rPr>
          <w:rFonts w:hint="eastAsia"/>
        </w:rPr>
        <w:t>為</w:t>
      </w:r>
      <w:r w:rsidR="00241868">
        <w:rPr>
          <w:rFonts w:hint="eastAsia"/>
        </w:rPr>
        <w:t>TRUE</w:t>
      </w:r>
      <w:r w:rsidR="00241868">
        <w:rPr>
          <w:rFonts w:hint="eastAsia"/>
        </w:rPr>
        <w:t>，所以文件中的</w:t>
      </w:r>
      <w:r w:rsidR="00241868">
        <w:rPr>
          <w:rFonts w:hint="eastAsia"/>
        </w:rPr>
        <w:t>PDF</w:t>
      </w:r>
      <w:r w:rsidR="00241868">
        <w:rPr>
          <w:rFonts w:hint="eastAsia"/>
        </w:rPr>
        <w:t>產出圖片，都會見到邊界虛線。</w:t>
      </w:r>
    </w:p>
    <w:p w:rsidR="006C423E" w:rsidRDefault="009836A6" w:rsidP="006C423E">
      <w:pPr>
        <w:pStyle w:val="1"/>
      </w:pPr>
      <w:bookmarkStart w:id="19" w:name="_Toc428885647"/>
      <w:r w:rsidRPr="006C423E">
        <w:rPr>
          <w:rFonts w:hint="eastAsia"/>
        </w:rPr>
        <w:lastRenderedPageBreak/>
        <w:t>基本</w:t>
      </w:r>
      <w:r>
        <w:rPr>
          <w:rFonts w:hint="eastAsia"/>
        </w:rPr>
        <w:t>PDF</w:t>
      </w:r>
      <w:r w:rsidRPr="006C423E">
        <w:rPr>
          <w:rFonts w:hint="eastAsia"/>
        </w:rPr>
        <w:t>文件操作</w:t>
      </w:r>
      <w:bookmarkEnd w:id="19"/>
    </w:p>
    <w:p w:rsidR="004A6D1C" w:rsidRDefault="004A6D1C" w:rsidP="00BE72FC">
      <w:pPr>
        <w:pStyle w:val="2"/>
      </w:pPr>
      <w:bookmarkStart w:id="20" w:name="_Toc428885648"/>
      <w:r>
        <w:rPr>
          <w:rFonts w:hint="eastAsia"/>
        </w:rPr>
        <w:t>PDFDocument</w:t>
      </w:r>
      <w:r>
        <w:rPr>
          <w:rFonts w:hint="eastAsia"/>
        </w:rPr>
        <w:t>摘要</w:t>
      </w:r>
      <w:bookmarkEnd w:id="20"/>
    </w:p>
    <w:p w:rsidR="00BE72FC" w:rsidRDefault="001A0E57" w:rsidP="00BE72FC">
      <w:pPr>
        <w:pStyle w:val="21"/>
      </w:pPr>
      <w:r>
        <w:rPr>
          <w:rFonts w:hint="eastAsia"/>
        </w:rPr>
        <w:t>當使用</w:t>
      </w:r>
      <w:r w:rsidRPr="003914FB">
        <w:rPr>
          <w:rFonts w:hint="eastAsia"/>
        </w:rPr>
        <w:t>AbstractPDFGenerator</w:t>
      </w:r>
      <w:r>
        <w:rPr>
          <w:rFonts w:hint="eastAsia"/>
        </w:rPr>
        <w:t>作為文件基底類別時，開發人員無需呼叫</w:t>
      </w:r>
      <w:r w:rsidR="00BE72FC">
        <w:rPr>
          <w:rFonts w:hint="eastAsia"/>
        </w:rPr>
        <w:t>PDFDocument</w:t>
      </w:r>
      <w:r w:rsidR="00BE72FC">
        <w:rPr>
          <w:rFonts w:hint="eastAsia"/>
        </w:rPr>
        <w:t>物件負責</w:t>
      </w:r>
      <w:r w:rsidR="00BE72FC" w:rsidRPr="00FD095C">
        <w:rPr>
          <w:rFonts w:hint="eastAsia"/>
        </w:rPr>
        <w:t>文件建立、關閉</w:t>
      </w:r>
      <w:r w:rsidR="00BE72FC">
        <w:rPr>
          <w:rFonts w:hint="eastAsia"/>
        </w:rPr>
        <w:t>、</w:t>
      </w:r>
      <w:r w:rsidR="00BE72FC" w:rsidRPr="00FD095C">
        <w:rPr>
          <w:rFonts w:hint="eastAsia"/>
        </w:rPr>
        <w:t>儲存</w:t>
      </w:r>
      <w:r>
        <w:rPr>
          <w:rFonts w:hint="eastAsia"/>
        </w:rPr>
        <w:t>的相關</w:t>
      </w:r>
      <w:r>
        <w:rPr>
          <w:rFonts w:hint="eastAsia"/>
        </w:rPr>
        <w:t>Method</w:t>
      </w:r>
      <w:r>
        <w:rPr>
          <w:rFonts w:hint="eastAsia"/>
        </w:rPr>
        <w:t>。</w:t>
      </w:r>
      <w:r w:rsidR="001D6C11">
        <w:rPr>
          <w:rFonts w:hint="eastAsia"/>
        </w:rPr>
        <w:t>一般</w:t>
      </w:r>
      <w:r>
        <w:rPr>
          <w:rFonts w:hint="eastAsia"/>
        </w:rPr>
        <w:t>會</w:t>
      </w:r>
      <w:r w:rsidR="001D6C11">
        <w:rPr>
          <w:rFonts w:hint="eastAsia"/>
        </w:rPr>
        <w:t>使</w:t>
      </w:r>
      <w:r>
        <w:rPr>
          <w:rFonts w:hint="eastAsia"/>
        </w:rPr>
        <w:t>用的功能，如</w:t>
      </w:r>
      <w:r w:rsidR="00BE72FC">
        <w:rPr>
          <w:rFonts w:hint="eastAsia"/>
        </w:rPr>
        <w:t>取得</w:t>
      </w:r>
      <w:r w:rsidR="00BE72FC" w:rsidRPr="00FD095C">
        <w:t>iText</w:t>
      </w:r>
      <w:r w:rsidR="00BE72FC" w:rsidRPr="00FD095C">
        <w:rPr>
          <w:rFonts w:hint="eastAsia"/>
        </w:rPr>
        <w:t>原生類別</w:t>
      </w:r>
      <w:r>
        <w:rPr>
          <w:rFonts w:hint="eastAsia"/>
        </w:rPr>
        <w:t>、</w:t>
      </w:r>
      <w:r w:rsidR="00BE72FC">
        <w:rPr>
          <w:rFonts w:hint="eastAsia"/>
        </w:rPr>
        <w:t>版面、頁碼、浮水印控制</w:t>
      </w:r>
      <w:r>
        <w:rPr>
          <w:rFonts w:hint="eastAsia"/>
        </w:rPr>
        <w:t>、文字輸出、</w:t>
      </w:r>
      <w:r w:rsidR="00BE72FC">
        <w:rPr>
          <w:rFonts w:hint="eastAsia"/>
        </w:rPr>
        <w:t>換頁控制</w:t>
      </w:r>
      <w:r>
        <w:rPr>
          <w:rFonts w:hint="eastAsia"/>
        </w:rPr>
        <w:t>等等。</w:t>
      </w:r>
      <w:r w:rsidR="001D6C11">
        <w:rPr>
          <w:rFonts w:hint="eastAsia"/>
        </w:rPr>
        <w:t>將於後文一一介紹。</w:t>
      </w:r>
    </w:p>
    <w:p w:rsidR="004A6D1C" w:rsidRDefault="004A6D1C" w:rsidP="00BE72FC">
      <w:pPr>
        <w:pStyle w:val="3"/>
      </w:pPr>
      <w:bookmarkStart w:id="21" w:name="_Toc428885649"/>
      <w:r>
        <w:rPr>
          <w:rFonts w:hint="eastAsia"/>
        </w:rPr>
        <w:t>基本文字輸出</w:t>
      </w:r>
      <w:bookmarkEnd w:id="21"/>
    </w:p>
    <w:p w:rsidR="009836A6" w:rsidRPr="009836A6" w:rsidRDefault="009836A6" w:rsidP="009836A6">
      <w:pPr>
        <w:pStyle w:val="31"/>
      </w:pPr>
      <w:r>
        <w:t>writeText</w:t>
      </w:r>
      <w:r>
        <w:rPr>
          <w:rFonts w:hint="eastAsia"/>
        </w:rPr>
        <w:t>(</w:t>
      </w:r>
      <w:r>
        <w:t>…</w:t>
      </w:r>
      <w:r>
        <w:rPr>
          <w:rFonts w:hint="eastAsia"/>
        </w:rPr>
        <w:t xml:space="preserve">) </w:t>
      </w:r>
      <w:r>
        <w:rPr>
          <w:rFonts w:hint="eastAsia"/>
        </w:rPr>
        <w:t>提供文字輸出基本功能，可設定字型大小及對齊方式</w:t>
      </w:r>
      <w:r w:rsidR="00433594">
        <w:rPr>
          <w:rFonts w:hint="eastAsia"/>
        </w:rPr>
        <w:t>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9836A6" w:rsidTr="009836A6">
        <w:trPr>
          <w:trHeight w:val="2163"/>
        </w:trPr>
        <w:tc>
          <w:tcPr>
            <w:tcW w:w="8152" w:type="dxa"/>
          </w:tcPr>
          <w:p w:rsidR="000F2058" w:rsidRPr="000F2058" w:rsidRDefault="000F2058" w:rsidP="000F2058">
            <w:pPr>
              <w:pStyle w:val="123"/>
            </w:pPr>
            <w:r w:rsidRPr="000F2058">
              <w:t>Sample_001_Basic_Text</w:t>
            </w:r>
            <w:r w:rsidRPr="000F2058">
              <w:rPr>
                <w:rFonts w:hint="eastAsia"/>
              </w:rPr>
              <w:t>.</w:t>
            </w:r>
            <w:r w:rsidRPr="000F2058">
              <w:t>test_NormalText</w:t>
            </w:r>
            <w:r w:rsidRPr="000F2058">
              <w:rPr>
                <w:rFonts w:hint="eastAsia"/>
              </w:rPr>
              <w:t>()</w:t>
            </w:r>
          </w:p>
          <w:p w:rsidR="009836A6" w:rsidRDefault="009836A6" w:rsidP="009836A6">
            <w:pPr>
              <w:pStyle w:val="124"/>
            </w:pPr>
            <w:r w:rsidRPr="009836A6">
              <w:rPr>
                <w:rFonts w:hint="eastAsia"/>
              </w:rPr>
              <w:t>String text = "</w:t>
            </w:r>
            <w:r w:rsidRPr="009836A6">
              <w:rPr>
                <w:rFonts w:hint="eastAsia"/>
              </w:rPr>
              <w:t>中文，第二字面：「</w:t>
            </w:r>
            <w:r w:rsidRPr="009836A6">
              <w:rPr>
                <w:rFonts w:hint="eastAsia"/>
              </w:rPr>
              <w:t>" + "</w:t>
            </w:r>
            <w:r w:rsidRPr="009836A6">
              <w:rPr>
                <w:rFonts w:ascii="新細明體-ExtB" w:eastAsia="新細明體-ExtB" w:hAnsi="新細明體-ExtB" w:cs="新細明體-ExtB" w:hint="eastAsia"/>
              </w:rPr>
              <w:t>𠀝</w:t>
            </w:r>
            <w:r w:rsidRPr="009836A6">
              <w:rPr>
                <w:rFonts w:hint="eastAsia"/>
              </w:rPr>
              <w:t>" + "</w:t>
            </w:r>
            <w:r w:rsidRPr="009836A6">
              <w:rPr>
                <w:rFonts w:hint="eastAsia"/>
              </w:rPr>
              <w:t>」</w:t>
            </w:r>
            <w:r w:rsidRPr="009836A6">
              <w:rPr>
                <w:rFonts w:hint="eastAsia"/>
              </w:rPr>
              <w:t>(</w:t>
            </w:r>
            <w:r w:rsidRPr="009836A6">
              <w:rPr>
                <w:rFonts w:hint="eastAsia"/>
              </w:rPr>
              <w:t>下</w:t>
            </w:r>
            <w:r w:rsidRPr="009836A6">
              <w:rPr>
                <w:rFonts w:hint="eastAsia"/>
              </w:rPr>
              <w:t>/</w:t>
            </w:r>
            <w:r w:rsidRPr="009836A6">
              <w:rPr>
                <w:rFonts w:hint="eastAsia"/>
              </w:rPr>
              <w:t>上</w:t>
            </w:r>
            <w:r w:rsidRPr="009836A6">
              <w:rPr>
                <w:rFonts w:hint="eastAsia"/>
              </w:rPr>
              <w:t>)";</w:t>
            </w:r>
          </w:p>
          <w:p w:rsidR="009836A6" w:rsidRDefault="009836A6" w:rsidP="009836A6">
            <w:pPr>
              <w:pStyle w:val="124"/>
            </w:pPr>
            <w:r>
              <w:t>pdfDocument.writeText(text);</w:t>
            </w:r>
          </w:p>
          <w:p w:rsidR="009836A6" w:rsidRDefault="009836A6" w:rsidP="009836A6">
            <w:pPr>
              <w:pStyle w:val="124"/>
            </w:pPr>
            <w:r>
              <w:t>pdfDocument.writeText(text + "Size:10", 10);</w:t>
            </w:r>
          </w:p>
          <w:p w:rsidR="009836A6" w:rsidRDefault="009836A6" w:rsidP="009836A6">
            <w:pPr>
              <w:pStyle w:val="124"/>
            </w:pPr>
            <w:r>
              <w:t>pdfDocument.writeText(text + "Size:18", 18);</w:t>
            </w:r>
          </w:p>
          <w:p w:rsidR="009836A6" w:rsidRDefault="009836A6" w:rsidP="009836A6">
            <w:pPr>
              <w:pStyle w:val="124"/>
            </w:pPr>
            <w:r>
              <w:t>pdfDocument.writeText(text, 10, DocumentAlign.RIGHT);</w:t>
            </w:r>
          </w:p>
          <w:p w:rsidR="009836A6" w:rsidRDefault="009836A6" w:rsidP="009836A6">
            <w:pPr>
              <w:pStyle w:val="124"/>
            </w:pPr>
            <w:r>
              <w:t>pdfDocument.writeText(text, 10, DocumentAlign.CENTER);</w:t>
            </w:r>
          </w:p>
          <w:p w:rsidR="009836A6" w:rsidRDefault="009836A6" w:rsidP="009836A6">
            <w:pPr>
              <w:pStyle w:val="124"/>
            </w:pPr>
            <w:r>
              <w:drawing>
                <wp:inline distT="0" distB="0" distL="0" distR="0" wp14:anchorId="196D48CB" wp14:editId="108E5BD5">
                  <wp:extent cx="3598223" cy="543065"/>
                  <wp:effectExtent l="57150" t="57150" r="116840" b="12382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792" cy="5537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594" w:rsidRDefault="00433594" w:rsidP="00433594">
      <w:pPr>
        <w:pStyle w:val="31"/>
      </w:pPr>
      <w:r>
        <w:rPr>
          <w:rFonts w:hint="eastAsia"/>
        </w:rPr>
        <w:t>如欲修改文件預設字型，可使用</w:t>
      </w:r>
      <w:r>
        <w:t>setFontInfo</w:t>
      </w:r>
      <w:r>
        <w:rPr>
          <w:rFonts w:hint="eastAsia"/>
        </w:rPr>
        <w:t>(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調整。首先要取得指定字體的</w:t>
      </w:r>
      <w:r w:rsidRPr="00FE7216">
        <w:t>CHTFontFactory</w:t>
      </w:r>
      <w:r>
        <w:t>，再用它建立想要產出的字型資訊（</w:t>
      </w:r>
      <w:r>
        <w:t>FontInfo</w:t>
      </w:r>
      <w:r>
        <w:t>），</w:t>
      </w:r>
      <w:r>
        <w:rPr>
          <w:rFonts w:hint="eastAsia"/>
        </w:rPr>
        <w:t>可設定大小、</w:t>
      </w:r>
      <w:r>
        <w:rPr>
          <w:rFonts w:hint="eastAsia"/>
        </w:rPr>
        <w:t>Style</w:t>
      </w:r>
      <w:r>
        <w:rPr>
          <w:rFonts w:hint="eastAsia"/>
        </w:rPr>
        <w:t>、顏色、底色</w:t>
      </w:r>
      <w:r>
        <w:t>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9836A6" w:rsidTr="009836A6">
        <w:trPr>
          <w:trHeight w:val="3357"/>
        </w:trPr>
        <w:tc>
          <w:tcPr>
            <w:tcW w:w="8152" w:type="dxa"/>
          </w:tcPr>
          <w:p w:rsidR="009836A6" w:rsidRDefault="009836A6" w:rsidP="009836A6">
            <w:pPr>
              <w:pStyle w:val="124"/>
            </w:pPr>
            <w:r>
              <w:t xml:space="preserve">final CHTFontFactory kaiFactory </w:t>
            </w:r>
          </w:p>
          <w:p w:rsidR="009836A6" w:rsidRDefault="009836A6" w:rsidP="009836A6">
            <w:pPr>
              <w:pStyle w:val="124"/>
            </w:pPr>
            <w:r>
              <w:rPr>
                <w:rFonts w:hint="eastAsia"/>
              </w:rPr>
              <w:t xml:space="preserve">    </w:t>
            </w:r>
            <w:r>
              <w:t>= CHTFontFactories.INSTANCE.getFactory(WindowsFont.KAI);</w:t>
            </w:r>
          </w:p>
          <w:p w:rsidR="009836A6" w:rsidRDefault="009836A6" w:rsidP="009836A6">
            <w:pPr>
              <w:pStyle w:val="124"/>
            </w:pPr>
            <w:r>
              <w:t>pdfDocument.setFontInfo(kaiFactory.createFontInfo(10, Color.BLUE));</w:t>
            </w:r>
          </w:p>
          <w:p w:rsidR="009836A6" w:rsidRDefault="009836A6" w:rsidP="009836A6">
            <w:pPr>
              <w:pStyle w:val="124"/>
            </w:pPr>
            <w:r>
              <w:rPr>
                <w:rFonts w:hint="eastAsia"/>
              </w:rPr>
              <w:t>pdfDocument.writeText("</w:t>
            </w:r>
            <w:r>
              <w:rPr>
                <w:rFonts w:hint="eastAsia"/>
              </w:rPr>
              <w:t>轉成標楷體，無第二字面字體</w:t>
            </w:r>
            <w:r>
              <w:rPr>
                <w:rFonts w:hint="eastAsia"/>
              </w:rPr>
              <w:t>");</w:t>
            </w:r>
          </w:p>
          <w:p w:rsidR="009836A6" w:rsidRDefault="009836A6" w:rsidP="009836A6">
            <w:pPr>
              <w:pStyle w:val="124"/>
            </w:pPr>
            <w:r>
              <w:t>pdfDocument.writeText(text);</w:t>
            </w:r>
            <w:r w:rsidR="00433594">
              <w:rPr>
                <w:rFonts w:hint="eastAsia"/>
              </w:rPr>
              <w:t xml:space="preserve"> </w:t>
            </w:r>
            <w:r>
              <w:t>pdfDocument.writeText(text + "Size:10", 10);</w:t>
            </w:r>
          </w:p>
          <w:p w:rsidR="009836A6" w:rsidRDefault="009836A6" w:rsidP="009836A6">
            <w:pPr>
              <w:pStyle w:val="124"/>
            </w:pPr>
            <w:r>
              <w:t>pdfDocument.writeText(text + "Size:18", 18);</w:t>
            </w:r>
          </w:p>
          <w:p w:rsidR="009836A6" w:rsidRDefault="009836A6" w:rsidP="009836A6">
            <w:pPr>
              <w:pStyle w:val="124"/>
            </w:pPr>
            <w:r>
              <w:t>pdfDocument.writeText(text, 10, DocumentAlign.RIGHT);</w:t>
            </w:r>
          </w:p>
          <w:p w:rsidR="009836A6" w:rsidRDefault="009836A6" w:rsidP="009836A6">
            <w:pPr>
              <w:pStyle w:val="124"/>
            </w:pPr>
            <w:r>
              <w:t>pdfDocument.writeText(text, 10, DocumentAlign.CENTER);</w:t>
            </w:r>
          </w:p>
          <w:p w:rsidR="009836A6" w:rsidRPr="009836A6" w:rsidRDefault="009836A6" w:rsidP="009836A6">
            <w:pPr>
              <w:pStyle w:val="124"/>
            </w:pPr>
            <w:r>
              <w:drawing>
                <wp:inline distT="0" distB="0" distL="0" distR="0" wp14:anchorId="4065A3D1" wp14:editId="164A4D90">
                  <wp:extent cx="3515096" cy="645249"/>
                  <wp:effectExtent l="76200" t="38100" r="66675" b="1168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576" cy="6455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0CA6" w:rsidRDefault="009836A6" w:rsidP="009836A6">
      <w:pPr>
        <w:pStyle w:val="31"/>
      </w:pPr>
      <w:r>
        <w:rPr>
          <w:rFonts w:hint="eastAsia"/>
        </w:rPr>
        <w:lastRenderedPageBreak/>
        <w:t>由</w:t>
      </w:r>
      <w:r w:rsidR="003B2786">
        <w:rPr>
          <w:rFonts w:hint="eastAsia"/>
        </w:rPr>
        <w:t>上例可看出，若使用含非</w:t>
      </w:r>
      <w:r w:rsidR="003B2786">
        <w:rPr>
          <w:rFonts w:hint="eastAsia"/>
        </w:rPr>
        <w:t>0</w:t>
      </w:r>
      <w:r w:rsidR="003B2786">
        <w:rPr>
          <w:rFonts w:hint="eastAsia"/>
        </w:rPr>
        <w:t>字面字型檔的字型，則本套件支援非</w:t>
      </w:r>
      <w:r w:rsidR="003B2786">
        <w:rPr>
          <w:rFonts w:hint="eastAsia"/>
        </w:rPr>
        <w:t>0</w:t>
      </w:r>
      <w:r w:rsidR="003B2786">
        <w:rPr>
          <w:rFonts w:hint="eastAsia"/>
        </w:rPr>
        <w:t>字面的中文輸出</w:t>
      </w:r>
      <w:r w:rsidR="00A15D73">
        <w:rPr>
          <w:rFonts w:hint="eastAsia"/>
        </w:rPr>
        <w:t>，</w:t>
      </w:r>
      <w:r w:rsidR="003B2786">
        <w:rPr>
          <w:rFonts w:hint="eastAsia"/>
        </w:rPr>
        <w:t>一般直接使用</w:t>
      </w:r>
      <w:r w:rsidR="003B2786">
        <w:rPr>
          <w:rFonts w:hint="eastAsia"/>
        </w:rPr>
        <w:t>iText</w:t>
      </w:r>
      <w:r w:rsidR="003B2786">
        <w:rPr>
          <w:rFonts w:hint="eastAsia"/>
        </w:rPr>
        <w:t>輸出的範例程式</w:t>
      </w:r>
      <w:r w:rsidR="00A15D73">
        <w:rPr>
          <w:rFonts w:hint="eastAsia"/>
        </w:rPr>
        <w:t>是</w:t>
      </w:r>
      <w:r w:rsidR="003B2786">
        <w:rPr>
          <w:rFonts w:hint="eastAsia"/>
        </w:rPr>
        <w:t>未</w:t>
      </w:r>
      <w:r w:rsidR="00A15D73">
        <w:rPr>
          <w:rFonts w:hint="eastAsia"/>
        </w:rPr>
        <w:t>做此項處理的</w:t>
      </w:r>
      <w:r w:rsidR="003B2786">
        <w:rPr>
          <w:rFonts w:hint="eastAsia"/>
        </w:rPr>
        <w:t>。</w:t>
      </w:r>
      <w:r w:rsidR="002303E5">
        <w:rPr>
          <w:rFonts w:hint="eastAsia"/>
        </w:rPr>
        <w:t>但若使用的字型不包含非</w:t>
      </w:r>
      <w:r w:rsidR="002303E5">
        <w:rPr>
          <w:rFonts w:hint="eastAsia"/>
        </w:rPr>
        <w:t>0</w:t>
      </w:r>
      <w:r w:rsidR="002303E5">
        <w:rPr>
          <w:rFonts w:hint="eastAsia"/>
        </w:rPr>
        <w:t>字面字型檔，則非</w:t>
      </w:r>
      <w:r w:rsidR="002303E5">
        <w:rPr>
          <w:rFonts w:hint="eastAsia"/>
        </w:rPr>
        <w:t>0</w:t>
      </w:r>
      <w:r w:rsidR="002303E5">
        <w:rPr>
          <w:rFonts w:hint="eastAsia"/>
        </w:rPr>
        <w:t>字面文字自然也無法顯示，同時不</w:t>
      </w:r>
      <w:r w:rsidR="00937285">
        <w:rPr>
          <w:rFonts w:hint="eastAsia"/>
        </w:rPr>
        <w:t>會</w:t>
      </w:r>
      <w:r w:rsidR="002303E5">
        <w:rPr>
          <w:rFonts w:hint="eastAsia"/>
        </w:rPr>
        <w:t>佔</w:t>
      </w:r>
      <w:r w:rsidR="00A74972">
        <w:rPr>
          <w:rFonts w:hint="eastAsia"/>
        </w:rPr>
        <w:t>用</w:t>
      </w:r>
      <w:r w:rsidR="002303E5">
        <w:rPr>
          <w:rFonts w:hint="eastAsia"/>
        </w:rPr>
        <w:t>輸出空間。</w:t>
      </w:r>
    </w:p>
    <w:p w:rsidR="002303E5" w:rsidRPr="00840CA6" w:rsidRDefault="00FE7216" w:rsidP="002303E5">
      <w:pPr>
        <w:pStyle w:val="31"/>
      </w:pPr>
      <w:r>
        <w:rPr>
          <w:rFonts w:hint="eastAsia"/>
        </w:rPr>
        <w:t>其它特殊格式的文字，</w:t>
      </w:r>
      <w:proofErr w:type="gramStart"/>
      <w:r>
        <w:rPr>
          <w:rFonts w:hint="eastAsia"/>
        </w:rPr>
        <w:t>如粗體</w:t>
      </w:r>
      <w:proofErr w:type="gramEnd"/>
      <w:r>
        <w:rPr>
          <w:rFonts w:hint="eastAsia"/>
        </w:rPr>
        <w:t>、變色，可使用</w:t>
      </w:r>
      <w:r w:rsidRPr="00FE7216">
        <w:t>ParagraphBuilder</w:t>
      </w:r>
      <w:r>
        <w:rPr>
          <w:rFonts w:hint="eastAsia"/>
        </w:rPr>
        <w:t>完成。</w:t>
      </w:r>
      <w:r w:rsidR="002303E5">
        <w:rPr>
          <w:rFonts w:hint="eastAsia"/>
        </w:rPr>
        <w:t>由</w:t>
      </w:r>
      <w:r w:rsidR="002303E5">
        <w:rPr>
          <w:rFonts w:hint="eastAsia"/>
        </w:rPr>
        <w:t xml:space="preserve"> </w:t>
      </w:r>
      <w:r w:rsidR="002303E5">
        <w:t>pdfDocument</w:t>
      </w:r>
      <w:r w:rsidR="002303E5">
        <w:rPr>
          <w:rFonts w:hint="eastAsia"/>
        </w:rPr>
        <w:t xml:space="preserve"> </w:t>
      </w:r>
      <w:r w:rsidR="002303E5">
        <w:rPr>
          <w:rFonts w:hint="eastAsia"/>
        </w:rPr>
        <w:t>建立</w:t>
      </w:r>
      <w:r w:rsidR="002303E5">
        <w:t>paragraphBuilder</w:t>
      </w:r>
      <w:r w:rsidR="002303E5">
        <w:rPr>
          <w:rFonts w:hint="eastAsia"/>
        </w:rPr>
        <w:t>後，即可逐一用</w:t>
      </w:r>
      <w:r w:rsidR="002303E5">
        <w:rPr>
          <w:rFonts w:hint="eastAsia"/>
        </w:rPr>
        <w:t>addText(text, fontInfo)</w:t>
      </w:r>
      <w:r w:rsidR="002303E5">
        <w:rPr>
          <w:rFonts w:hint="eastAsia"/>
        </w:rPr>
        <w:t>加入文字區塊，最後以</w:t>
      </w:r>
      <w:r w:rsidR="002303E5">
        <w:rPr>
          <w:rFonts w:hint="eastAsia"/>
        </w:rPr>
        <w:t>appendMe()</w:t>
      </w:r>
      <w:r w:rsidR="002303E5">
        <w:rPr>
          <w:rFonts w:hint="eastAsia"/>
        </w:rPr>
        <w:t>進行輸出。</w:t>
      </w:r>
      <w:r w:rsidR="002303E5">
        <w:rPr>
          <w:rFonts w:hint="eastAsia"/>
        </w:rPr>
        <w:t>P</w:t>
      </w:r>
      <w:r w:rsidR="002303E5">
        <w:t>aragraphBuilder</w:t>
      </w:r>
      <w:r w:rsidR="002303E5">
        <w:rPr>
          <w:rFonts w:hint="eastAsia"/>
        </w:rPr>
        <w:t>，也可用於設定</w:t>
      </w:r>
      <w:r w:rsidR="002303E5">
        <w:rPr>
          <w:rFonts w:hint="eastAsia"/>
        </w:rPr>
        <w:t>iText</w:t>
      </w:r>
      <w:r w:rsidR="002303E5">
        <w:rPr>
          <w:rFonts w:hint="eastAsia"/>
        </w:rPr>
        <w:t>原生</w:t>
      </w:r>
      <w:r w:rsidR="002303E5" w:rsidRPr="00446D60">
        <w:t>Paragraph</w:t>
      </w:r>
      <w:r w:rsidR="002303E5">
        <w:rPr>
          <w:rFonts w:hint="eastAsia"/>
        </w:rPr>
        <w:t>物件中的各項設定值，如對齊、縮排等等</w:t>
      </w:r>
      <w:r w:rsidR="002303E5">
        <w:t>…</w:t>
      </w:r>
      <w:r w:rsidR="002303E5">
        <w:rPr>
          <w:rFonts w:hint="eastAsia"/>
        </w:rPr>
        <w:t>。</w:t>
      </w:r>
    </w:p>
    <w:p w:rsidR="00FE7216" w:rsidRDefault="00FE7216" w:rsidP="009836A6">
      <w:pPr>
        <w:pStyle w:val="3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FE7216" w:rsidTr="00FE7216">
        <w:tc>
          <w:tcPr>
            <w:tcW w:w="9126" w:type="dxa"/>
          </w:tcPr>
          <w:p w:rsidR="00204F7E" w:rsidRPr="000F2058" w:rsidRDefault="00204F7E" w:rsidP="000F2058">
            <w:pPr>
              <w:pStyle w:val="123"/>
            </w:pPr>
            <w:r w:rsidRPr="000F2058">
              <w:t>Sample_001_Basic_Text</w:t>
            </w:r>
            <w:r w:rsidRPr="000F2058">
              <w:rPr>
                <w:rFonts w:hint="eastAsia"/>
              </w:rPr>
              <w:t>.</w:t>
            </w:r>
            <w:r w:rsidRPr="000F2058">
              <w:t>test_Builder</w:t>
            </w:r>
            <w:r w:rsidRPr="000F2058">
              <w:rPr>
                <w:rFonts w:hint="eastAsia"/>
              </w:rPr>
              <w:t>()</w:t>
            </w:r>
          </w:p>
          <w:p w:rsidR="00FE7216" w:rsidRDefault="00FE7216" w:rsidP="00914FEA">
            <w:pPr>
              <w:pStyle w:val="15"/>
            </w:pPr>
            <w:r>
              <w:t xml:space="preserve">final CHTFontFactory kaiFactory = </w:t>
            </w:r>
            <w:r>
              <w:rPr>
                <w:rFonts w:hint="eastAsia"/>
              </w:rPr>
              <w:tab/>
            </w:r>
            <w:r>
              <w:t>CHTFontFactories.INSTANCE.getFactory(WindowsFont.KAI);</w:t>
            </w:r>
          </w:p>
          <w:p w:rsidR="00FE7216" w:rsidRDefault="00FE7216" w:rsidP="00914FEA">
            <w:pPr>
              <w:pStyle w:val="15"/>
            </w:pPr>
          </w:p>
          <w:p w:rsidR="00FE7216" w:rsidRDefault="00FE7216" w:rsidP="00914FEA">
            <w:pPr>
              <w:pStyle w:val="15"/>
            </w:pPr>
            <w:r>
              <w:t xml:space="preserve">final FontInfo redFont = </w:t>
            </w:r>
            <w:r>
              <w:rPr>
                <w:rFonts w:hint="eastAsia"/>
              </w:rPr>
              <w:tab/>
            </w:r>
            <w:r>
              <w:t>pdfDocument.getFontFactory().createFontInfo(10,</w:t>
            </w:r>
          </w:p>
          <w:p w:rsidR="00FE7216" w:rsidRDefault="00FE7216" w:rsidP="00914FEA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FontStyle.STRIKETHRU, Color.RED);</w:t>
            </w:r>
          </w:p>
          <w:p w:rsidR="00FE7216" w:rsidRDefault="00FE7216" w:rsidP="00914FEA">
            <w:pPr>
              <w:pStyle w:val="15"/>
            </w:pPr>
            <w:r>
              <w:t>final FontInfo kaiFont = kaiFactory.createFontInfo(10,</w:t>
            </w:r>
          </w:p>
          <w:p w:rsidR="00FE7216" w:rsidRDefault="00FE7216" w:rsidP="00914FEA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FontStyle.UNDERLINE, Color.BLUE, Color.LIGHT_GRAY);</w:t>
            </w:r>
          </w:p>
          <w:p w:rsidR="00FE7216" w:rsidRDefault="00FE7216" w:rsidP="00914FEA">
            <w:pPr>
              <w:pStyle w:val="15"/>
            </w:pPr>
          </w:p>
          <w:p w:rsidR="00FE7216" w:rsidRDefault="00FE7216" w:rsidP="00914FEA">
            <w:pPr>
              <w:pStyle w:val="15"/>
            </w:pPr>
            <w:r>
              <w:t>final ParagraphBuilder builder = pdfDocument.paragraphBuilder();</w:t>
            </w:r>
          </w:p>
          <w:p w:rsidR="00FE7216" w:rsidRDefault="00FE7216" w:rsidP="00914FEA">
            <w:pPr>
              <w:pStyle w:val="15"/>
            </w:pPr>
            <w:r>
              <w:rPr>
                <w:rFonts w:hint="eastAsia"/>
              </w:rPr>
              <w:t>builder.addText("</w:t>
            </w:r>
            <w:r>
              <w:rPr>
                <w:rFonts w:hint="eastAsia"/>
              </w:rPr>
              <w:t>中文，第二字面：</w:t>
            </w:r>
            <w:r>
              <w:rPr>
                <w:rFonts w:hint="eastAsia"/>
              </w:rPr>
              <w:t>") //</w:t>
            </w:r>
          </w:p>
          <w:p w:rsidR="00FE7216" w:rsidRDefault="00FE7216" w:rsidP="00914FEA">
            <w:pPr>
              <w:pStyle w:val="15"/>
            </w:pPr>
            <w:r>
              <w:rPr>
                <w:rFonts w:hint="eastAsia"/>
              </w:rPr>
              <w:tab/>
              <w:t>.addText("</w:t>
            </w:r>
            <w:r>
              <w:rPr>
                <w:rFonts w:ascii="新細明體-ExtB" w:eastAsia="新細明體-ExtB" w:hAnsi="新細明體-ExtB" w:cs="新細明體-ExtB" w:hint="eastAsia"/>
              </w:rPr>
              <w:t>𠀝</w:t>
            </w:r>
            <w:r>
              <w:rPr>
                <w:rFonts w:hint="eastAsia"/>
              </w:rPr>
              <w:t>", redFont) //</w:t>
            </w:r>
          </w:p>
          <w:p w:rsidR="00FE7216" w:rsidRDefault="00FE7216" w:rsidP="00914FEA">
            <w:pPr>
              <w:pStyle w:val="15"/>
            </w:pPr>
            <w:r>
              <w:rPr>
                <w:rFonts w:hint="eastAsia"/>
              </w:rPr>
              <w:tab/>
              <w:t>.addText("(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上</w:t>
            </w:r>
            <w:r>
              <w:rPr>
                <w:rFonts w:hint="eastAsia"/>
              </w:rPr>
              <w:t>)", kaiFont);</w:t>
            </w:r>
          </w:p>
          <w:p w:rsidR="00FE7216" w:rsidRDefault="00FE7216" w:rsidP="00914FEA">
            <w:pPr>
              <w:pStyle w:val="15"/>
            </w:pPr>
            <w:r>
              <w:t>builder.appendMe();</w:t>
            </w:r>
          </w:p>
          <w:p w:rsidR="00B810D0" w:rsidRDefault="00B810D0" w:rsidP="00914FEA">
            <w:pPr>
              <w:pStyle w:val="15"/>
            </w:pPr>
          </w:p>
          <w:p w:rsidR="00B810D0" w:rsidRDefault="00B810D0" w:rsidP="00914FEA">
            <w:pPr>
              <w:pStyle w:val="15"/>
            </w:pPr>
            <w:r>
              <w:drawing>
                <wp:inline distT="0" distB="0" distL="0" distR="0" wp14:anchorId="3B8E4F7A" wp14:editId="5D8BBDB5">
                  <wp:extent cx="2162175" cy="409575"/>
                  <wp:effectExtent l="76200" t="38100" r="85725" b="12382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09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D1C" w:rsidRDefault="004A6D1C" w:rsidP="00BE72FC">
      <w:pPr>
        <w:pStyle w:val="3"/>
      </w:pPr>
      <w:bookmarkStart w:id="22" w:name="_Toc428885650"/>
      <w:r>
        <w:rPr>
          <w:rFonts w:hint="eastAsia"/>
        </w:rPr>
        <w:t>基本表格輸出</w:t>
      </w:r>
      <w:bookmarkEnd w:id="22"/>
    </w:p>
    <w:p w:rsidR="004A6D1C" w:rsidRDefault="00593586" w:rsidP="004A6D1C">
      <w:pPr>
        <w:pStyle w:val="21"/>
      </w:pPr>
      <w:r>
        <w:rPr>
          <w:rFonts w:hint="eastAsia"/>
        </w:rPr>
        <w:t>本套件主要使用</w:t>
      </w:r>
      <w:r>
        <w:rPr>
          <w:rFonts w:hint="eastAsia"/>
        </w:rPr>
        <w:t>iText</w:t>
      </w:r>
      <w:r>
        <w:rPr>
          <w:rFonts w:hint="eastAsia"/>
        </w:rPr>
        <w:t>中的</w:t>
      </w:r>
      <w:r>
        <w:rPr>
          <w:rFonts w:hint="eastAsia"/>
        </w:rPr>
        <w:t>PdfPTable</w:t>
      </w:r>
      <w:r>
        <w:rPr>
          <w:rFonts w:hint="eastAsia"/>
        </w:rPr>
        <w:t>做為底層表格輸出元件。但使用時，應</w:t>
      </w:r>
      <w:r w:rsidR="000C1CDC">
        <w:rPr>
          <w:rFonts w:hint="eastAsia"/>
        </w:rPr>
        <w:t>使</w:t>
      </w:r>
      <w:r>
        <w:rPr>
          <w:rFonts w:hint="eastAsia"/>
        </w:rPr>
        <w:t>用</w:t>
      </w:r>
      <w:r w:rsidRPr="00593586">
        <w:t>com.iisigroup.ude.report.itext2.table</w:t>
      </w:r>
      <w:r>
        <w:rPr>
          <w:rFonts w:hint="eastAsia"/>
        </w:rPr>
        <w:t>.</w:t>
      </w:r>
      <w:r w:rsidRPr="00593586">
        <w:t>TableiText</w:t>
      </w:r>
      <w:r w:rsidR="000C1CDC">
        <w:rPr>
          <w:rFonts w:hint="eastAsia"/>
        </w:rPr>
        <w:t>。</w:t>
      </w:r>
    </w:p>
    <w:p w:rsidR="00E12353" w:rsidRDefault="000C1CDC" w:rsidP="004A6D1C">
      <w:pPr>
        <w:pStyle w:val="21"/>
      </w:pPr>
      <w:r w:rsidRPr="00593586">
        <w:t>TableiText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PdfPTable</w:t>
      </w:r>
      <w:r>
        <w:rPr>
          <w:rFonts w:hint="eastAsia"/>
        </w:rPr>
        <w:t>的包覆類別，</w:t>
      </w:r>
      <w:r w:rsidR="00E12353">
        <w:rPr>
          <w:rFonts w:hint="eastAsia"/>
        </w:rPr>
        <w:t>它</w:t>
      </w:r>
      <w:r w:rsidR="00E12353" w:rsidRPr="00E12353">
        <w:rPr>
          <w:rFonts w:hint="eastAsia"/>
        </w:rPr>
        <w:t>提供中文處理能力、樣式簡易設定、跨欄、</w:t>
      </w:r>
      <w:proofErr w:type="gramStart"/>
      <w:r w:rsidR="00E12353" w:rsidRPr="00E12353">
        <w:rPr>
          <w:rFonts w:hint="eastAsia"/>
        </w:rPr>
        <w:t>跨列</w:t>
      </w:r>
      <w:r w:rsidR="00F472E7">
        <w:rPr>
          <w:rFonts w:hint="eastAsia"/>
        </w:rPr>
        <w:t>與</w:t>
      </w:r>
      <w:proofErr w:type="gramEnd"/>
      <w:r w:rsidR="00E12353" w:rsidRPr="00E12353">
        <w:rPr>
          <w:rFonts w:hint="eastAsia"/>
        </w:rPr>
        <w:t>InnerTable</w:t>
      </w:r>
      <w:r w:rsidR="00E12353" w:rsidRPr="00E12353">
        <w:rPr>
          <w:rFonts w:hint="eastAsia"/>
        </w:rPr>
        <w:t>相關操作，也可取得原生</w:t>
      </w:r>
      <w:r w:rsidR="00E12353" w:rsidRPr="00E12353">
        <w:rPr>
          <w:rFonts w:hint="eastAsia"/>
        </w:rPr>
        <w:t xml:space="preserve"> PdfPTable </w:t>
      </w:r>
      <w:r w:rsidR="00E12353" w:rsidRPr="00E12353">
        <w:rPr>
          <w:rFonts w:hint="eastAsia"/>
        </w:rPr>
        <w:t>物件進行更複雜的操作。</w:t>
      </w:r>
    </w:p>
    <w:p w:rsidR="00EF567D" w:rsidRDefault="00E12353" w:rsidP="004A6D1C">
      <w:pPr>
        <w:pStyle w:val="21"/>
      </w:pPr>
      <w:r w:rsidRPr="00593586">
        <w:t>TableiText</w:t>
      </w:r>
      <w:r>
        <w:rPr>
          <w:rFonts w:hint="eastAsia"/>
        </w:rPr>
        <w:t>於</w:t>
      </w:r>
      <w:r w:rsidR="000C1CDC">
        <w:rPr>
          <w:rFonts w:hint="eastAsia"/>
        </w:rPr>
        <w:t>製表</w:t>
      </w:r>
      <w:r>
        <w:rPr>
          <w:rFonts w:hint="eastAsia"/>
        </w:rPr>
        <w:t>常用</w:t>
      </w:r>
      <w:r w:rsidR="000C1CDC">
        <w:rPr>
          <w:rFonts w:hint="eastAsia"/>
        </w:rPr>
        <w:t>的諸多特性都有進行包裝，後續會在表格輸出的相關章節中有詳細說明</w:t>
      </w:r>
      <w:r w:rsidR="00FD0787">
        <w:rPr>
          <w:rFonts w:hint="eastAsia"/>
        </w:rPr>
        <w:t>。</w:t>
      </w:r>
      <w:r w:rsidR="00EF567D">
        <w:rPr>
          <w:rFonts w:hint="eastAsia"/>
        </w:rPr>
        <w:t>但本套件另有提供通用表格特性，</w:t>
      </w:r>
      <w:r w:rsidR="00EF567D">
        <w:rPr>
          <w:rFonts w:hint="eastAsia"/>
        </w:rPr>
        <w:lastRenderedPageBreak/>
        <w:t>可使用通用表格的時候，</w:t>
      </w:r>
      <w:r w:rsidR="00FD0787">
        <w:rPr>
          <w:rFonts w:hint="eastAsia"/>
        </w:rPr>
        <w:t>還是</w:t>
      </w:r>
      <w:r w:rsidR="00EF567D">
        <w:rPr>
          <w:rFonts w:hint="eastAsia"/>
        </w:rPr>
        <w:t>建議盡量使用通用表格</w:t>
      </w:r>
      <w:r w:rsidR="00FD0787">
        <w:rPr>
          <w:rFonts w:hint="eastAsia"/>
        </w:rPr>
        <w:t>，以簡化程式開發</w:t>
      </w:r>
      <w:r w:rsidR="000C1CDC">
        <w:rPr>
          <w:rFonts w:hint="eastAsia"/>
        </w:rPr>
        <w:t>。</w:t>
      </w:r>
      <w:r w:rsidR="00EF567D" w:rsidRPr="00593586">
        <w:t>TableiText</w:t>
      </w:r>
      <w:r w:rsidR="00EF567D">
        <w:rPr>
          <w:rFonts w:hint="eastAsia"/>
        </w:rPr>
        <w:t>適用的應用情境包含</w:t>
      </w:r>
      <w:r w:rsidR="00EF567D" w:rsidRPr="00EF567D">
        <w:rPr>
          <w:rFonts w:hint="eastAsia"/>
        </w:rPr>
        <w:t>格式複雜的申請書、跨頁的大型表格、格式簡單的名條、頁首頁尾特殊排版</w:t>
      </w:r>
      <w:r w:rsidR="00EF567D">
        <w:rPr>
          <w:rFonts w:hint="eastAsia"/>
        </w:rPr>
        <w:t>。</w:t>
      </w:r>
    </w:p>
    <w:p w:rsidR="00EF567D" w:rsidRDefault="00EF567D" w:rsidP="004A6D1C">
      <w:pPr>
        <w:pStyle w:val="21"/>
      </w:pPr>
    </w:p>
    <w:p w:rsidR="000C1CDC" w:rsidRDefault="00B30DE6" w:rsidP="004A6D1C">
      <w:pPr>
        <w:pStyle w:val="21"/>
      </w:pPr>
      <w:r>
        <w:rPr>
          <w:rFonts w:hint="eastAsia"/>
        </w:rPr>
        <w:t>要</w:t>
      </w:r>
      <w:r w:rsidR="000C1CDC">
        <w:rPr>
          <w:rFonts w:hint="eastAsia"/>
        </w:rPr>
        <w:t>建立</w:t>
      </w:r>
      <w:r w:rsidR="000C1CDC" w:rsidRPr="00593586">
        <w:t>TableiText</w:t>
      </w:r>
      <w:r w:rsidR="000C1CDC">
        <w:rPr>
          <w:rFonts w:hint="eastAsia"/>
        </w:rPr>
        <w:t>，應使用</w:t>
      </w:r>
      <w:r w:rsidR="000C1CDC">
        <w:rPr>
          <w:rFonts w:hint="eastAsia"/>
        </w:rPr>
        <w:t xml:space="preserve">PDFDocument </w:t>
      </w:r>
      <w:r w:rsidR="000C1CDC">
        <w:rPr>
          <w:rFonts w:hint="eastAsia"/>
        </w:rPr>
        <w:t>的相關函式</w:t>
      </w:r>
      <w:r w:rsidR="00922655">
        <w:rPr>
          <w:rFonts w:hint="eastAsia"/>
        </w:rPr>
        <w:t>，當所有欄位加入完成後，呼叫它的</w:t>
      </w:r>
      <w:r w:rsidR="00922655">
        <w:rPr>
          <w:rFonts w:hint="eastAsia"/>
        </w:rPr>
        <w:t>appendMe()</w:t>
      </w:r>
      <w:r w:rsidR="00922655">
        <w:rPr>
          <w:rFonts w:hint="eastAsia"/>
        </w:rPr>
        <w:t>進行輸出</w:t>
      </w:r>
      <w:r w:rsidR="00EF567D">
        <w:rPr>
          <w:rFonts w:hint="eastAsia"/>
        </w:rPr>
        <w:t>。</w:t>
      </w:r>
      <w:r w:rsidR="00922655">
        <w:rPr>
          <w:rFonts w:hint="eastAsia"/>
        </w:rPr>
        <w:t>如欲輸出於頁面上的指定位置，則是使用</w:t>
      </w:r>
      <w:r w:rsidR="00922655">
        <w:rPr>
          <w:rFonts w:hint="eastAsia"/>
        </w:rPr>
        <w:t>PaintTool.</w:t>
      </w:r>
      <w:r w:rsidR="00922655" w:rsidRPr="00922655">
        <w:t>drawTable</w:t>
      </w:r>
      <w:r w:rsidR="00922655">
        <w:rPr>
          <w:rFonts w:hint="eastAsia"/>
        </w:rPr>
        <w:t>(</w:t>
      </w:r>
      <w:r w:rsidR="00922655">
        <w:t>…</w:t>
      </w:r>
      <w:r w:rsidR="00922655">
        <w:rPr>
          <w:rFonts w:hint="eastAsia"/>
        </w:rPr>
        <w:t>) method</w:t>
      </w:r>
      <w:r w:rsidR="00922655">
        <w:rPr>
          <w:rFonts w:hint="eastAsia"/>
        </w:rPr>
        <w:t>。</w:t>
      </w:r>
    </w:p>
    <w:p w:rsidR="00EC3B71" w:rsidRDefault="00EC3B71" w:rsidP="004A6D1C">
      <w:pPr>
        <w:pStyle w:val="21"/>
      </w:pPr>
    </w:p>
    <w:p w:rsidR="00980A5B" w:rsidRDefault="00980A5B" w:rsidP="00E12353">
      <w:pPr>
        <w:pStyle w:val="4"/>
      </w:pPr>
      <w:proofErr w:type="gramStart"/>
      <w:r>
        <w:t>createTable(</w:t>
      </w:r>
      <w:proofErr w:type="gramEnd"/>
      <w:r>
        <w:t>float</w:t>
      </w:r>
      <w:r w:rsidR="00E12353">
        <w:rPr>
          <w:rFonts w:hint="eastAsia"/>
        </w:rPr>
        <w:t xml:space="preserve">  </w:t>
      </w:r>
      <w:r w:rsidR="00E12353" w:rsidRPr="00E12353">
        <w:t>widthPercentage</w:t>
      </w:r>
      <w:r>
        <w:t>, int</w:t>
      </w:r>
      <w:r w:rsidR="00E12353">
        <w:rPr>
          <w:rFonts w:hint="eastAsia"/>
        </w:rPr>
        <w:t xml:space="preserve">  </w:t>
      </w:r>
      <w:r w:rsidR="00E12353" w:rsidRPr="00E12353">
        <w:t>numColumns</w:t>
      </w:r>
      <w:r>
        <w:t>)</w:t>
      </w:r>
    </w:p>
    <w:p w:rsidR="000B29CB" w:rsidRDefault="00BB7D5C" w:rsidP="00092B14">
      <w:pPr>
        <w:pStyle w:val="41"/>
      </w:pPr>
      <w:r w:rsidRPr="00BB7D5C">
        <w:rPr>
          <w:rFonts w:hint="eastAsia"/>
        </w:rPr>
        <w:t>等寬表格</w:t>
      </w:r>
      <w:r>
        <w:rPr>
          <w:rFonts w:hint="eastAsia"/>
        </w:rPr>
        <w:t>，共</w:t>
      </w:r>
      <w:r w:rsidRPr="00E12353">
        <w:t>numColumns</w:t>
      </w:r>
      <w:r>
        <w:rPr>
          <w:rFonts w:hint="eastAsia"/>
        </w:rPr>
        <w:t>欄</w:t>
      </w:r>
      <w:r w:rsidRPr="00BB7D5C">
        <w:rPr>
          <w:rFonts w:hint="eastAsia"/>
        </w:rPr>
        <w:t>，</w:t>
      </w:r>
      <w:r>
        <w:rPr>
          <w:rFonts w:hint="eastAsia"/>
        </w:rPr>
        <w:t>並</w:t>
      </w:r>
      <w:r w:rsidRPr="00BB7D5C">
        <w:rPr>
          <w:rFonts w:hint="eastAsia"/>
        </w:rPr>
        <w:t>指定表格寬度</w:t>
      </w:r>
      <w:proofErr w:type="gramStart"/>
      <w:r w:rsidRPr="00BB7D5C">
        <w:rPr>
          <w:rFonts w:hint="eastAsia"/>
        </w:rPr>
        <w:t>佔</w:t>
      </w:r>
      <w:proofErr w:type="gramEnd"/>
      <w:r w:rsidRPr="00BB7D5C">
        <w:rPr>
          <w:rFonts w:hint="eastAsia"/>
        </w:rPr>
        <w:t>頁面比例</w:t>
      </w:r>
      <w:r w:rsidRPr="00E12353">
        <w:t>widthPercentage</w:t>
      </w:r>
      <w:r>
        <w:rPr>
          <w:rFonts w:hint="eastAsia"/>
        </w:rPr>
        <w:t>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0B29CB" w:rsidTr="00BB45DC">
        <w:tc>
          <w:tcPr>
            <w:tcW w:w="9126" w:type="dxa"/>
          </w:tcPr>
          <w:p w:rsidR="000B29CB" w:rsidRPr="000F2058" w:rsidRDefault="000B29CB" w:rsidP="000B29CB">
            <w:pPr>
              <w:pStyle w:val="123"/>
            </w:pPr>
            <w:r w:rsidRPr="000B29CB">
              <w:t>Sample_002_Basic_Table</w:t>
            </w:r>
            <w:r w:rsidRPr="000F2058">
              <w:rPr>
                <w:rFonts w:hint="eastAsia"/>
              </w:rPr>
              <w:t>.</w:t>
            </w:r>
            <w:r>
              <w:t xml:space="preserve"> </w:t>
            </w:r>
            <w:r w:rsidRPr="000B29CB">
              <w:t>test_Monospaced</w:t>
            </w:r>
            <w:r w:rsidRPr="000B29CB">
              <w:rPr>
                <w:rFonts w:hint="eastAsia"/>
              </w:rPr>
              <w:t xml:space="preserve"> </w:t>
            </w:r>
            <w:r w:rsidRPr="000F2058">
              <w:rPr>
                <w:rFonts w:hint="eastAsia"/>
              </w:rPr>
              <w:t>()</w:t>
            </w:r>
          </w:p>
          <w:p w:rsidR="000B29CB" w:rsidRPr="00092B14" w:rsidRDefault="000B29CB" w:rsidP="000B29CB">
            <w:pPr>
              <w:pStyle w:val="15"/>
            </w:pPr>
          </w:p>
          <w:p w:rsidR="000B29CB" w:rsidRDefault="000B29CB" w:rsidP="000B29CB">
            <w:pPr>
              <w:pStyle w:val="15"/>
            </w:pPr>
            <w:r>
              <w:rPr>
                <w:rFonts w:hint="eastAsia"/>
              </w:rPr>
              <w:t>pdfDocument.writeText ("</w:t>
            </w:r>
            <w:r>
              <w:rPr>
                <w:rFonts w:hint="eastAsia"/>
              </w:rPr>
              <w:t>等寬表格，指定表格寬度佔頁面比例</w:t>
            </w:r>
            <w:r>
              <w:rPr>
                <w:rFonts w:hint="eastAsia"/>
              </w:rPr>
              <w:t>80")</w:t>
            </w:r>
          </w:p>
          <w:p w:rsidR="000B29CB" w:rsidRDefault="000B29CB" w:rsidP="000B29CB">
            <w:pPr>
              <w:pStyle w:val="15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由</w:t>
            </w:r>
            <w:r>
              <w:t>outputTable</w:t>
            </w:r>
            <w:r>
              <w:rPr>
                <w:rFonts w:hint="eastAsia"/>
              </w:rPr>
              <w:t>處理表格內容資料</w:t>
            </w:r>
            <w:r>
              <w:t>…</w:t>
            </w:r>
            <w:r>
              <w:rPr>
                <w:rFonts w:hint="eastAsia"/>
              </w:rPr>
              <w:t>及輸出</w:t>
            </w:r>
          </w:p>
          <w:p w:rsidR="000B29CB" w:rsidRDefault="000B29CB" w:rsidP="000B29CB">
            <w:pPr>
              <w:pStyle w:val="15"/>
            </w:pPr>
            <w:r>
              <w:t>outputTable(pdfDocument.createTable(80, 5))</w:t>
            </w:r>
            <w:r>
              <w:rPr>
                <w:rFonts w:hint="eastAsia"/>
              </w:rPr>
              <w:t>;</w:t>
            </w:r>
          </w:p>
          <w:p w:rsidR="000B29CB" w:rsidRDefault="000B29CB" w:rsidP="000B29CB">
            <w:pPr>
              <w:pStyle w:val="15"/>
            </w:pPr>
          </w:p>
          <w:p w:rsidR="000B29CB" w:rsidRDefault="00092B14" w:rsidP="00D95CE3">
            <w:pPr>
              <w:pStyle w:val="15"/>
            </w:pPr>
            <w:r>
              <w:drawing>
                <wp:inline distT="0" distB="0" distL="0" distR="0" wp14:anchorId="54F9A00B" wp14:editId="077DB74B">
                  <wp:extent cx="4314825" cy="950360"/>
                  <wp:effectExtent l="76200" t="38100" r="66675" b="11684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810" cy="9556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5117" w:rsidRPr="00E12353" w:rsidRDefault="00D15117" w:rsidP="00BB7D5C">
      <w:pPr>
        <w:pStyle w:val="41"/>
      </w:pPr>
    </w:p>
    <w:p w:rsidR="000C1CDC" w:rsidRDefault="000C1CDC" w:rsidP="00116A90">
      <w:pPr>
        <w:pStyle w:val="4"/>
      </w:pPr>
      <w:proofErr w:type="gramStart"/>
      <w:r>
        <w:t>createTable(</w:t>
      </w:r>
      <w:proofErr w:type="gramEnd"/>
      <w:r w:rsidR="00116A90" w:rsidRPr="00116A90">
        <w:t xml:space="preserve">float </w:t>
      </w:r>
      <w:r w:rsidR="00116A90">
        <w:rPr>
          <w:rFonts w:hint="eastAsia"/>
        </w:rPr>
        <w:t xml:space="preserve"> </w:t>
      </w:r>
      <w:r w:rsidR="00116A90" w:rsidRPr="00116A90">
        <w:t xml:space="preserve">widthPercentage, float[] </w:t>
      </w:r>
      <w:r w:rsidR="00116A90">
        <w:rPr>
          <w:rFonts w:hint="eastAsia"/>
        </w:rPr>
        <w:t xml:space="preserve"> </w:t>
      </w:r>
      <w:r w:rsidR="00116A90" w:rsidRPr="00116A90">
        <w:t>widths</w:t>
      </w:r>
      <w:r>
        <w:t>)</w:t>
      </w:r>
    </w:p>
    <w:p w:rsidR="00E12353" w:rsidRDefault="00116A90" w:rsidP="00E12353">
      <w:pPr>
        <w:pStyle w:val="41"/>
      </w:pPr>
      <w:r w:rsidRPr="00116A90">
        <w:rPr>
          <w:rFonts w:hint="eastAsia"/>
        </w:rPr>
        <w:t>指定欄寬比例</w:t>
      </w:r>
      <w:r w:rsidRPr="00116A90">
        <w:t>widths</w:t>
      </w:r>
      <w:r w:rsidRPr="00116A90">
        <w:rPr>
          <w:rFonts w:hint="eastAsia"/>
        </w:rPr>
        <w:t>，</w:t>
      </w:r>
      <w:r>
        <w:rPr>
          <w:rFonts w:hint="eastAsia"/>
        </w:rPr>
        <w:t>並</w:t>
      </w:r>
      <w:r w:rsidRPr="00BB7D5C">
        <w:rPr>
          <w:rFonts w:hint="eastAsia"/>
        </w:rPr>
        <w:t>指定表格寬度</w:t>
      </w:r>
      <w:proofErr w:type="gramStart"/>
      <w:r w:rsidRPr="00BB7D5C">
        <w:rPr>
          <w:rFonts w:hint="eastAsia"/>
        </w:rPr>
        <w:t>佔</w:t>
      </w:r>
      <w:proofErr w:type="gramEnd"/>
      <w:r w:rsidRPr="00BB7D5C">
        <w:rPr>
          <w:rFonts w:hint="eastAsia"/>
        </w:rPr>
        <w:t>頁面</w:t>
      </w:r>
      <w:r w:rsidRPr="00116A90">
        <w:rPr>
          <w:rFonts w:hint="eastAsia"/>
        </w:rPr>
        <w:t>比例</w:t>
      </w:r>
      <w:r w:rsidRPr="00E12353">
        <w:t>widthPercentage</w:t>
      </w:r>
      <w:r>
        <w:rPr>
          <w:rFonts w:hint="eastAsia"/>
        </w:rPr>
        <w:t>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07311B" w:rsidTr="00BB45DC">
        <w:tc>
          <w:tcPr>
            <w:tcW w:w="9126" w:type="dxa"/>
          </w:tcPr>
          <w:p w:rsidR="0007311B" w:rsidRPr="000F2058" w:rsidRDefault="0007311B" w:rsidP="0007311B">
            <w:pPr>
              <w:pStyle w:val="123"/>
            </w:pPr>
            <w:r w:rsidRPr="000B29CB">
              <w:t>Sample_002_Basic_Table</w:t>
            </w:r>
            <w:r w:rsidRPr="000F2058">
              <w:rPr>
                <w:rFonts w:hint="eastAsia"/>
              </w:rPr>
              <w:t>.</w:t>
            </w:r>
            <w:r>
              <w:t xml:space="preserve"> </w:t>
            </w:r>
            <w:r w:rsidRPr="000B29CB">
              <w:t>test_</w:t>
            </w:r>
            <w:r w:rsidRPr="0007311B">
              <w:t>Widths</w:t>
            </w:r>
            <w:r w:rsidRPr="000B29CB">
              <w:rPr>
                <w:rFonts w:hint="eastAsia"/>
              </w:rPr>
              <w:t xml:space="preserve"> </w:t>
            </w:r>
            <w:r w:rsidRPr="000F2058">
              <w:rPr>
                <w:rFonts w:hint="eastAsia"/>
              </w:rPr>
              <w:t>()</w:t>
            </w:r>
          </w:p>
          <w:p w:rsidR="0007311B" w:rsidRPr="0007311B" w:rsidRDefault="0007311B" w:rsidP="00BB45DC">
            <w:pPr>
              <w:pStyle w:val="15"/>
            </w:pPr>
          </w:p>
          <w:p w:rsidR="0007311B" w:rsidRDefault="0007311B" w:rsidP="00BB45DC">
            <w:pPr>
              <w:pStyle w:val="15"/>
            </w:pPr>
            <w:r w:rsidRPr="0007311B">
              <w:rPr>
                <w:rFonts w:hint="eastAsia"/>
              </w:rPr>
              <w:t>pdfDocument.writeText ("</w:t>
            </w:r>
            <w:r w:rsidRPr="0007311B">
              <w:rPr>
                <w:rFonts w:hint="eastAsia"/>
              </w:rPr>
              <w:t>指定欄寬比例，及表格寬度佔頁面比例</w:t>
            </w:r>
            <w:r w:rsidRPr="0007311B">
              <w:rPr>
                <w:rFonts w:hint="eastAsia"/>
              </w:rPr>
              <w:t>")</w:t>
            </w:r>
          </w:p>
          <w:p w:rsidR="0007311B" w:rsidRDefault="0007311B" w:rsidP="0007311B">
            <w:pPr>
              <w:pStyle w:val="15"/>
            </w:pPr>
            <w:r>
              <w:t>float[] widths = [1, 2, 3, 4, 5];</w:t>
            </w:r>
          </w:p>
          <w:p w:rsidR="0007311B" w:rsidRDefault="0007311B" w:rsidP="00BB45DC">
            <w:pPr>
              <w:pStyle w:val="15"/>
            </w:pPr>
            <w:r>
              <w:t>outputTable(pdfDocument.createTable(90,widths));</w:t>
            </w:r>
          </w:p>
          <w:p w:rsidR="00EE0333" w:rsidRDefault="00EE0333" w:rsidP="00BB45DC">
            <w:pPr>
              <w:pStyle w:val="15"/>
            </w:pPr>
          </w:p>
          <w:p w:rsidR="0007311B" w:rsidRDefault="00EE0333" w:rsidP="00EE0333">
            <w:pPr>
              <w:pStyle w:val="15"/>
            </w:pPr>
            <w:r>
              <w:drawing>
                <wp:inline distT="0" distB="0" distL="0" distR="0" wp14:anchorId="7CED5DEE" wp14:editId="393981AD">
                  <wp:extent cx="4895850" cy="734378"/>
                  <wp:effectExtent l="76200" t="38100" r="76200" b="12319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621" cy="7377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A5B" w:rsidRDefault="00980A5B" w:rsidP="004767C7">
      <w:pPr>
        <w:pStyle w:val="4"/>
      </w:pPr>
      <w:proofErr w:type="gramStart"/>
      <w:r>
        <w:lastRenderedPageBreak/>
        <w:t>createTable(</w:t>
      </w:r>
      <w:proofErr w:type="gramEnd"/>
      <w:r w:rsidR="004767C7" w:rsidRPr="004767C7">
        <w:t>Coordinate</w:t>
      </w:r>
      <w:r w:rsidR="004767C7">
        <w:rPr>
          <w:rFonts w:hint="eastAsia"/>
        </w:rPr>
        <w:t xml:space="preserve"> </w:t>
      </w:r>
      <w:r w:rsidR="004767C7" w:rsidRPr="004767C7">
        <w:t xml:space="preserve"> </w:t>
      </w:r>
      <w:r w:rsidR="004767C7">
        <w:rPr>
          <w:rFonts w:hint="eastAsia"/>
        </w:rPr>
        <w:t>c</w:t>
      </w:r>
      <w:r w:rsidR="004767C7" w:rsidRPr="004767C7">
        <w:t>, float[]</w:t>
      </w:r>
      <w:r w:rsidR="004767C7">
        <w:rPr>
          <w:rFonts w:hint="eastAsia"/>
        </w:rPr>
        <w:t xml:space="preserve"> </w:t>
      </w:r>
      <w:r w:rsidR="004767C7" w:rsidRPr="004767C7">
        <w:t xml:space="preserve"> </w:t>
      </w:r>
      <w:r w:rsidR="00CA419A">
        <w:rPr>
          <w:rFonts w:hint="eastAsia"/>
        </w:rPr>
        <w:t>realW</w:t>
      </w:r>
      <w:r w:rsidR="004767C7" w:rsidRPr="004767C7">
        <w:t>idths</w:t>
      </w:r>
      <w:r>
        <w:t>)</w:t>
      </w:r>
    </w:p>
    <w:p w:rsidR="00F50FAC" w:rsidRDefault="004767C7" w:rsidP="004767C7">
      <w:pPr>
        <w:pStyle w:val="41"/>
      </w:pPr>
      <w:r>
        <w:rPr>
          <w:rFonts w:hint="eastAsia"/>
        </w:rPr>
        <w:t>指定</w:t>
      </w:r>
      <w:r w:rsidR="00ED73DD">
        <w:rPr>
          <w:rFonts w:hint="eastAsia"/>
        </w:rPr>
        <w:t>度量單位</w:t>
      </w:r>
      <w:r w:rsidR="00ED73DD">
        <w:rPr>
          <w:rFonts w:hint="eastAsia"/>
        </w:rPr>
        <w:t>c</w:t>
      </w:r>
      <w:r w:rsidR="00ED73DD">
        <w:rPr>
          <w:rFonts w:hint="eastAsia"/>
        </w:rPr>
        <w:t>，如</w:t>
      </w:r>
      <w:r w:rsidR="00ED73DD" w:rsidRPr="00ED73DD">
        <w:t>Coordinate.CM_BL</w:t>
      </w:r>
      <w:r w:rsidR="00ED73DD">
        <w:rPr>
          <w:rFonts w:hint="eastAsia"/>
        </w:rPr>
        <w:t>即為公分，並</w:t>
      </w:r>
      <w:r w:rsidR="00D56FCA">
        <w:rPr>
          <w:rFonts w:hint="eastAsia"/>
        </w:rPr>
        <w:t>直接</w:t>
      </w:r>
      <w:r w:rsidR="00ED73DD">
        <w:rPr>
          <w:rFonts w:hint="eastAsia"/>
        </w:rPr>
        <w:t>指定各欄的寬度</w:t>
      </w:r>
      <w:r w:rsidR="00CA419A">
        <w:rPr>
          <w:rFonts w:hint="eastAsia"/>
        </w:rPr>
        <w:t>realW</w:t>
      </w:r>
      <w:r w:rsidR="00CA419A" w:rsidRPr="004767C7">
        <w:t>idths</w:t>
      </w:r>
      <w:r w:rsidR="00F50FAC">
        <w:rPr>
          <w:rFonts w:hint="eastAsia"/>
        </w:rPr>
        <w:t>。</w:t>
      </w:r>
    </w:p>
    <w:p w:rsidR="00CE3C85" w:rsidRDefault="00B469CA" w:rsidP="004767C7">
      <w:pPr>
        <w:pStyle w:val="41"/>
      </w:pPr>
      <w:r>
        <w:rPr>
          <w:rFonts w:hint="eastAsia"/>
        </w:rPr>
        <w:t>當寬度超過頁面大小時，</w:t>
      </w:r>
      <w:r w:rsidR="007F3B2A">
        <w:rPr>
          <w:rFonts w:hint="eastAsia"/>
        </w:rPr>
        <w:t>則</w:t>
      </w:r>
      <w:r>
        <w:rPr>
          <w:rFonts w:hint="eastAsia"/>
        </w:rPr>
        <w:t>自動</w:t>
      </w:r>
      <w:proofErr w:type="gramStart"/>
      <w:r>
        <w:rPr>
          <w:rFonts w:hint="eastAsia"/>
        </w:rPr>
        <w:t>以滿版顯示</w:t>
      </w:r>
      <w:proofErr w:type="gramEnd"/>
      <w:r w:rsidR="00ED73DD">
        <w:rPr>
          <w:rFonts w:hint="eastAsia"/>
        </w:rPr>
        <w:t>。</w:t>
      </w:r>
      <w:r w:rsidR="00F50FAC">
        <w:rPr>
          <w:rFonts w:hint="eastAsia"/>
        </w:rPr>
        <w:t>但用</w:t>
      </w:r>
      <w:r w:rsidR="00F50FAC">
        <w:rPr>
          <w:rFonts w:hint="eastAsia"/>
        </w:rPr>
        <w:t>PaintTool</w:t>
      </w:r>
      <w:r w:rsidR="00F50FAC">
        <w:rPr>
          <w:rFonts w:hint="eastAsia"/>
        </w:rPr>
        <w:t>公用類別輸出時，仍顯示為實際大小</w:t>
      </w:r>
      <w:r w:rsidR="007C266A">
        <w:rPr>
          <w:rFonts w:hint="eastAsia"/>
        </w:rPr>
        <w:t>。</w:t>
      </w:r>
      <w:r w:rsidR="008B1693">
        <w:rPr>
          <w:rFonts w:hint="eastAsia"/>
        </w:rPr>
        <w:t>處理特殊頁首頁尾時，</w:t>
      </w:r>
      <w:r w:rsidR="001362FD">
        <w:rPr>
          <w:rFonts w:hint="eastAsia"/>
        </w:rPr>
        <w:t>有可能</w:t>
      </w:r>
      <w:r w:rsidR="008B1693">
        <w:rPr>
          <w:rFonts w:hint="eastAsia"/>
        </w:rPr>
        <w:t>會使用此建構方式。</w:t>
      </w:r>
    </w:p>
    <w:p w:rsidR="00D85EA3" w:rsidRDefault="00D85EA3" w:rsidP="00D85EA3">
      <w:pPr>
        <w:pStyle w:val="4"/>
      </w:pPr>
      <w:proofErr w:type="gramStart"/>
      <w:r>
        <w:t>createTable(</w:t>
      </w:r>
      <w:proofErr w:type="gramEnd"/>
      <w:r w:rsidRPr="004767C7">
        <w:t>Coordinate</w:t>
      </w:r>
      <w:r>
        <w:rPr>
          <w:rFonts w:hint="eastAsia"/>
        </w:rPr>
        <w:t xml:space="preserve"> </w:t>
      </w:r>
      <w:r w:rsidRPr="004767C7">
        <w:t xml:space="preserve"> </w:t>
      </w:r>
      <w:r>
        <w:rPr>
          <w:rFonts w:hint="eastAsia"/>
        </w:rPr>
        <w:t>c</w:t>
      </w:r>
      <w:r w:rsidRPr="004767C7">
        <w:t>, float</w:t>
      </w:r>
      <w:r>
        <w:rPr>
          <w:rFonts w:hint="eastAsia"/>
        </w:rPr>
        <w:t xml:space="preserve"> </w:t>
      </w:r>
      <w:r w:rsidRPr="004767C7">
        <w:t xml:space="preserve"> totalWidth, float[] </w:t>
      </w:r>
      <w:r>
        <w:rPr>
          <w:rFonts w:hint="eastAsia"/>
        </w:rPr>
        <w:t xml:space="preserve"> </w:t>
      </w:r>
      <w:r w:rsidRPr="004767C7">
        <w:t>widths</w:t>
      </w:r>
      <w:r>
        <w:t>)</w:t>
      </w:r>
    </w:p>
    <w:p w:rsidR="00D85EA3" w:rsidRDefault="00D85EA3" w:rsidP="00D85EA3">
      <w:pPr>
        <w:pStyle w:val="41"/>
      </w:pPr>
      <w:r>
        <w:rPr>
          <w:rFonts w:hint="eastAsia"/>
        </w:rPr>
        <w:t>指定度量單位</w:t>
      </w:r>
      <w:r>
        <w:rPr>
          <w:rFonts w:hint="eastAsia"/>
        </w:rPr>
        <w:t>c</w:t>
      </w:r>
      <w:r>
        <w:rPr>
          <w:rFonts w:hint="eastAsia"/>
        </w:rPr>
        <w:t>、表格總</w:t>
      </w:r>
      <w:r w:rsidRPr="00BB7D5C">
        <w:rPr>
          <w:rFonts w:hint="eastAsia"/>
        </w:rPr>
        <w:t>寬度</w:t>
      </w:r>
      <w:r w:rsidRPr="004767C7">
        <w:t>totalWidth</w:t>
      </w:r>
      <w:r>
        <w:rPr>
          <w:rFonts w:hint="eastAsia"/>
        </w:rPr>
        <w:t>，並</w:t>
      </w:r>
      <w:r w:rsidRPr="00116A90">
        <w:rPr>
          <w:rFonts w:hint="eastAsia"/>
        </w:rPr>
        <w:t>指定欄寬比例</w:t>
      </w:r>
      <w:r w:rsidRPr="00116A90">
        <w:t>widths</w:t>
      </w:r>
      <w:r>
        <w:rPr>
          <w:rFonts w:hint="eastAsia"/>
        </w:rPr>
        <w:t>。</w:t>
      </w:r>
    </w:p>
    <w:p w:rsidR="00CE3C85" w:rsidRPr="00D85EA3" w:rsidRDefault="00CE3C85" w:rsidP="00CE3C85">
      <w:pPr>
        <w:pStyle w:val="41"/>
      </w:pPr>
    </w:p>
    <w:tbl>
      <w:tblPr>
        <w:tblStyle w:val="afd"/>
        <w:tblW w:w="9096" w:type="dxa"/>
        <w:tblInd w:w="534" w:type="dxa"/>
        <w:tblLook w:val="04A0" w:firstRow="1" w:lastRow="0" w:firstColumn="1" w:lastColumn="0" w:noHBand="0" w:noVBand="1"/>
      </w:tblPr>
      <w:tblGrid>
        <w:gridCol w:w="9096"/>
      </w:tblGrid>
      <w:tr w:rsidR="00CE3C85" w:rsidTr="00CE3C85">
        <w:tc>
          <w:tcPr>
            <w:tcW w:w="9096" w:type="dxa"/>
          </w:tcPr>
          <w:p w:rsidR="00CE3C85" w:rsidRPr="000F2058" w:rsidRDefault="00CE3C85" w:rsidP="00CE3C85">
            <w:pPr>
              <w:pStyle w:val="123"/>
            </w:pPr>
            <w:r w:rsidRPr="000B29CB">
              <w:t>Sample_002_Basic_Table</w:t>
            </w:r>
            <w:r w:rsidRPr="000F2058">
              <w:rPr>
                <w:rFonts w:hint="eastAsia"/>
              </w:rPr>
              <w:t>.</w:t>
            </w:r>
            <w:r>
              <w:t xml:space="preserve"> </w:t>
            </w:r>
            <w:r w:rsidRPr="000B29CB">
              <w:t>test_</w:t>
            </w:r>
            <w:r>
              <w:rPr>
                <w:rFonts w:hint="eastAsia"/>
              </w:rPr>
              <w:t>WidthInCm</w:t>
            </w:r>
            <w:r w:rsidRPr="000F2058">
              <w:rPr>
                <w:rFonts w:hint="eastAsia"/>
              </w:rPr>
              <w:t>)</w:t>
            </w:r>
          </w:p>
          <w:p w:rsidR="00CE3C85" w:rsidRPr="00092B14" w:rsidRDefault="00CE3C85" w:rsidP="00BB45DC">
            <w:pPr>
              <w:pStyle w:val="15"/>
            </w:pPr>
          </w:p>
          <w:p w:rsidR="00CE3C85" w:rsidRDefault="00CE3C85" w:rsidP="00CE3C85">
            <w:pPr>
              <w:pStyle w:val="15"/>
            </w:pPr>
            <w:r>
              <w:rPr>
                <w:rFonts w:hint="eastAsia"/>
              </w:rPr>
              <w:t>pdfDocument.writeText ("</w:t>
            </w:r>
            <w:r>
              <w:rPr>
                <w:rFonts w:hint="eastAsia"/>
              </w:rPr>
              <w:t>指定欄寬比例，及表格寬度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公分</w:t>
            </w:r>
            <w:r>
              <w:rPr>
                <w:rFonts w:hint="eastAsia"/>
              </w:rPr>
              <w:t>)" );</w:t>
            </w:r>
          </w:p>
          <w:p w:rsidR="00CE3C85" w:rsidRDefault="00CE3C85" w:rsidP="00CE3C85">
            <w:pPr>
              <w:pStyle w:val="15"/>
            </w:pPr>
            <w:r>
              <w:t>float[] widths = [1, 2, 3, 4, 5];</w:t>
            </w:r>
          </w:p>
          <w:p w:rsidR="00CE3C85" w:rsidRDefault="00CE3C85" w:rsidP="00CE3C85">
            <w:pPr>
              <w:pStyle w:val="15"/>
            </w:pPr>
            <w:r>
              <w:rPr>
                <w:rFonts w:hint="eastAsia"/>
              </w:rPr>
              <w:t xml:space="preserve">pdfDocument.writeText ("$CHINESE_BLOCK </w:t>
            </w:r>
            <w:r>
              <w:rPr>
                <w:rFonts w:hint="eastAsia"/>
              </w:rPr>
              <w:t>自動加總為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公分：</w:t>
            </w:r>
            <w:r>
              <w:rPr>
                <w:rFonts w:hint="eastAsia"/>
              </w:rPr>
              <w:t>");</w:t>
            </w:r>
          </w:p>
          <w:p w:rsidR="00CE3C85" w:rsidRDefault="00CE3C85" w:rsidP="00CE3C85">
            <w:pPr>
              <w:pStyle w:val="15"/>
            </w:pPr>
            <w:r>
              <w:t>outputTable(pdfDocument.createTable(Coordinate.CM_BL,widths));</w:t>
            </w:r>
          </w:p>
          <w:p w:rsidR="0064030A" w:rsidRDefault="0064030A" w:rsidP="00CE3C85">
            <w:pPr>
              <w:pStyle w:val="15"/>
            </w:pPr>
          </w:p>
          <w:p w:rsidR="00CE3C85" w:rsidRDefault="0064030A" w:rsidP="0064030A">
            <w:pPr>
              <w:pStyle w:val="15"/>
            </w:pPr>
            <w:r>
              <w:drawing>
                <wp:inline distT="0" distB="0" distL="0" distR="0" wp14:anchorId="6E309A65" wp14:editId="599FF8A5">
                  <wp:extent cx="4200525" cy="1057275"/>
                  <wp:effectExtent l="76200" t="38100" r="85725" b="12382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C85" w:rsidTr="00CE3C85">
        <w:tc>
          <w:tcPr>
            <w:tcW w:w="9096" w:type="dxa"/>
          </w:tcPr>
          <w:p w:rsidR="0064030A" w:rsidRDefault="0064030A" w:rsidP="0064030A">
            <w:pPr>
              <w:pStyle w:val="15"/>
            </w:pPr>
            <w:r>
              <w:rPr>
                <w:rFonts w:hint="eastAsia"/>
              </w:rPr>
              <w:t>pdfDocument.writeText ("$CHINESE_BLOCK 8</w:t>
            </w:r>
            <w:r>
              <w:rPr>
                <w:rFonts w:hint="eastAsia"/>
              </w:rPr>
              <w:t>公分：</w:t>
            </w:r>
            <w:r>
              <w:rPr>
                <w:rFonts w:hint="eastAsia"/>
              </w:rPr>
              <w:t>");</w:t>
            </w:r>
          </w:p>
          <w:p w:rsidR="0064030A" w:rsidRDefault="0064030A" w:rsidP="0064030A">
            <w:pPr>
              <w:pStyle w:val="15"/>
            </w:pPr>
            <w:r>
              <w:t>outputTable(pdfDocument.createTable(Coordinate.CM_BL,8,widths))</w:t>
            </w:r>
          </w:p>
          <w:p w:rsidR="0064030A" w:rsidRDefault="0064030A" w:rsidP="0064030A">
            <w:pPr>
              <w:pStyle w:val="15"/>
            </w:pPr>
          </w:p>
          <w:p w:rsidR="00CE3C85" w:rsidRDefault="00CE3C85" w:rsidP="00CE3C85">
            <w:pPr>
              <w:pStyle w:val="15"/>
            </w:pPr>
            <w:r>
              <w:drawing>
                <wp:inline distT="0" distB="0" distL="0" distR="0" wp14:anchorId="6912B7C4" wp14:editId="0E20D4A4">
                  <wp:extent cx="4229100" cy="1466850"/>
                  <wp:effectExtent l="76200" t="38100" r="76200" b="11430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1466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5EA3" w:rsidRDefault="00D85EA3"/>
    <w:p w:rsidR="00D85EA3" w:rsidRDefault="00D85EA3" w:rsidP="004F06A9">
      <w:pPr>
        <w:pStyle w:val="afa"/>
      </w:pPr>
      <w:r>
        <w:br w:type="page"/>
      </w:r>
    </w:p>
    <w:p w:rsidR="00D85EA3" w:rsidRDefault="00D85EA3"/>
    <w:tbl>
      <w:tblPr>
        <w:tblStyle w:val="afd"/>
        <w:tblW w:w="9096" w:type="dxa"/>
        <w:tblInd w:w="534" w:type="dxa"/>
        <w:tblLook w:val="04A0" w:firstRow="1" w:lastRow="0" w:firstColumn="1" w:lastColumn="0" w:noHBand="0" w:noVBand="1"/>
      </w:tblPr>
      <w:tblGrid>
        <w:gridCol w:w="9096"/>
      </w:tblGrid>
      <w:tr w:rsidR="00CE3C85" w:rsidTr="00CE3C85">
        <w:tc>
          <w:tcPr>
            <w:tcW w:w="9096" w:type="dxa"/>
          </w:tcPr>
          <w:p w:rsidR="0064030A" w:rsidRDefault="0064030A" w:rsidP="0064030A">
            <w:pPr>
              <w:pStyle w:val="15"/>
            </w:pPr>
            <w:r>
              <w:rPr>
                <w:rFonts w:hint="eastAsia"/>
              </w:rPr>
              <w:t>pdfDocument.writeText ("$CHINESE_BLOCK 500</w:t>
            </w:r>
            <w:r>
              <w:rPr>
                <w:rFonts w:hint="eastAsia"/>
              </w:rPr>
              <w:t>公分</w:t>
            </w:r>
          </w:p>
          <w:p w:rsidR="0064030A" w:rsidRDefault="0064030A" w:rsidP="0064030A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(</w:t>
            </w:r>
            <w:r>
              <w:rPr>
                <w:rFonts w:hint="eastAsia"/>
              </w:rPr>
              <w:t>超過頁寬、以</w:t>
            </w:r>
            <w:r>
              <w:rPr>
                <w:rFonts w:hint="eastAsia"/>
              </w:rPr>
              <w:t>100%</w:t>
            </w:r>
            <w:r>
              <w:rPr>
                <w:rFonts w:hint="eastAsia"/>
              </w:rPr>
              <w:t>計算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");</w:t>
            </w:r>
          </w:p>
          <w:p w:rsidR="0064030A" w:rsidRDefault="0064030A" w:rsidP="0064030A">
            <w:pPr>
              <w:pStyle w:val="15"/>
            </w:pPr>
            <w:r>
              <w:t>outputTable(pdfDocument.createTable(Coordinate.CM_BL,500,widths));</w:t>
            </w:r>
            <w:r>
              <w:rPr>
                <w:rFonts w:hint="eastAsia"/>
              </w:rPr>
              <w:t>;</w:t>
            </w:r>
          </w:p>
          <w:p w:rsidR="0064030A" w:rsidRDefault="0064030A" w:rsidP="0064030A">
            <w:pPr>
              <w:pStyle w:val="15"/>
            </w:pPr>
          </w:p>
          <w:p w:rsidR="00CE3C85" w:rsidRDefault="00CE3C85" w:rsidP="00CE3C85">
            <w:pPr>
              <w:pStyle w:val="15"/>
            </w:pPr>
            <w:r>
              <w:drawing>
                <wp:inline distT="0" distB="0" distL="0" distR="0" wp14:anchorId="1C8A436A" wp14:editId="7F48F6F2">
                  <wp:extent cx="5486400" cy="525145"/>
                  <wp:effectExtent l="76200" t="38100" r="76200" b="12255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251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419A" w:rsidRPr="004767C7" w:rsidRDefault="00CA419A" w:rsidP="004A6D1C">
      <w:pPr>
        <w:pStyle w:val="21"/>
      </w:pPr>
    </w:p>
    <w:p w:rsidR="005D71E0" w:rsidRDefault="005D71E0" w:rsidP="004F06A9">
      <w:pPr>
        <w:pStyle w:val="afa"/>
        <w:rPr>
          <w:color w:val="333399"/>
          <w:sz w:val="32"/>
          <w:szCs w:val="28"/>
        </w:rPr>
      </w:pPr>
      <w:r>
        <w:br w:type="page"/>
      </w:r>
    </w:p>
    <w:p w:rsidR="004A6D1C" w:rsidRDefault="004A6D1C" w:rsidP="004A6D1C">
      <w:pPr>
        <w:pStyle w:val="2"/>
      </w:pPr>
      <w:bookmarkStart w:id="23" w:name="_Toc428885651"/>
      <w:r>
        <w:rPr>
          <w:rFonts w:hint="eastAsia"/>
        </w:rPr>
        <w:lastRenderedPageBreak/>
        <w:t>頁面</w:t>
      </w:r>
      <w:r w:rsidR="00F4618B">
        <w:rPr>
          <w:rFonts w:hint="eastAsia"/>
        </w:rPr>
        <w:t>與邊界設定</w:t>
      </w:r>
      <w:bookmarkEnd w:id="23"/>
    </w:p>
    <w:p w:rsidR="004A6D1C" w:rsidRDefault="004A6D1C" w:rsidP="004A6D1C">
      <w:pPr>
        <w:pStyle w:val="21"/>
      </w:pPr>
      <w:r>
        <w:rPr>
          <w:rFonts w:hint="eastAsia"/>
        </w:rPr>
        <w:t>以</w:t>
      </w:r>
      <w:r>
        <w:rPr>
          <w:rFonts w:hint="eastAsia"/>
        </w:rPr>
        <w:t>PDFDocumeneManager</w:t>
      </w:r>
      <w:r>
        <w:rPr>
          <w:rFonts w:hint="eastAsia"/>
        </w:rPr>
        <w:t>產生</w:t>
      </w:r>
      <w:r w:rsidRPr="004A6D1C">
        <w:rPr>
          <w:rFonts w:hint="eastAsia"/>
        </w:rPr>
        <w:t>PDFDocument</w:t>
      </w:r>
      <w:r>
        <w:rPr>
          <w:rFonts w:hint="eastAsia"/>
        </w:rPr>
        <w:t>時，即可設定頁面大小，使用</w:t>
      </w:r>
      <w:r w:rsidRPr="003914FB">
        <w:rPr>
          <w:rFonts w:hint="eastAsia"/>
        </w:rPr>
        <w:t>AbstractPDFGenerator</w:t>
      </w:r>
      <w:r>
        <w:rPr>
          <w:rFonts w:hint="eastAsia"/>
        </w:rPr>
        <w:t>，則</w:t>
      </w:r>
      <w:r w:rsidR="00BE39BE">
        <w:rPr>
          <w:rFonts w:hint="eastAsia"/>
        </w:rPr>
        <w:t>可以</w:t>
      </w:r>
      <w:r>
        <w:rPr>
          <w:rFonts w:hint="eastAsia"/>
        </w:rPr>
        <w:t>override setup() method</w:t>
      </w:r>
      <w:r>
        <w:rPr>
          <w:rFonts w:hint="eastAsia"/>
        </w:rPr>
        <w:t>，在其中呼叫</w:t>
      </w:r>
      <w:r>
        <w:rPr>
          <w:rFonts w:hint="eastAsia"/>
        </w:rPr>
        <w:t xml:space="preserve"> setPageSize() </w:t>
      </w:r>
      <w:r>
        <w:rPr>
          <w:rFonts w:hint="eastAsia"/>
        </w:rPr>
        <w:t>進行定義</w:t>
      </w:r>
      <w:r w:rsidR="00BE39BE">
        <w:rPr>
          <w:rFonts w:hint="eastAsia"/>
        </w:rPr>
        <w:t>。</w:t>
      </w:r>
    </w:p>
    <w:p w:rsidR="002F4FE8" w:rsidRDefault="002F4FE8" w:rsidP="004A6D1C">
      <w:pPr>
        <w:pStyle w:val="21"/>
      </w:pPr>
    </w:p>
    <w:p w:rsidR="004A6D1C" w:rsidRDefault="00E72D79" w:rsidP="004A6D1C">
      <w:pPr>
        <w:pStyle w:val="21"/>
      </w:pPr>
      <w:r>
        <w:rPr>
          <w:rFonts w:hint="eastAsia"/>
        </w:rPr>
        <w:t>頁面</w:t>
      </w:r>
      <w:r w:rsidR="00F4618B">
        <w:rPr>
          <w:rFonts w:hint="eastAsia"/>
        </w:rPr>
        <w:t>邊界則是</w:t>
      </w:r>
      <w:r w:rsidR="005C0EAB">
        <w:rPr>
          <w:rFonts w:hint="eastAsia"/>
        </w:rPr>
        <w:t>經</w:t>
      </w:r>
      <w:r w:rsidR="00F160CB">
        <w:rPr>
          <w:rFonts w:hint="eastAsia"/>
        </w:rPr>
        <w:t>由</w:t>
      </w:r>
      <w:r w:rsidR="00F4618B">
        <w:rPr>
          <w:rFonts w:hint="eastAsia"/>
        </w:rPr>
        <w:t xml:space="preserve"> </w:t>
      </w:r>
      <w:r w:rsidR="00F160CB">
        <w:rPr>
          <w:rFonts w:hint="eastAsia"/>
        </w:rPr>
        <w:t>L</w:t>
      </w:r>
      <w:r w:rsidR="00F4618B">
        <w:rPr>
          <w:rFonts w:hint="eastAsia"/>
        </w:rPr>
        <w:t xml:space="preserve">ayoutInfo </w:t>
      </w:r>
      <w:r w:rsidR="00F4618B">
        <w:rPr>
          <w:rFonts w:hint="eastAsia"/>
        </w:rPr>
        <w:t>物件</w:t>
      </w:r>
      <w:r w:rsidR="005C0EAB">
        <w:rPr>
          <w:rFonts w:hint="eastAsia"/>
        </w:rPr>
        <w:t>設定</w:t>
      </w:r>
      <w:r w:rsidR="005167F8">
        <w:rPr>
          <w:rFonts w:hint="eastAsia"/>
        </w:rPr>
        <w:t>，</w:t>
      </w:r>
      <w:r w:rsidR="008449A7">
        <w:rPr>
          <w:rFonts w:hint="eastAsia"/>
        </w:rPr>
        <w:t>同樣可以在產生</w:t>
      </w:r>
      <w:r w:rsidR="008449A7" w:rsidRPr="004A6D1C">
        <w:rPr>
          <w:rFonts w:hint="eastAsia"/>
        </w:rPr>
        <w:t>PDFDocument</w:t>
      </w:r>
      <w:r w:rsidR="008449A7">
        <w:rPr>
          <w:rFonts w:hint="eastAsia"/>
        </w:rPr>
        <w:t>時</w:t>
      </w:r>
      <w:r w:rsidR="00745A86">
        <w:rPr>
          <w:rFonts w:hint="eastAsia"/>
        </w:rPr>
        <w:t>傳入</w:t>
      </w:r>
      <w:r w:rsidR="00A040EC">
        <w:rPr>
          <w:rFonts w:hint="eastAsia"/>
        </w:rPr>
        <w:t>設定</w:t>
      </w:r>
      <w:r w:rsidR="008449A7">
        <w:rPr>
          <w:rFonts w:hint="eastAsia"/>
        </w:rPr>
        <w:t>或另行設</w:t>
      </w:r>
      <w:r w:rsidR="003B04C1">
        <w:rPr>
          <w:rFonts w:hint="eastAsia"/>
        </w:rPr>
        <w:t>值</w:t>
      </w:r>
      <w:r w:rsidR="008449A7">
        <w:rPr>
          <w:rFonts w:hint="eastAsia"/>
        </w:rPr>
        <w:t>，</w:t>
      </w:r>
      <w:r w:rsidR="005D71E0">
        <w:rPr>
          <w:rFonts w:hint="eastAsia"/>
        </w:rPr>
        <w:t>範例中可以經由測試用的邊界虛線看出設定效果。</w:t>
      </w:r>
    </w:p>
    <w:tbl>
      <w:tblPr>
        <w:tblStyle w:val="afd"/>
        <w:tblW w:w="0" w:type="auto"/>
        <w:tblInd w:w="534" w:type="dxa"/>
        <w:tblLook w:val="04A0" w:firstRow="1" w:lastRow="0" w:firstColumn="1" w:lastColumn="0" w:noHBand="0" w:noVBand="1"/>
      </w:tblPr>
      <w:tblGrid>
        <w:gridCol w:w="8752"/>
      </w:tblGrid>
      <w:tr w:rsidR="00F4618B" w:rsidTr="00D9123B">
        <w:tc>
          <w:tcPr>
            <w:tcW w:w="8752" w:type="dxa"/>
          </w:tcPr>
          <w:p w:rsidR="00F4618B" w:rsidRPr="000F2058" w:rsidRDefault="00F4618B" w:rsidP="00F4618B">
            <w:pPr>
              <w:pStyle w:val="123"/>
            </w:pPr>
            <w:r w:rsidRPr="00F4618B">
              <w:t>Sample_010_Pages_Margin</w:t>
            </w:r>
          </w:p>
          <w:p w:rsidR="00F4618B" w:rsidRDefault="00F4618B" w:rsidP="00F4618B">
            <w:pPr>
              <w:pStyle w:val="15"/>
            </w:pPr>
            <w:r>
              <w:rPr>
                <w:rFonts w:hint="eastAsia"/>
              </w:rPr>
              <w:t xml:space="preserve">final float marginLeft = Coordinate.CM_BL.trans(2.5f); // </w:t>
            </w:r>
            <w:r>
              <w:rPr>
                <w:rFonts w:hint="eastAsia"/>
              </w:rPr>
              <w:t>以公分為單位</w:t>
            </w:r>
          </w:p>
          <w:p w:rsidR="00F4618B" w:rsidRDefault="00F4618B" w:rsidP="00F4618B">
            <w:pPr>
              <w:pStyle w:val="15"/>
            </w:pPr>
            <w:r>
              <w:rPr>
                <w:rFonts w:hint="eastAsia"/>
              </w:rPr>
              <w:t xml:space="preserve">final float marginRight = 40f; //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pixel </w:t>
            </w:r>
            <w:r>
              <w:rPr>
                <w:rFonts w:hint="eastAsia"/>
              </w:rPr>
              <w:t>為單位</w:t>
            </w:r>
          </w:p>
          <w:p w:rsidR="00F4618B" w:rsidRDefault="00F4618B" w:rsidP="00F4618B">
            <w:pPr>
              <w:pStyle w:val="15"/>
            </w:pPr>
            <w:r>
              <w:t>final float marginTop = 50f;</w:t>
            </w:r>
          </w:p>
          <w:p w:rsidR="00F4618B" w:rsidRDefault="00F4618B" w:rsidP="00F4618B">
            <w:pPr>
              <w:pStyle w:val="15"/>
            </w:pPr>
            <w:r>
              <w:t>final float marginBottom = 80f;</w:t>
            </w:r>
          </w:p>
          <w:p w:rsidR="00F4618B" w:rsidRDefault="00F4618B" w:rsidP="00F4618B">
            <w:pPr>
              <w:pStyle w:val="15"/>
            </w:pPr>
            <w:r>
              <w:t>final LayoutInfo layoutInfo = new LayoutInfo(marginLeft, marginRight, marginTop, marginBottom);</w:t>
            </w:r>
          </w:p>
          <w:p w:rsidR="00F4618B" w:rsidRDefault="00F4618B" w:rsidP="00F4618B">
            <w:pPr>
              <w:pStyle w:val="15"/>
            </w:pPr>
            <w:r>
              <w:t>layoutInfo.setFooterExtra(Coordinate.CM_BL.trans(1f));</w:t>
            </w:r>
          </w:p>
          <w:p w:rsidR="00F4618B" w:rsidRDefault="00F4618B" w:rsidP="00F4618B">
            <w:pPr>
              <w:pStyle w:val="15"/>
            </w:pPr>
            <w:r>
              <w:t>layoutInfo.setHeaderExtra(80);</w:t>
            </w:r>
          </w:p>
          <w:p w:rsidR="00F4618B" w:rsidRDefault="00F4618B" w:rsidP="00F4618B">
            <w:pPr>
              <w:pStyle w:val="15"/>
            </w:pPr>
            <w:r>
              <w:t>this.setPageSize(PageSize.A4.rotate());</w:t>
            </w:r>
          </w:p>
          <w:p w:rsidR="00F4618B" w:rsidRDefault="00F4618B" w:rsidP="00BB45DC">
            <w:pPr>
              <w:pStyle w:val="15"/>
            </w:pPr>
            <w:r>
              <w:t>this.setLayoutInfo(layoutInfo);</w:t>
            </w:r>
          </w:p>
          <w:p w:rsidR="005D71E0" w:rsidRDefault="005D71E0" w:rsidP="00BB45DC">
            <w:pPr>
              <w:pStyle w:val="15"/>
            </w:pPr>
            <w:r>
              <w:drawing>
                <wp:inline distT="0" distB="0" distL="0" distR="0" wp14:anchorId="2D36A005" wp14:editId="23A5AE45">
                  <wp:extent cx="4857771" cy="3439236"/>
                  <wp:effectExtent l="76200" t="38100" r="76200" b="12319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586" cy="34759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4618B" w:rsidRDefault="00F4618B" w:rsidP="00BB45DC">
            <w:pPr>
              <w:pStyle w:val="15"/>
            </w:pPr>
          </w:p>
        </w:tc>
      </w:tr>
    </w:tbl>
    <w:p w:rsidR="002F4FE8" w:rsidRDefault="002F4FE8" w:rsidP="004A6D1C">
      <w:pPr>
        <w:pStyle w:val="21"/>
      </w:pPr>
    </w:p>
    <w:p w:rsidR="002F4FE8" w:rsidRDefault="002F4FE8" w:rsidP="002F4FE8">
      <w:pPr>
        <w:pStyle w:val="21"/>
      </w:pPr>
      <w:r>
        <w:br w:type="page"/>
      </w:r>
    </w:p>
    <w:p w:rsidR="001D1921" w:rsidRDefault="00A4609E" w:rsidP="00BB45DC">
      <w:pPr>
        <w:pStyle w:val="21"/>
      </w:pPr>
      <w:r>
        <w:rPr>
          <w:rFonts w:hint="eastAsia"/>
        </w:rPr>
        <w:lastRenderedPageBreak/>
        <w:t>要手動對</w:t>
      </w:r>
      <w:r>
        <w:rPr>
          <w:rFonts w:hint="eastAsia"/>
        </w:rPr>
        <w:t>PDF</w:t>
      </w:r>
      <w:r>
        <w:rPr>
          <w:rFonts w:hint="eastAsia"/>
        </w:rPr>
        <w:t>進行換頁，請呼叫</w:t>
      </w:r>
      <w:r>
        <w:rPr>
          <w:rFonts w:hint="eastAsia"/>
        </w:rPr>
        <w:t xml:space="preserve"> PDFDocument.newPage()</w:t>
      </w:r>
      <w:r w:rsidR="001D1921">
        <w:rPr>
          <w:rFonts w:hint="eastAsia"/>
        </w:rPr>
        <w:t>，若</w:t>
      </w:r>
      <w:proofErr w:type="gramStart"/>
      <w:r w:rsidR="001D1921">
        <w:rPr>
          <w:rFonts w:hint="eastAsia"/>
        </w:rPr>
        <w:t>當前頁</w:t>
      </w:r>
      <w:proofErr w:type="gramEnd"/>
      <w:r w:rsidR="001D1921">
        <w:rPr>
          <w:rFonts w:hint="eastAsia"/>
        </w:rPr>
        <w:t>面還沒有實際內容輸出時，並不會真的換頁。所以如果要輸出空白頁面，請在兩次換頁間插入一次</w:t>
      </w:r>
      <w:r w:rsidR="001D1921">
        <w:rPr>
          <w:rFonts w:hint="eastAsia"/>
        </w:rPr>
        <w:t xml:space="preserve"> writeText(</w:t>
      </w:r>
      <w:r w:rsidR="001D1921">
        <w:t>“”</w:t>
      </w:r>
      <w:r w:rsidR="001D1921">
        <w:rPr>
          <w:rFonts w:hint="eastAsia"/>
        </w:rPr>
        <w:t>)</w:t>
      </w:r>
      <w:r w:rsidR="001D1921">
        <w:rPr>
          <w:rFonts w:hint="eastAsia"/>
        </w:rPr>
        <w:t>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1D1921" w:rsidTr="00BB45DC">
        <w:tc>
          <w:tcPr>
            <w:tcW w:w="9126" w:type="dxa"/>
          </w:tcPr>
          <w:p w:rsidR="001D1921" w:rsidRPr="000F2058" w:rsidRDefault="001D1921" w:rsidP="001D1921">
            <w:pPr>
              <w:pStyle w:val="123"/>
            </w:pPr>
            <w:r w:rsidRPr="001D1921">
              <w:t>Sample_010_Pages_BlankPage</w:t>
            </w:r>
          </w:p>
          <w:p w:rsidR="001D1921" w:rsidRPr="00092B14" w:rsidRDefault="001D1921" w:rsidP="00BB45DC">
            <w:pPr>
              <w:pStyle w:val="15"/>
            </w:pPr>
          </w:p>
          <w:p w:rsidR="001D1921" w:rsidRDefault="001D1921" w:rsidP="001D1921">
            <w:pPr>
              <w:pStyle w:val="15"/>
            </w:pPr>
            <w:r>
              <w:rPr>
                <w:rFonts w:hint="eastAsia"/>
              </w:rPr>
              <w:t xml:space="preserve">pdfDocument.writeText("P1. </w:t>
            </w:r>
            <w:r>
              <w:rPr>
                <w:rFonts w:hint="eastAsia"/>
              </w:rPr>
              <w:t>連續兩次</w:t>
            </w:r>
            <w:r>
              <w:rPr>
                <w:rFonts w:hint="eastAsia"/>
              </w:rPr>
              <w:t>newPage</w:t>
            </w:r>
            <w:r>
              <w:rPr>
                <w:rFonts w:hint="eastAsia"/>
              </w:rPr>
              <w:t>不會有空白頁</w:t>
            </w:r>
            <w:r>
              <w:rPr>
                <w:rFonts w:hint="eastAsia"/>
              </w:rPr>
              <w:t xml:space="preserve">"); </w:t>
            </w:r>
            <w:r>
              <w:t>pdfDocument.newPage();</w:t>
            </w:r>
          </w:p>
          <w:p w:rsidR="001D1921" w:rsidRDefault="001D1921" w:rsidP="001D1921">
            <w:pPr>
              <w:pStyle w:val="15"/>
            </w:pPr>
            <w:r>
              <w:t>pdfDocument.newPage();</w:t>
            </w:r>
          </w:p>
          <w:p w:rsidR="001D1921" w:rsidRDefault="001D1921" w:rsidP="001D1921">
            <w:pPr>
              <w:pStyle w:val="15"/>
            </w:pPr>
            <w:r>
              <w:rPr>
                <w:rFonts w:hint="eastAsia"/>
              </w:rPr>
              <w:t>pdfDocument.writeText(</w:t>
            </w:r>
          </w:p>
          <w:p w:rsidR="001D1921" w:rsidRDefault="001D1921" w:rsidP="001D1921">
            <w:pPr>
              <w:pStyle w:val="15"/>
            </w:pPr>
            <w:r>
              <w:rPr>
                <w:rFonts w:hint="eastAsia"/>
              </w:rPr>
              <w:t xml:space="preserve">    "P2. </w:t>
            </w:r>
            <w:r>
              <w:rPr>
                <w:rFonts w:hint="eastAsia"/>
              </w:rPr>
              <w:t>要新增空白頁，應於</w:t>
            </w:r>
            <w:r>
              <w:rPr>
                <w:rFonts w:hint="eastAsia"/>
              </w:rPr>
              <w:t>newPage</w:t>
            </w:r>
            <w:r>
              <w:rPr>
                <w:rFonts w:hint="eastAsia"/>
              </w:rPr>
              <w:t>間加入頁面元素</w:t>
            </w:r>
            <w:r>
              <w:rPr>
                <w:rFonts w:hint="eastAsia"/>
              </w:rPr>
              <w:t xml:space="preserve">"); </w:t>
            </w:r>
          </w:p>
          <w:p w:rsidR="001D1921" w:rsidRDefault="001D1921" w:rsidP="001D1921">
            <w:pPr>
              <w:pStyle w:val="15"/>
            </w:pPr>
            <w:r>
              <w:t xml:space="preserve">pdfDocument.newPage(); </w:t>
            </w:r>
          </w:p>
          <w:p w:rsidR="001D1921" w:rsidRDefault="001D1921" w:rsidP="001D1921">
            <w:pPr>
              <w:pStyle w:val="15"/>
            </w:pPr>
            <w:r>
              <w:t xml:space="preserve">pdfDocument.writeText(""); </w:t>
            </w:r>
          </w:p>
          <w:p w:rsidR="001D1921" w:rsidRDefault="001D1921" w:rsidP="001D1921">
            <w:pPr>
              <w:pStyle w:val="15"/>
            </w:pPr>
            <w:r>
              <w:t xml:space="preserve">pdfDocument.newPage(); </w:t>
            </w:r>
          </w:p>
          <w:p w:rsidR="001D1921" w:rsidRDefault="001D1921" w:rsidP="001D1921">
            <w:pPr>
              <w:pStyle w:val="15"/>
            </w:pPr>
            <w:r>
              <w:rPr>
                <w:rFonts w:hint="eastAsia"/>
              </w:rPr>
              <w:t xml:space="preserve">pdfDocument.writeText("P4. </w:t>
            </w:r>
            <w:r>
              <w:rPr>
                <w:rFonts w:hint="eastAsia"/>
              </w:rPr>
              <w:t>我是第四頁</w:t>
            </w:r>
            <w:r>
              <w:rPr>
                <w:rFonts w:hint="eastAsia"/>
              </w:rPr>
              <w:t>");</w:t>
            </w:r>
          </w:p>
        </w:tc>
      </w:tr>
    </w:tbl>
    <w:p w:rsidR="00C42BCE" w:rsidRDefault="00C42BCE" w:rsidP="004A6D1C">
      <w:pPr>
        <w:pStyle w:val="21"/>
      </w:pPr>
    </w:p>
    <w:p w:rsidR="007821EE" w:rsidRDefault="007821EE" w:rsidP="004A6D1C">
      <w:pPr>
        <w:pStyle w:val="21"/>
      </w:pPr>
      <w:r>
        <w:rPr>
          <w:rFonts w:hint="eastAsia"/>
        </w:rPr>
        <w:t>輸出內容後，如果要確認是否造成換頁，可以用</w:t>
      </w:r>
      <w:r w:rsidR="0048182C" w:rsidRPr="0048182C">
        <w:rPr>
          <w:rFonts w:hint="eastAsia"/>
        </w:rPr>
        <w:t>pdfDocument.isPageChanged()</w:t>
      </w:r>
      <w:r w:rsidR="0048182C" w:rsidRPr="0048182C">
        <w:rPr>
          <w:rFonts w:hint="eastAsia"/>
        </w:rPr>
        <w:t>、</w:t>
      </w:r>
      <w:r w:rsidR="0048182C" w:rsidRPr="0048182C">
        <w:rPr>
          <w:rFonts w:hint="eastAsia"/>
        </w:rPr>
        <w:t>pdfDocument.isNewPageBegin()</w:t>
      </w:r>
      <w:r w:rsidR="0048182C">
        <w:rPr>
          <w:rFonts w:hint="eastAsia"/>
        </w:rPr>
        <w:t xml:space="preserve"> </w:t>
      </w:r>
      <w:r w:rsidR="0048182C">
        <w:rPr>
          <w:rFonts w:hint="eastAsia"/>
        </w:rPr>
        <w:t>兩個</w:t>
      </w:r>
      <w:r w:rsidR="0048182C">
        <w:rPr>
          <w:rFonts w:hint="eastAsia"/>
        </w:rPr>
        <w:t xml:space="preserve">Method </w:t>
      </w:r>
      <w:r w:rsidR="0048182C">
        <w:rPr>
          <w:rFonts w:hint="eastAsia"/>
        </w:rPr>
        <w:t>進行判斷。</w:t>
      </w:r>
      <w:r w:rsidR="00837179">
        <w:rPr>
          <w:rFonts w:hint="eastAsia"/>
        </w:rPr>
        <w:t>當</w:t>
      </w:r>
      <w:r w:rsidR="00837179" w:rsidRPr="0048182C">
        <w:rPr>
          <w:rFonts w:hint="eastAsia"/>
        </w:rPr>
        <w:t>PageChanged</w:t>
      </w:r>
      <w:r w:rsidR="00837179">
        <w:rPr>
          <w:rFonts w:hint="eastAsia"/>
        </w:rPr>
        <w:t>為真，則換頁事件有被觸發。當</w:t>
      </w:r>
      <w:r w:rsidR="00837179" w:rsidRPr="0048182C">
        <w:rPr>
          <w:rFonts w:hint="eastAsia"/>
        </w:rPr>
        <w:t>NewPageBegin</w:t>
      </w:r>
      <w:r w:rsidR="00837179">
        <w:rPr>
          <w:rFonts w:hint="eastAsia"/>
        </w:rPr>
        <w:t>為真，表示還沒有任何內容輸出到新的頁面。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CF3B5B" w:rsidTr="00B24CE2">
        <w:tc>
          <w:tcPr>
            <w:tcW w:w="9126" w:type="dxa"/>
          </w:tcPr>
          <w:p w:rsidR="00CF3B5B" w:rsidRPr="000F2058" w:rsidRDefault="00CF3B5B" w:rsidP="00CF3B5B">
            <w:pPr>
              <w:pStyle w:val="123"/>
            </w:pPr>
            <w:r w:rsidRPr="00CF3B5B">
              <w:t>Sample_010_Pages_PageChangeCheck</w:t>
            </w:r>
          </w:p>
          <w:p w:rsidR="00CF3B5B" w:rsidRPr="00092B14" w:rsidRDefault="00CF3B5B" w:rsidP="00B24CE2">
            <w:pPr>
              <w:pStyle w:val="15"/>
            </w:pPr>
          </w:p>
          <w:p w:rsidR="00CF3B5B" w:rsidRDefault="00CF3B5B" w:rsidP="00CF3B5B">
            <w:pPr>
              <w:pStyle w:val="15"/>
            </w:pPr>
            <w:r>
              <w:t>for(int i=0;i&lt;200;i++){</w:t>
            </w:r>
          </w:p>
          <w:p w:rsidR="00CF3B5B" w:rsidRDefault="00CF3B5B" w:rsidP="00CF3B5B">
            <w:pPr>
              <w:pStyle w:val="15"/>
            </w:pPr>
            <w:r>
              <w:rPr>
                <w:rFonts w:hint="eastAsia"/>
              </w:rPr>
              <w:tab/>
              <w:t>pdfDocument.writeText( i + "-1</w:t>
            </w:r>
            <w:r>
              <w:rPr>
                <w:rFonts w:hint="eastAsia"/>
              </w:rPr>
              <w:t>換頁測試</w:t>
            </w:r>
            <w:r>
              <w:rPr>
                <w:rFonts w:hint="eastAsia"/>
              </w:rPr>
              <w:t xml:space="preserve">\n" </w:t>
            </w:r>
          </w:p>
          <w:p w:rsidR="00CF3B5B" w:rsidRDefault="00CF3B5B" w:rsidP="00CF3B5B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+ i + "-2</w:t>
            </w:r>
            <w:r>
              <w:rPr>
                <w:rFonts w:hint="eastAsia"/>
              </w:rPr>
              <w:t>換頁測試</w:t>
            </w:r>
            <w:r>
              <w:rPr>
                <w:rFonts w:hint="eastAsia"/>
              </w:rPr>
              <w:t>\n"</w:t>
            </w:r>
          </w:p>
          <w:p w:rsidR="00CF3B5B" w:rsidRDefault="00CF3B5B" w:rsidP="00CF3B5B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+ i + "-3</w:t>
            </w:r>
            <w:r>
              <w:rPr>
                <w:rFonts w:hint="eastAsia"/>
              </w:rPr>
              <w:t>換頁測試</w:t>
            </w:r>
            <w:r>
              <w:rPr>
                <w:rFonts w:hint="eastAsia"/>
              </w:rPr>
              <w:t>\n");</w:t>
            </w:r>
          </w:p>
          <w:p w:rsidR="00CF3B5B" w:rsidRDefault="00CF3B5B" w:rsidP="00CF3B5B">
            <w:pPr>
              <w:pStyle w:val="15"/>
            </w:pPr>
            <w:r>
              <w:tab/>
              <w:t>if (pdfDocument.isPageChanged()){</w:t>
            </w:r>
          </w:p>
          <w:p w:rsidR="00CF3B5B" w:rsidRDefault="00CF3B5B" w:rsidP="00CF3B5B">
            <w:pPr>
              <w:pStyle w:val="15"/>
            </w:pPr>
            <w:r>
              <w:tab/>
            </w:r>
            <w:r>
              <w:tab/>
              <w:t>if (pdfDocument.isNewPageBegin()){</w:t>
            </w:r>
          </w:p>
          <w:p w:rsidR="00CF3B5B" w:rsidRDefault="00CF3B5B" w:rsidP="00CF3B5B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pdfDocument.writeText(</w:t>
            </w:r>
          </w:p>
          <w:p w:rsidR="00CF3B5B" w:rsidRDefault="00CF3B5B" w:rsidP="00CF3B5B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r>
              <w:rPr>
                <w:rFonts w:hint="eastAsia"/>
              </w:rPr>
              <w:t>前項輸出導致換頁，新頁面還沒有內容輸出</w:t>
            </w:r>
            <w:r>
              <w:rPr>
                <w:rFonts w:hint="eastAsia"/>
              </w:rPr>
              <w:t>");</w:t>
            </w:r>
          </w:p>
          <w:p w:rsidR="00CF3B5B" w:rsidRDefault="00CF3B5B" w:rsidP="00CF3B5B">
            <w:pPr>
              <w:pStyle w:val="15"/>
            </w:pPr>
            <w:r>
              <w:tab/>
            </w:r>
            <w:r>
              <w:tab/>
              <w:t>} else {</w:t>
            </w:r>
          </w:p>
          <w:p w:rsidR="00CF3B5B" w:rsidRDefault="00CF3B5B" w:rsidP="00CF3B5B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pdfDocument.writeText(</w:t>
            </w:r>
          </w:p>
          <w:p w:rsidR="00CF3B5B" w:rsidRDefault="00CF3B5B" w:rsidP="00CF3B5B">
            <w:pPr>
              <w:pStyle w:val="15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r>
              <w:rPr>
                <w:rFonts w:hint="eastAsia"/>
              </w:rPr>
              <w:t>前項輸出導致換頁，新頁面已有內容輸出</w:t>
            </w:r>
            <w:r>
              <w:rPr>
                <w:rFonts w:hint="eastAsia"/>
              </w:rPr>
              <w:t>");</w:t>
            </w:r>
          </w:p>
          <w:p w:rsidR="00CF3B5B" w:rsidRDefault="00CF3B5B" w:rsidP="00CF3B5B">
            <w:pPr>
              <w:pStyle w:val="15"/>
            </w:pPr>
            <w:r>
              <w:tab/>
            </w:r>
            <w:r>
              <w:tab/>
              <w:t>}</w:t>
            </w:r>
          </w:p>
          <w:p w:rsidR="00CF3B5B" w:rsidRDefault="00CF3B5B" w:rsidP="00CF3B5B">
            <w:pPr>
              <w:pStyle w:val="15"/>
            </w:pPr>
            <w:r>
              <w:tab/>
              <w:t>}</w:t>
            </w:r>
          </w:p>
          <w:p w:rsidR="0048182C" w:rsidRDefault="00CF3B5B" w:rsidP="00CF3B5B">
            <w:pPr>
              <w:pStyle w:val="15"/>
            </w:pPr>
            <w:r>
              <w:t>}</w:t>
            </w:r>
          </w:p>
          <w:p w:rsidR="0048182C" w:rsidRDefault="0048182C" w:rsidP="0048182C">
            <w:pPr>
              <w:pStyle w:val="15"/>
            </w:pPr>
            <w:r>
              <w:drawing>
                <wp:inline distT="0" distB="0" distL="0" distR="0" wp14:anchorId="261B475D" wp14:editId="7F8D7A65">
                  <wp:extent cx="2384462" cy="634462"/>
                  <wp:effectExtent l="76200" t="38100" r="73025" b="10858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501" cy="63287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 wp14:anchorId="719D7D0F" wp14:editId="41D398C4">
                  <wp:extent cx="2244436" cy="631668"/>
                  <wp:effectExtent l="76200" t="38100" r="80010" b="11176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283" cy="635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72B4" w:rsidRDefault="002F4FE8" w:rsidP="004A6D1C">
      <w:pPr>
        <w:pStyle w:val="21"/>
      </w:pPr>
      <w:r>
        <w:rPr>
          <w:rFonts w:hint="eastAsia"/>
        </w:rPr>
        <w:lastRenderedPageBreak/>
        <w:t>頁面大小與邊界，在文件生成的過程中是可以改變的。當</w:t>
      </w:r>
      <w:proofErr w:type="gramStart"/>
      <w:r>
        <w:rPr>
          <w:rFonts w:hint="eastAsia"/>
        </w:rPr>
        <w:t>目前頁</w:t>
      </w:r>
      <w:proofErr w:type="gramEnd"/>
      <w:r>
        <w:rPr>
          <w:rFonts w:hint="eastAsia"/>
        </w:rPr>
        <w:t>面已有內容輸出時，</w:t>
      </w:r>
      <w:r w:rsidR="00005501">
        <w:rPr>
          <w:rFonts w:hint="eastAsia"/>
        </w:rPr>
        <w:t>頁面變動</w:t>
      </w:r>
      <w:r>
        <w:rPr>
          <w:rFonts w:hint="eastAsia"/>
        </w:rPr>
        <w:t>會在下一頁才生效。</w:t>
      </w:r>
      <w:r w:rsidR="00005501">
        <w:rPr>
          <w:rFonts w:hint="eastAsia"/>
        </w:rPr>
        <w:t>但是邊界變動可能會導致部分頁首頁尾輸出不</w:t>
      </w:r>
      <w:r w:rsidR="00892886">
        <w:rPr>
          <w:rFonts w:hint="eastAsia"/>
        </w:rPr>
        <w:t>如預期</w:t>
      </w:r>
      <w:r w:rsidR="00005501">
        <w:rPr>
          <w:rFonts w:hint="eastAsia"/>
        </w:rPr>
        <w:t>，使用時請自行確認</w:t>
      </w:r>
      <w:r w:rsidR="00267ECA">
        <w:rPr>
          <w:rFonts w:hint="eastAsia"/>
        </w:rPr>
        <w:t>當下</w:t>
      </w:r>
      <w:r w:rsidR="00005501">
        <w:rPr>
          <w:rFonts w:hint="eastAsia"/>
        </w:rPr>
        <w:t>文件輸出狀態。</w:t>
      </w:r>
      <w:r w:rsidR="00C42BCE">
        <w:rPr>
          <w:rFonts w:hint="eastAsia"/>
        </w:rPr>
        <w:t>換言之，</w:t>
      </w:r>
      <w:r w:rsidR="002F0327">
        <w:rPr>
          <w:rFonts w:hint="eastAsia"/>
        </w:rPr>
        <w:t>建議</w:t>
      </w:r>
      <w:r w:rsidR="00835F85">
        <w:rPr>
          <w:rFonts w:hint="eastAsia"/>
        </w:rPr>
        <w:t>把</w:t>
      </w:r>
      <w:r w:rsidR="00C42BCE">
        <w:rPr>
          <w:rFonts w:hint="eastAsia"/>
        </w:rPr>
        <w:t>PageSize</w:t>
      </w:r>
      <w:r w:rsidR="00C42BCE">
        <w:rPr>
          <w:rFonts w:hint="eastAsia"/>
        </w:rPr>
        <w:t>與</w:t>
      </w:r>
      <w:r w:rsidR="00C42BCE">
        <w:rPr>
          <w:rFonts w:hint="eastAsia"/>
        </w:rPr>
        <w:t>LayoutInfo</w:t>
      </w:r>
      <w:r w:rsidR="00C42BCE">
        <w:rPr>
          <w:rFonts w:hint="eastAsia"/>
        </w:rPr>
        <w:t>的異動緊接在</w:t>
      </w:r>
      <w:r w:rsidR="00C42BCE">
        <w:rPr>
          <w:rFonts w:hint="eastAsia"/>
        </w:rPr>
        <w:t>newPage()</w:t>
      </w:r>
      <w:r w:rsidR="00C07345">
        <w:rPr>
          <w:rFonts w:hint="eastAsia"/>
        </w:rPr>
        <w:t xml:space="preserve"> </w:t>
      </w:r>
      <w:r w:rsidR="00C42BCE">
        <w:rPr>
          <w:rFonts w:hint="eastAsia"/>
        </w:rPr>
        <w:t>之後</w:t>
      </w:r>
      <w:r w:rsidR="00D86823">
        <w:rPr>
          <w:rFonts w:hint="eastAsia"/>
        </w:rPr>
        <w:t>進行</w:t>
      </w:r>
      <w:r w:rsidR="00C42BCE">
        <w:rPr>
          <w:rFonts w:hint="eastAsia"/>
        </w:rPr>
        <w:t>。</w:t>
      </w:r>
    </w:p>
    <w:p w:rsidR="005639C7" w:rsidRDefault="005639C7" w:rsidP="004A6D1C">
      <w:pPr>
        <w:pStyle w:val="21"/>
      </w:pPr>
    </w:p>
    <w:p w:rsidR="005639C7" w:rsidRDefault="005639C7" w:rsidP="005639C7">
      <w:pPr>
        <w:pStyle w:val="21"/>
      </w:pPr>
      <w:r>
        <w:rPr>
          <w:rFonts w:hint="eastAsia"/>
        </w:rPr>
        <w:t>但是一般情況下，不建議做出頁面大小變動，對於使用者要列印輸出或其它處理可能會有困擾。</w:t>
      </w:r>
    </w:p>
    <w:p w:rsidR="005639C7" w:rsidRDefault="005639C7" w:rsidP="005639C7">
      <w:pPr>
        <w:pStyle w:val="2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5639C7" w:rsidTr="00BB45DC">
        <w:tc>
          <w:tcPr>
            <w:tcW w:w="9126" w:type="dxa"/>
          </w:tcPr>
          <w:p w:rsidR="005639C7" w:rsidRPr="000F2058" w:rsidRDefault="005639C7" w:rsidP="005639C7">
            <w:pPr>
              <w:pStyle w:val="123"/>
            </w:pPr>
            <w:r w:rsidRPr="005639C7">
              <w:t>Sample_010_ChangePageSize</w:t>
            </w:r>
          </w:p>
          <w:p w:rsidR="005639C7" w:rsidRDefault="00D10F10" w:rsidP="00BB45DC">
            <w:pPr>
              <w:pStyle w:val="15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原訂大小為</w:t>
            </w:r>
            <w:r>
              <w:rPr>
                <w:rFonts w:hint="eastAsia"/>
              </w:rPr>
              <w:t xml:space="preserve"> </w:t>
            </w:r>
            <w:r w:rsidRPr="005639C7">
              <w:t>PageSize.A4</w:t>
            </w:r>
          </w:p>
          <w:p w:rsidR="005639C7" w:rsidRDefault="005639C7" w:rsidP="00BB45DC">
            <w:pPr>
              <w:pStyle w:val="15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範例中依序將頁面變動為</w:t>
            </w:r>
            <w:r w:rsidRPr="005639C7">
              <w:t>PageSize.A4, PageSize.A5, PageSize.A6, PageSize.A5, PageSize.A4.rotate()</w:t>
            </w:r>
            <w:r w:rsidR="00D10F10">
              <w:rPr>
                <w:rFonts w:hint="eastAsia"/>
              </w:rPr>
              <w:t xml:space="preserve"> </w:t>
            </w:r>
            <w:r w:rsidR="00D10F10">
              <w:rPr>
                <w:rFonts w:hint="eastAsia"/>
              </w:rPr>
              <w:t>輸出</w:t>
            </w:r>
          </w:p>
          <w:p w:rsidR="005639C7" w:rsidRDefault="005639C7" w:rsidP="00BB45DC">
            <w:pPr>
              <w:pStyle w:val="15"/>
            </w:pPr>
          </w:p>
          <w:p w:rsidR="005639C7" w:rsidRDefault="005639C7" w:rsidP="005639C7">
            <w:pPr>
              <w:pStyle w:val="15"/>
            </w:pPr>
            <w:r>
              <w:drawing>
                <wp:inline distT="0" distB="0" distL="0" distR="0" wp14:anchorId="6D987BD4" wp14:editId="0DD3720C">
                  <wp:extent cx="1838095" cy="2495238"/>
                  <wp:effectExtent l="76200" t="38100" r="67310" b="11493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095" cy="24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39C7" w:rsidRDefault="005639C7" w:rsidP="004A6D1C">
      <w:pPr>
        <w:pStyle w:val="21"/>
      </w:pPr>
    </w:p>
    <w:p w:rsidR="005639C7" w:rsidRDefault="005639C7" w:rsidP="004F06A9">
      <w:pPr>
        <w:pStyle w:val="afa"/>
        <w:rPr>
          <w:color w:val="333399"/>
        </w:rPr>
      </w:pPr>
      <w:r>
        <w:br w:type="page"/>
      </w:r>
    </w:p>
    <w:p w:rsidR="004A6D1C" w:rsidRDefault="004A6D1C" w:rsidP="004A6D1C">
      <w:pPr>
        <w:pStyle w:val="2"/>
      </w:pPr>
      <w:bookmarkStart w:id="24" w:name="_Toc428885652"/>
      <w:r>
        <w:rPr>
          <w:rFonts w:hint="eastAsia"/>
        </w:rPr>
        <w:lastRenderedPageBreak/>
        <w:t>頁首、頁尾</w:t>
      </w:r>
      <w:bookmarkEnd w:id="24"/>
    </w:p>
    <w:p w:rsidR="008F0312" w:rsidRDefault="008F0312" w:rsidP="008F0312">
      <w:pPr>
        <w:pStyle w:val="3"/>
      </w:pPr>
      <w:bookmarkStart w:id="25" w:name="_Toc428885653"/>
      <w:r>
        <w:rPr>
          <w:rFonts w:hint="eastAsia"/>
        </w:rPr>
        <w:t>基本輸出</w:t>
      </w:r>
      <w:bookmarkEnd w:id="25"/>
    </w:p>
    <w:p w:rsidR="00F744F7" w:rsidRDefault="00F744F7" w:rsidP="00F744F7">
      <w:pPr>
        <w:pStyle w:val="31"/>
      </w:pPr>
      <w:proofErr w:type="gramStart"/>
      <w:r>
        <w:rPr>
          <w:rFonts w:hint="eastAsia"/>
        </w:rPr>
        <w:t>關於頁</w:t>
      </w:r>
      <w:proofErr w:type="gramEnd"/>
      <w:r>
        <w:rPr>
          <w:rFonts w:hint="eastAsia"/>
        </w:rPr>
        <w:t>首、頁尾控制，同樣是經由</w:t>
      </w:r>
      <w:r>
        <w:rPr>
          <w:rFonts w:hint="eastAsia"/>
        </w:rPr>
        <w:t xml:space="preserve"> LayoutInfo </w:t>
      </w:r>
      <w:r>
        <w:rPr>
          <w:rFonts w:hint="eastAsia"/>
        </w:rPr>
        <w:t>設定。</w:t>
      </w:r>
    </w:p>
    <w:p w:rsidR="00F744F7" w:rsidRDefault="00F744F7" w:rsidP="00F744F7">
      <w:pPr>
        <w:pStyle w:val="4"/>
      </w:pPr>
      <w:proofErr w:type="gramStart"/>
      <w:r>
        <w:t>setHeader(</w:t>
      </w:r>
      <w:proofErr w:type="gramEnd"/>
      <w:r>
        <w:t>final HeaderPosition position, String text, int fontSize)</w:t>
      </w:r>
    </w:p>
    <w:p w:rsidR="00CA0C86" w:rsidRDefault="00F744F7" w:rsidP="00F744F7">
      <w:pPr>
        <w:pStyle w:val="41"/>
      </w:pPr>
      <w:r>
        <w:rPr>
          <w:rFonts w:hint="eastAsia"/>
        </w:rPr>
        <w:t>於頁首、頁尾輸出固定文字</w:t>
      </w:r>
      <w:r w:rsidR="00FB6B36">
        <w:rPr>
          <w:rFonts w:hint="eastAsia"/>
        </w:rPr>
        <w:t>text</w:t>
      </w:r>
      <w:r w:rsidR="00FB6B36">
        <w:rPr>
          <w:rFonts w:hint="eastAsia"/>
        </w:rPr>
        <w:t>並指定字體大小</w:t>
      </w:r>
      <w:r w:rsidR="002F24DC">
        <w:rPr>
          <w:rFonts w:hint="eastAsia"/>
        </w:rPr>
        <w:t>。</w:t>
      </w:r>
      <w:r>
        <w:rPr>
          <w:rFonts w:hint="eastAsia"/>
        </w:rPr>
        <w:t>輸出位置由</w:t>
      </w:r>
      <w:r>
        <w:t>position</w:t>
      </w:r>
      <w:r>
        <w:rPr>
          <w:rFonts w:hint="eastAsia"/>
        </w:rPr>
        <w:t>指定，</w:t>
      </w:r>
      <w:r w:rsidR="00FC741E">
        <w:rPr>
          <w:rFonts w:hint="eastAsia"/>
        </w:rPr>
        <w:t>依左中右／上下組合，</w:t>
      </w:r>
      <w:r>
        <w:rPr>
          <w:rFonts w:hint="eastAsia"/>
        </w:rPr>
        <w:t>共有六</w:t>
      </w:r>
      <w:r w:rsidR="00FC741E">
        <w:rPr>
          <w:rFonts w:hint="eastAsia"/>
        </w:rPr>
        <w:t>個位置</w:t>
      </w:r>
      <w:r>
        <w:rPr>
          <w:rFonts w:hint="eastAsia"/>
        </w:rPr>
        <w:t>。</w:t>
      </w:r>
      <w:r w:rsidR="00FC741E">
        <w:rPr>
          <w:rFonts w:hint="eastAsia"/>
        </w:rPr>
        <w:t>文字輸出於左邊</w:t>
      </w:r>
      <w:proofErr w:type="gramStart"/>
      <w:r w:rsidR="00FC741E">
        <w:rPr>
          <w:rFonts w:hint="eastAsia"/>
        </w:rPr>
        <w:t>時置左</w:t>
      </w:r>
      <w:proofErr w:type="gramEnd"/>
      <w:r w:rsidR="00FC741E">
        <w:rPr>
          <w:rFonts w:hint="eastAsia"/>
        </w:rPr>
        <w:t>；右邊</w:t>
      </w:r>
      <w:proofErr w:type="gramStart"/>
      <w:r w:rsidR="00FC741E">
        <w:rPr>
          <w:rFonts w:hint="eastAsia"/>
        </w:rPr>
        <w:t>時置右</w:t>
      </w:r>
      <w:proofErr w:type="gramEnd"/>
      <w:r w:rsidR="00FC741E">
        <w:rPr>
          <w:rFonts w:hint="eastAsia"/>
        </w:rPr>
        <w:t>；中間時置中。</w:t>
      </w:r>
    </w:p>
    <w:p w:rsidR="0066406F" w:rsidRDefault="004E5E69" w:rsidP="00F744F7">
      <w:pPr>
        <w:pStyle w:val="41"/>
      </w:pPr>
      <w:r>
        <w:rPr>
          <w:rFonts w:hint="eastAsia"/>
        </w:rPr>
        <w:t>文字中若有</w:t>
      </w:r>
      <w:r w:rsidRPr="004E5E69">
        <w:rPr>
          <w:rFonts w:hint="eastAsia"/>
        </w:rPr>
        <w:t>換行</w:t>
      </w:r>
      <w:r>
        <w:rPr>
          <w:rFonts w:hint="eastAsia"/>
        </w:rPr>
        <w:t>，輸出在上方時，</w:t>
      </w:r>
      <w:proofErr w:type="gramStart"/>
      <w:r>
        <w:rPr>
          <w:rFonts w:hint="eastAsia"/>
        </w:rPr>
        <w:t>會靠下對齊</w:t>
      </w:r>
      <w:proofErr w:type="gramEnd"/>
      <w:r>
        <w:rPr>
          <w:rFonts w:hint="eastAsia"/>
        </w:rPr>
        <w:t>marginTop</w:t>
      </w:r>
      <w:r>
        <w:rPr>
          <w:rFonts w:hint="eastAsia"/>
        </w:rPr>
        <w:t>定位點；輸出在下方時，會靠上對齊</w:t>
      </w:r>
      <w:r>
        <w:rPr>
          <w:rFonts w:hint="eastAsia"/>
        </w:rPr>
        <w:t>marginBottom</w:t>
      </w:r>
      <w:r>
        <w:rPr>
          <w:rFonts w:hint="eastAsia"/>
        </w:rPr>
        <w:t>定位點。</w:t>
      </w:r>
      <w:proofErr w:type="gramStart"/>
      <w:r w:rsidR="00CA0C86">
        <w:rPr>
          <w:rFonts w:hint="eastAsia"/>
        </w:rPr>
        <w:t>但</w:t>
      </w:r>
      <w:r w:rsidR="00CA0C86" w:rsidRPr="00CA0C86">
        <w:rPr>
          <w:rFonts w:hint="eastAsia"/>
        </w:rPr>
        <w:t>若預留</w:t>
      </w:r>
      <w:proofErr w:type="gramEnd"/>
      <w:r w:rsidR="00CA0C86" w:rsidRPr="00CA0C86">
        <w:rPr>
          <w:rFonts w:hint="eastAsia"/>
        </w:rPr>
        <w:t>空間不足，則輸出內容會超出頁首、尾範圍</w:t>
      </w:r>
      <w:r w:rsidR="00CA0C86">
        <w:rPr>
          <w:rFonts w:hint="eastAsia"/>
        </w:rPr>
        <w:t>。</w:t>
      </w:r>
    </w:p>
    <w:p w:rsidR="002F2BBF" w:rsidRDefault="002F2BBF" w:rsidP="00F744F7">
      <w:pPr>
        <w:pStyle w:val="41"/>
      </w:pPr>
      <w:r>
        <w:rPr>
          <w:rFonts w:hint="eastAsia"/>
        </w:rPr>
        <w:t>另外，這個呼叫方法不支援非</w:t>
      </w:r>
      <w:r>
        <w:rPr>
          <w:rFonts w:hint="eastAsia"/>
        </w:rPr>
        <w:t>0</w:t>
      </w:r>
      <w:r>
        <w:rPr>
          <w:rFonts w:hint="eastAsia"/>
        </w:rPr>
        <w:t>字面輸出。</w:t>
      </w:r>
    </w:p>
    <w:p w:rsidR="000F01F1" w:rsidRDefault="0066406F" w:rsidP="00F744F7">
      <w:pPr>
        <w:pStyle w:val="41"/>
      </w:pPr>
      <w:r>
        <w:rPr>
          <w:rFonts w:hint="eastAsia"/>
        </w:rPr>
        <w:t>下例以全黑的方框字元，呈現輸出於不同位置的對齊結果。</w:t>
      </w:r>
    </w:p>
    <w:p w:rsidR="002F2BBF" w:rsidRDefault="002F2BBF" w:rsidP="00F744F7">
      <w:pPr>
        <w:pStyle w:val="4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4E5E69" w:rsidTr="00B24CE2">
        <w:tc>
          <w:tcPr>
            <w:tcW w:w="9126" w:type="dxa"/>
          </w:tcPr>
          <w:p w:rsidR="004E5E69" w:rsidRPr="000F2058" w:rsidRDefault="004E5E69" w:rsidP="004E5E69">
            <w:pPr>
              <w:pStyle w:val="123"/>
            </w:pPr>
            <w:r w:rsidRPr="004E5E69">
              <w:t>Sample_011_Headers_BASIC_BASELINE</w:t>
            </w:r>
          </w:p>
          <w:p w:rsidR="004E5E69" w:rsidRDefault="004E5E69" w:rsidP="004E5E69">
            <w:pPr>
              <w:pStyle w:val="15"/>
            </w:pPr>
          </w:p>
          <w:p w:rsidR="004E5E69" w:rsidRDefault="004E5E69" w:rsidP="004E5E69">
            <w:pPr>
              <w:pStyle w:val="15"/>
            </w:pPr>
            <w:r>
              <w:t>final LayoutInfo layoutInfo = getPdfManager().createLayoutInfo();</w:t>
            </w:r>
          </w:p>
          <w:p w:rsidR="004E5E69" w:rsidRDefault="004E5E69" w:rsidP="004E5E69">
            <w:pPr>
              <w:pStyle w:val="15"/>
            </w:pPr>
            <w:r>
              <w:rPr>
                <w:rFonts w:hint="eastAsia"/>
              </w:rPr>
              <w:t>final String text = CHINESE_BLOCK + "</w:t>
            </w:r>
            <w:r>
              <w:rPr>
                <w:rFonts w:hint="eastAsia"/>
              </w:rPr>
              <w:t>中文</w:t>
            </w:r>
            <w:r>
              <w:rPr>
                <w:rFonts w:hint="eastAsia"/>
              </w:rPr>
              <w:t xml:space="preserve">" + CHINESE_BLOCK </w:t>
            </w:r>
          </w:p>
          <w:p w:rsidR="004E5E69" w:rsidRDefault="004E5E69" w:rsidP="004E5E69">
            <w:pPr>
              <w:pStyle w:val="15"/>
            </w:pPr>
            <w:r>
              <w:rPr>
                <w:rFonts w:hint="eastAsia"/>
              </w:rPr>
              <w:t xml:space="preserve">        + "\n" + CHINESE_BLOCK + "</w:t>
            </w:r>
            <w:r>
              <w:rPr>
                <w:rFonts w:hint="eastAsia"/>
              </w:rPr>
              <w:t>第二行</w:t>
            </w:r>
            <w:r>
              <w:rPr>
                <w:rFonts w:hint="eastAsia"/>
              </w:rPr>
              <w:t>" + CHINESE_BLOCK;</w:t>
            </w:r>
          </w:p>
          <w:p w:rsidR="004E5E69" w:rsidRDefault="004E5E69" w:rsidP="004E5E69">
            <w:pPr>
              <w:pStyle w:val="15"/>
            </w:pPr>
            <w:r>
              <w:t>layoutInfo.setHeader(HeaderPosition.LeftHeader, text, 1</w:t>
            </w:r>
            <w:r w:rsidR="00CA0C86">
              <w:rPr>
                <w:rFonts w:hint="eastAsia"/>
              </w:rPr>
              <w:t>8</w:t>
            </w:r>
            <w:r>
              <w:t>);</w:t>
            </w:r>
          </w:p>
          <w:p w:rsidR="004E5E69" w:rsidRDefault="004E5E69" w:rsidP="004E5E69">
            <w:pPr>
              <w:pStyle w:val="15"/>
            </w:pPr>
            <w:r>
              <w:t>layoutInfo.setHeader(HeaderPosition.RightHeader, text, 10);</w:t>
            </w:r>
          </w:p>
          <w:p w:rsidR="004E5E69" w:rsidRDefault="004E5E69" w:rsidP="004E5E69">
            <w:pPr>
              <w:pStyle w:val="15"/>
            </w:pPr>
            <w:r>
              <w:t>layoutInfo.setHeader(HeaderPosition.CenterHeader, text, 10);</w:t>
            </w:r>
          </w:p>
          <w:p w:rsidR="004E5E69" w:rsidRDefault="004E5E69" w:rsidP="004E5E69">
            <w:pPr>
              <w:pStyle w:val="15"/>
            </w:pPr>
            <w:r>
              <w:t>layoutInfo.setHeader(HeaderPosition.LeftFooter, text, 1</w:t>
            </w:r>
            <w:r w:rsidR="00CA0C86">
              <w:rPr>
                <w:rFonts w:hint="eastAsia"/>
              </w:rPr>
              <w:t>8</w:t>
            </w:r>
            <w:r>
              <w:t>);</w:t>
            </w:r>
          </w:p>
          <w:p w:rsidR="004E5E69" w:rsidRDefault="004E5E69" w:rsidP="004E5E69">
            <w:pPr>
              <w:pStyle w:val="15"/>
            </w:pPr>
            <w:r>
              <w:t>layoutInfo.setHeader(HeaderPosition.RightFooter, text, 10);</w:t>
            </w:r>
          </w:p>
          <w:p w:rsidR="004E5E69" w:rsidRDefault="004E5E69" w:rsidP="004E5E69">
            <w:pPr>
              <w:pStyle w:val="15"/>
            </w:pPr>
            <w:r>
              <w:t>layoutInfo.setHeader(HeaderPosition.CenterFooter, text, 10);</w:t>
            </w:r>
          </w:p>
          <w:p w:rsidR="004E5E69" w:rsidRDefault="004E5E69" w:rsidP="004E5E69">
            <w:pPr>
              <w:pStyle w:val="15"/>
            </w:pPr>
            <w:r>
              <w:t>this.setLayoutInfo(layoutInfo);</w:t>
            </w:r>
          </w:p>
          <w:p w:rsidR="004E5E69" w:rsidRDefault="004E5E69" w:rsidP="004E5E69">
            <w:pPr>
              <w:pStyle w:val="15"/>
            </w:pPr>
          </w:p>
          <w:p w:rsidR="004E5E69" w:rsidRDefault="007C373A" w:rsidP="004E5E69">
            <w:pPr>
              <w:pStyle w:val="15"/>
            </w:pPr>
            <w:r>
              <w:tab/>
            </w:r>
            <w:r w:rsidR="000F01F1">
              <w:drawing>
                <wp:inline distT="0" distB="0" distL="0" distR="0" wp14:anchorId="03CAFDEB" wp14:editId="1D7BE5C2">
                  <wp:extent cx="2850077" cy="2019134"/>
                  <wp:effectExtent l="76200" t="38100" r="83820" b="11493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097" cy="20219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4F7" w:rsidRDefault="00F744F7" w:rsidP="00F744F7">
      <w:pPr>
        <w:pStyle w:val="4"/>
      </w:pPr>
      <w:proofErr w:type="gramStart"/>
      <w:r>
        <w:lastRenderedPageBreak/>
        <w:t>setHeader(</w:t>
      </w:r>
      <w:proofErr w:type="gramEnd"/>
      <w:r>
        <w:t>final HeaderPosition position, final HeaderStyle header)</w:t>
      </w:r>
    </w:p>
    <w:p w:rsidR="00DC244A" w:rsidRDefault="00DC244A" w:rsidP="00DC244A">
      <w:pPr>
        <w:pStyle w:val="41"/>
      </w:pPr>
      <w:r>
        <w:rPr>
          <w:rFonts w:hint="eastAsia"/>
        </w:rPr>
        <w:t>利用不同的</w:t>
      </w:r>
      <w:r>
        <w:rPr>
          <w:rFonts w:hint="eastAsia"/>
        </w:rPr>
        <w:t xml:space="preserve"> HeaderStyle</w:t>
      </w:r>
      <w:r>
        <w:rPr>
          <w:rFonts w:hint="eastAsia"/>
        </w:rPr>
        <w:t>，設定其餘特殊的頁首、頁尾輸出，包括後續小節提及的頁碼、表格輸出。</w:t>
      </w:r>
    </w:p>
    <w:p w:rsidR="00892886" w:rsidRDefault="00DC244A" w:rsidP="00DC244A">
      <w:pPr>
        <w:pStyle w:val="41"/>
      </w:pPr>
      <w:r>
        <w:rPr>
          <w:rFonts w:hint="eastAsia"/>
        </w:rPr>
        <w:t>頁首、頁尾若要用不同的字型、顏色輸出固定文字時，可使用</w:t>
      </w:r>
      <w:r w:rsidRPr="00DC244A">
        <w:t>StringHeader</w:t>
      </w:r>
      <w:r>
        <w:rPr>
          <w:rFonts w:hint="eastAsia"/>
        </w:rPr>
        <w:t>進行定義</w:t>
      </w:r>
      <w:r w:rsidR="00EC5B98">
        <w:rPr>
          <w:rFonts w:hint="eastAsia"/>
        </w:rPr>
        <w:t>。</w:t>
      </w:r>
      <w:r w:rsidR="00EA4A40">
        <w:rPr>
          <w:rFonts w:hint="eastAsia"/>
        </w:rPr>
        <w:t>字體定義如「基本文字輸出」說明，同樣使用</w:t>
      </w:r>
      <w:r w:rsidR="00EA4A40">
        <w:t>FontInfo</w:t>
      </w:r>
      <w:r w:rsidR="00EA4A40">
        <w:rPr>
          <w:rFonts w:hint="eastAsia"/>
        </w:rPr>
        <w:t>設定。</w:t>
      </w:r>
    </w:p>
    <w:tbl>
      <w:tblPr>
        <w:tblStyle w:val="afd"/>
        <w:tblW w:w="0" w:type="auto"/>
        <w:tblInd w:w="392" w:type="dxa"/>
        <w:tblLook w:val="04A0" w:firstRow="1" w:lastRow="0" w:firstColumn="1" w:lastColumn="0" w:noHBand="0" w:noVBand="1"/>
      </w:tblPr>
      <w:tblGrid>
        <w:gridCol w:w="8894"/>
      </w:tblGrid>
      <w:tr w:rsidR="00892886" w:rsidTr="007562CE">
        <w:tc>
          <w:tcPr>
            <w:tcW w:w="8894" w:type="dxa"/>
          </w:tcPr>
          <w:p w:rsidR="00892886" w:rsidRPr="000F2058" w:rsidRDefault="00892886" w:rsidP="00892886">
            <w:pPr>
              <w:pStyle w:val="123"/>
            </w:pPr>
            <w:r w:rsidRPr="004E5E69">
              <w:t>Sample_011_Headers_BASIC</w:t>
            </w:r>
          </w:p>
          <w:p w:rsidR="00C23D55" w:rsidRDefault="00C23D55" w:rsidP="00C23D55">
            <w:pPr>
              <w:pStyle w:val="15"/>
            </w:pPr>
            <w:r>
              <w:t xml:space="preserve">final CHTFontFactory risFontFactory = </w:t>
            </w:r>
            <w:r>
              <w:rPr>
                <w:rFonts w:hint="eastAsia"/>
              </w:rPr>
              <w:tab/>
            </w:r>
            <w:r>
              <w:t>CHTFontFactories.INSTANCE.getFactory(CNS11643.SUNG);</w:t>
            </w:r>
          </w:p>
          <w:p w:rsidR="00FC3D61" w:rsidRDefault="00C23D55" w:rsidP="00C23D55">
            <w:pPr>
              <w:pStyle w:val="15"/>
            </w:pPr>
            <w:r>
              <w:t>final FontInfo textBgGray10 = risFontFactory.</w:t>
            </w:r>
          </w:p>
          <w:p w:rsidR="00C23D55" w:rsidRDefault="00FC3D61" w:rsidP="00C23D55">
            <w:pPr>
              <w:pStyle w:val="15"/>
            </w:pPr>
            <w:r>
              <w:rPr>
                <w:rFonts w:hint="eastAsia"/>
              </w:rPr>
              <w:tab/>
            </w:r>
            <w:r w:rsidR="00C23D55">
              <w:t>createFontInfo(10,FontStyle.NORMAL, Color.BLACK);</w:t>
            </w:r>
          </w:p>
          <w:p w:rsidR="00FC3D61" w:rsidRDefault="00C23D55" w:rsidP="00C23D55">
            <w:pPr>
              <w:pStyle w:val="15"/>
            </w:pPr>
            <w:r>
              <w:t>final FontInfo textBgGray12 = risFontFactory.</w:t>
            </w:r>
          </w:p>
          <w:p w:rsidR="00C23D55" w:rsidRDefault="00FC3D61" w:rsidP="00C23D55">
            <w:pPr>
              <w:pStyle w:val="15"/>
            </w:pPr>
            <w:r>
              <w:rPr>
                <w:rFonts w:hint="eastAsia"/>
              </w:rPr>
              <w:tab/>
            </w:r>
            <w:r w:rsidR="00C23D55">
              <w:t>createFontInfo(14, FontStyle.BOLD, Color.BLACK, Color.LIGHT_GRAY);</w:t>
            </w:r>
          </w:p>
          <w:p w:rsidR="00C23D55" w:rsidRDefault="00C23D55" w:rsidP="00C23D55">
            <w:pPr>
              <w:pStyle w:val="15"/>
            </w:pPr>
          </w:p>
          <w:p w:rsidR="00C23D55" w:rsidRDefault="00C23D55" w:rsidP="00C23D55">
            <w:pPr>
              <w:pStyle w:val="15"/>
            </w:pPr>
            <w:r>
              <w:t>final StringHeader strHeader1 = new StringHeader(//</w:t>
            </w:r>
          </w:p>
          <w:p w:rsidR="00C23D55" w:rsidRDefault="00C23D55" w:rsidP="00C23D55">
            <w:pPr>
              <w:pStyle w:val="15"/>
            </w:pPr>
            <w:r>
              <w:rPr>
                <w:rFonts w:hint="eastAsia"/>
              </w:rPr>
              <w:tab/>
              <w:t>new SubPhrase(textBgGray10, "</w:t>
            </w:r>
            <w:r>
              <w:rPr>
                <w:rFonts w:hint="eastAsia"/>
              </w:rPr>
              <w:t>多種樣式、特殊字、換行範例</w:t>
            </w:r>
            <w:r>
              <w:rPr>
                <w:rFonts w:hint="eastAsia"/>
              </w:rPr>
              <w:t>\n"),//</w:t>
            </w:r>
          </w:p>
          <w:p w:rsidR="00C23D55" w:rsidRDefault="00C23D55" w:rsidP="00C23D55">
            <w:pPr>
              <w:pStyle w:val="15"/>
            </w:pPr>
            <w:r>
              <w:tab/>
              <w:t>new SubPhrase(textBgGray10, "|</w:t>
            </w:r>
            <w:r w:rsidRPr="00C23D55">
              <w:rPr>
                <w:rFonts w:ascii="新細明體-ExtB" w:eastAsia="新細明體-ExtB" w:hAnsi="新細明體-ExtB" w:cs="新細明體-ExtB" w:hint="eastAsia"/>
              </w:rPr>
              <w:t>𠀡</w:t>
            </w:r>
            <w:r w:rsidRPr="00C23D55">
              <w:rPr>
                <w:rFonts w:hint="eastAsia"/>
              </w:rPr>
              <w:t>|</w:t>
            </w:r>
            <w:r w:rsidRPr="00C23D55">
              <w:rPr>
                <w:rFonts w:ascii="新細明體-ExtB" w:eastAsia="新細明體-ExtB" w:hAnsi="新細明體-ExtB" w:cs="新細明體-ExtB" w:hint="eastAsia"/>
              </w:rPr>
              <w:t>𠀖</w:t>
            </w:r>
            <w:r>
              <w:t>|"),//</w:t>
            </w:r>
          </w:p>
          <w:p w:rsidR="00C23D55" w:rsidRDefault="00C23D55" w:rsidP="00C23D55">
            <w:pPr>
              <w:pStyle w:val="15"/>
            </w:pPr>
            <w:r>
              <w:rPr>
                <w:rFonts w:hint="eastAsia"/>
              </w:rPr>
              <w:tab/>
              <w:t>new SubPhrase(textBgGray12, "|</w:t>
            </w:r>
            <w:r w:rsidRPr="00C23D55">
              <w:rPr>
                <w:rFonts w:ascii="新細明體-ExtB" w:eastAsia="新細明體-ExtB" w:hAnsi="新細明體-ExtB" w:cs="新細明體-ExtB" w:hint="eastAsia"/>
              </w:rPr>
              <w:t>𠀡</w:t>
            </w:r>
            <w:r w:rsidRPr="00C23D55">
              <w:rPr>
                <w:rFonts w:hint="eastAsia"/>
              </w:rPr>
              <w:t>|</w:t>
            </w:r>
            <w:r w:rsidRPr="00C23D55">
              <w:rPr>
                <w:rFonts w:ascii="新細明體-ExtB" w:eastAsia="新細明體-ExtB" w:hAnsi="新細明體-ExtB" w:cs="新細明體-ExtB" w:hint="eastAsia"/>
              </w:rPr>
              <w:t>𠀖</w:t>
            </w:r>
            <w:r>
              <w:rPr>
                <w:rFonts w:hint="eastAsia"/>
              </w:rPr>
              <w:t>|" + "</w:t>
            </w:r>
            <w:r>
              <w:rPr>
                <w:rFonts w:hint="eastAsia"/>
              </w:rPr>
              <w:t>第２字面中文</w:t>
            </w:r>
            <w:r>
              <w:rPr>
                <w:rFonts w:hint="eastAsia"/>
              </w:rPr>
              <w:t>\n"),//</w:t>
            </w:r>
          </w:p>
          <w:p w:rsidR="00C23D55" w:rsidRDefault="00C23D55" w:rsidP="00C23D55">
            <w:pPr>
              <w:pStyle w:val="15"/>
            </w:pPr>
            <w:r>
              <w:tab/>
              <w:t>new SubPhrase(textBgGray10, "|</w:t>
            </w:r>
            <w:r w:rsidRPr="00C23D55">
              <w:rPr>
                <w:rFonts w:ascii="新細明體-ExtB" w:eastAsia="新細明體-ExtB" w:hAnsi="新細明體-ExtB" w:cs="新細明體-ExtB" w:hint="eastAsia"/>
              </w:rPr>
              <w:t>𠀡</w:t>
            </w:r>
            <w:r w:rsidRPr="00C23D55">
              <w:rPr>
                <w:rFonts w:hint="eastAsia"/>
              </w:rPr>
              <w:t>|</w:t>
            </w:r>
            <w:r w:rsidRPr="00C23D55">
              <w:rPr>
                <w:rFonts w:ascii="新細明體-ExtB" w:eastAsia="新細明體-ExtB" w:hAnsi="新細明體-ExtB" w:cs="新細明體-ExtB" w:hint="eastAsia"/>
              </w:rPr>
              <w:t>𠀖</w:t>
            </w:r>
            <w:r>
              <w:t>|") //</w:t>
            </w:r>
          </w:p>
          <w:p w:rsidR="00C23D55" w:rsidRDefault="00C23D55" w:rsidP="00C23D55">
            <w:pPr>
              <w:pStyle w:val="15"/>
            </w:pPr>
            <w:r>
              <w:tab/>
              <w:t>);</w:t>
            </w:r>
          </w:p>
          <w:p w:rsidR="00C23D55" w:rsidRDefault="00C23D55" w:rsidP="00C23D55">
            <w:pPr>
              <w:pStyle w:val="15"/>
            </w:pPr>
            <w:r>
              <w:t>layoutInfo.setHeader(HeaderPosition.CenterHeader, strHeader1);</w:t>
            </w:r>
          </w:p>
          <w:p w:rsidR="00C23D55" w:rsidRDefault="00C23D55" w:rsidP="00C23D55">
            <w:pPr>
              <w:pStyle w:val="15"/>
            </w:pPr>
            <w:r>
              <w:t>layoutInfo.setHeader(HeaderPosition.CenterFooter, strHeader1);</w:t>
            </w:r>
          </w:p>
          <w:p w:rsidR="00C23D55" w:rsidRDefault="00C23D55" w:rsidP="00C23D55">
            <w:pPr>
              <w:pStyle w:val="15"/>
            </w:pPr>
            <w:r>
              <w:t>this.setLayoutInfo(layoutInfo);</w:t>
            </w:r>
          </w:p>
          <w:p w:rsidR="00CA5D99" w:rsidRDefault="00CA5D99" w:rsidP="00C23D55">
            <w:pPr>
              <w:pStyle w:val="15"/>
            </w:pPr>
          </w:p>
          <w:p w:rsidR="00892886" w:rsidRDefault="00236848" w:rsidP="00B24CE2">
            <w:pPr>
              <w:pStyle w:val="15"/>
            </w:pPr>
            <w:r>
              <w:tab/>
            </w:r>
            <w:r w:rsidR="00CA5D99">
              <w:drawing>
                <wp:inline distT="0" distB="0" distL="0" distR="0" wp14:anchorId="3529FE99" wp14:editId="2718F320">
                  <wp:extent cx="2755075" cy="1948149"/>
                  <wp:effectExtent l="76200" t="38100" r="83820" b="10985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134" cy="19488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2886" w:rsidRPr="00DC244A" w:rsidRDefault="00892886" w:rsidP="00DC244A">
      <w:pPr>
        <w:pStyle w:val="41"/>
      </w:pPr>
    </w:p>
    <w:p w:rsidR="00377117" w:rsidRDefault="00377117" w:rsidP="004F06A9">
      <w:pPr>
        <w:pStyle w:val="afa"/>
        <w:rPr>
          <w:sz w:val="32"/>
          <w:szCs w:val="28"/>
        </w:rPr>
      </w:pPr>
      <w:r>
        <w:br w:type="page"/>
      </w:r>
    </w:p>
    <w:p w:rsidR="008F0312" w:rsidRDefault="008F0312" w:rsidP="008F0312">
      <w:pPr>
        <w:pStyle w:val="3"/>
      </w:pPr>
      <w:bookmarkStart w:id="26" w:name="_Toc428885654"/>
      <w:r>
        <w:rPr>
          <w:rFonts w:hint="eastAsia"/>
        </w:rPr>
        <w:lastRenderedPageBreak/>
        <w:t>頁碼</w:t>
      </w:r>
      <w:bookmarkEnd w:id="26"/>
    </w:p>
    <w:p w:rsidR="00907967" w:rsidRDefault="00907967" w:rsidP="00DC5F19">
      <w:pPr>
        <w:pStyle w:val="31"/>
      </w:pPr>
      <w:r>
        <w:rPr>
          <w:rFonts w:hint="eastAsia"/>
        </w:rPr>
        <w:t>基本的頁碼輸出，可使用</w:t>
      </w:r>
      <w:r>
        <w:t>PageHeaderEN</w:t>
      </w:r>
      <w:r>
        <w:rPr>
          <w:rFonts w:hint="eastAsia"/>
        </w:rPr>
        <w:t xml:space="preserve"> / </w:t>
      </w:r>
      <w:r>
        <w:t>PageHeader</w:t>
      </w:r>
      <w:r>
        <w:rPr>
          <w:rFonts w:hint="eastAsia"/>
        </w:rPr>
        <w:t xml:space="preserve">CH 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 w:rsidRPr="00907967">
        <w:t>AbatractPageHeader</w:t>
      </w:r>
      <w:r>
        <w:rPr>
          <w:rFonts w:hint="eastAsia"/>
        </w:rPr>
        <w:t>的實作類別。</w:t>
      </w:r>
      <w:r>
        <w:t>PageHeaderEN</w:t>
      </w:r>
      <w:r>
        <w:rPr>
          <w:rFonts w:hint="eastAsia"/>
        </w:rPr>
        <w:t>為英文頁碼預先定義，</w:t>
      </w:r>
      <w:r>
        <w:t>PageHeader</w:t>
      </w:r>
      <w:r>
        <w:rPr>
          <w:rFonts w:hint="eastAsia"/>
        </w:rPr>
        <w:t>CH</w:t>
      </w:r>
      <w:r>
        <w:rPr>
          <w:rFonts w:hint="eastAsia"/>
        </w:rPr>
        <w:t>中文頁碼預先定義。</w:t>
      </w:r>
    </w:p>
    <w:p w:rsidR="00907967" w:rsidRDefault="00907967" w:rsidP="00DC5F19">
      <w:pPr>
        <w:pStyle w:val="31"/>
      </w:pPr>
      <w:r>
        <w:rPr>
          <w:rFonts w:hint="eastAsia"/>
        </w:rPr>
        <w:t>建構子的第一個參數</w:t>
      </w:r>
      <w:r w:rsidRPr="00907967">
        <w:t>PagePattern</w:t>
      </w:r>
      <w:r>
        <w:rPr>
          <w:rFonts w:hint="eastAsia"/>
        </w:rPr>
        <w:t>，決定輸出頁碼的內容含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哪些數值，可用定義如下。</w:t>
      </w:r>
    </w:p>
    <w:p w:rsidR="00907967" w:rsidRDefault="00907967" w:rsidP="00907967">
      <w:pPr>
        <w:pStyle w:val="30"/>
        <w:tabs>
          <w:tab w:val="left" w:pos="4820"/>
        </w:tabs>
      </w:pPr>
      <w:r>
        <w:rPr>
          <w:rFonts w:hint="eastAsia"/>
        </w:rPr>
        <w:t>PAGE</w:t>
      </w:r>
      <w:r>
        <w:rPr>
          <w:rFonts w:hint="eastAsia"/>
        </w:rPr>
        <w:tab/>
      </w:r>
      <w:r>
        <w:rPr>
          <w:rFonts w:hint="eastAsia"/>
        </w:rPr>
        <w:t>文件頁次</w:t>
      </w:r>
    </w:p>
    <w:p w:rsidR="00907967" w:rsidRDefault="00907967" w:rsidP="00907967">
      <w:pPr>
        <w:pStyle w:val="30"/>
        <w:tabs>
          <w:tab w:val="left" w:pos="4820"/>
        </w:tabs>
      </w:pPr>
      <w:r>
        <w:rPr>
          <w:rFonts w:hint="eastAsia"/>
        </w:rPr>
        <w:t>TOTAL_PAGES</w:t>
      </w:r>
      <w:r>
        <w:rPr>
          <w:rFonts w:hint="eastAsia"/>
        </w:rPr>
        <w:tab/>
      </w:r>
      <w:r>
        <w:rPr>
          <w:rFonts w:hint="eastAsia"/>
        </w:rPr>
        <w:t>文件頁數</w:t>
      </w:r>
    </w:p>
    <w:p w:rsidR="00907967" w:rsidRDefault="00907967" w:rsidP="00907967">
      <w:pPr>
        <w:pStyle w:val="30"/>
        <w:tabs>
          <w:tab w:val="left" w:pos="4820"/>
        </w:tabs>
      </w:pPr>
      <w:r>
        <w:rPr>
          <w:rFonts w:hint="eastAsia"/>
        </w:rPr>
        <w:t xml:space="preserve">BOTH </w:t>
      </w:r>
      <w:r>
        <w:rPr>
          <w:rFonts w:hint="eastAsia"/>
        </w:rPr>
        <w:tab/>
      </w:r>
      <w:r>
        <w:rPr>
          <w:rFonts w:hint="eastAsia"/>
        </w:rPr>
        <w:t>文件頁次</w:t>
      </w:r>
      <w:r w:rsidR="00E654E1">
        <w:rPr>
          <w:rFonts w:hint="eastAsia"/>
        </w:rPr>
        <w:t>＋</w:t>
      </w:r>
      <w:r>
        <w:rPr>
          <w:rFonts w:hint="eastAsia"/>
        </w:rPr>
        <w:t>文件頁數</w:t>
      </w:r>
    </w:p>
    <w:p w:rsidR="00907967" w:rsidRDefault="00907967" w:rsidP="00907967">
      <w:pPr>
        <w:pStyle w:val="30"/>
        <w:tabs>
          <w:tab w:val="left" w:pos="4820"/>
        </w:tabs>
      </w:pPr>
      <w:r>
        <w:rPr>
          <w:rFonts w:hint="eastAsia"/>
        </w:rPr>
        <w:t>SECTION</w:t>
      </w:r>
      <w:r>
        <w:rPr>
          <w:rFonts w:hint="eastAsia"/>
        </w:rPr>
        <w:tab/>
      </w:r>
      <w:r>
        <w:rPr>
          <w:rFonts w:hint="eastAsia"/>
        </w:rPr>
        <w:t>目前節次</w:t>
      </w:r>
    </w:p>
    <w:p w:rsidR="00907967" w:rsidRDefault="00907967" w:rsidP="00907967">
      <w:pPr>
        <w:pStyle w:val="30"/>
        <w:tabs>
          <w:tab w:val="left" w:pos="4820"/>
        </w:tabs>
      </w:pPr>
      <w:r>
        <w:rPr>
          <w:rFonts w:hint="eastAsia"/>
        </w:rPr>
        <w:t>PAGE_IN_SECTION</w:t>
      </w:r>
      <w:r>
        <w:rPr>
          <w:rFonts w:hint="eastAsia"/>
        </w:rPr>
        <w:tab/>
      </w:r>
      <w:r>
        <w:rPr>
          <w:rFonts w:hint="eastAsia"/>
        </w:rPr>
        <w:t>目前節內頁次</w:t>
      </w:r>
    </w:p>
    <w:p w:rsidR="00907967" w:rsidRDefault="00907967" w:rsidP="00907967">
      <w:pPr>
        <w:pStyle w:val="30"/>
        <w:tabs>
          <w:tab w:val="left" w:pos="4820"/>
        </w:tabs>
      </w:pPr>
      <w:r>
        <w:rPr>
          <w:rFonts w:hint="eastAsia"/>
        </w:rPr>
        <w:t>SECTION_AND_PAGE</w:t>
      </w:r>
      <w:r>
        <w:rPr>
          <w:rFonts w:hint="eastAsia"/>
        </w:rPr>
        <w:tab/>
      </w:r>
      <w:r>
        <w:rPr>
          <w:rFonts w:hint="eastAsia"/>
        </w:rPr>
        <w:t>目前節次</w:t>
      </w:r>
      <w:r w:rsidR="00E654E1">
        <w:rPr>
          <w:rFonts w:hint="eastAsia"/>
        </w:rPr>
        <w:t>＋</w:t>
      </w:r>
      <w:r>
        <w:rPr>
          <w:rFonts w:hint="eastAsia"/>
        </w:rPr>
        <w:t>目前節內頁次</w:t>
      </w:r>
    </w:p>
    <w:p w:rsidR="00907967" w:rsidRDefault="00907967" w:rsidP="00907967">
      <w:pPr>
        <w:pStyle w:val="30"/>
        <w:tabs>
          <w:tab w:val="left" w:pos="4820"/>
        </w:tabs>
      </w:pPr>
      <w:r>
        <w:rPr>
          <w:rFonts w:hint="eastAsia"/>
        </w:rPr>
        <w:t>SECTION_PAGES</w:t>
      </w:r>
      <w:r>
        <w:rPr>
          <w:rFonts w:hint="eastAsia"/>
        </w:rPr>
        <w:tab/>
      </w:r>
      <w:proofErr w:type="gramStart"/>
      <w:r>
        <w:rPr>
          <w:rFonts w:hint="eastAsia"/>
        </w:rPr>
        <w:t>各節總頁數</w:t>
      </w:r>
      <w:proofErr w:type="gramEnd"/>
    </w:p>
    <w:p w:rsidR="00907967" w:rsidRDefault="006721D7" w:rsidP="00DC5F19">
      <w:pPr>
        <w:pStyle w:val="31"/>
      </w:pPr>
      <w:r>
        <w:rPr>
          <w:rFonts w:hint="eastAsia"/>
        </w:rPr>
        <w:t>建構子的</w:t>
      </w:r>
      <w:r w:rsidR="00223B2F">
        <w:rPr>
          <w:rFonts w:hint="eastAsia"/>
        </w:rPr>
        <w:t>第二</w:t>
      </w:r>
      <w:proofErr w:type="gramStart"/>
      <w:r w:rsidR="00223B2F">
        <w:rPr>
          <w:rFonts w:hint="eastAsia"/>
        </w:rPr>
        <w:t>個</w:t>
      </w:r>
      <w:proofErr w:type="gramEnd"/>
      <w:r w:rsidR="00223B2F">
        <w:rPr>
          <w:rFonts w:hint="eastAsia"/>
        </w:rPr>
        <w:t>參數就是字型大小。</w:t>
      </w:r>
    </w:p>
    <w:p w:rsidR="00907967" w:rsidRDefault="00907967" w:rsidP="00DC5F19">
      <w:pPr>
        <w:pStyle w:val="31"/>
      </w:pPr>
    </w:p>
    <w:tbl>
      <w:tblPr>
        <w:tblStyle w:val="afd"/>
        <w:tblW w:w="0" w:type="auto"/>
        <w:tblInd w:w="392" w:type="dxa"/>
        <w:tblLook w:val="04A0" w:firstRow="1" w:lastRow="0" w:firstColumn="1" w:lastColumn="0" w:noHBand="0" w:noVBand="1"/>
      </w:tblPr>
      <w:tblGrid>
        <w:gridCol w:w="8894"/>
      </w:tblGrid>
      <w:tr w:rsidR="00DC5F19" w:rsidTr="00223B2F">
        <w:tc>
          <w:tcPr>
            <w:tcW w:w="8894" w:type="dxa"/>
          </w:tcPr>
          <w:p w:rsidR="00DC5F19" w:rsidRPr="000F2058" w:rsidRDefault="00DC5F19" w:rsidP="00DC5F19">
            <w:pPr>
              <w:pStyle w:val="123"/>
            </w:pPr>
            <w:r w:rsidRPr="00DC5F19">
              <w:t>Sample_011_Headers_PAGE_Basic</w:t>
            </w:r>
          </w:p>
          <w:p w:rsidR="00DC5F19" w:rsidRDefault="00DC5F19" w:rsidP="00B24CE2">
            <w:pPr>
              <w:pStyle w:val="15"/>
            </w:pPr>
          </w:p>
          <w:p w:rsidR="00DC5F19" w:rsidRDefault="00DC5F19" w:rsidP="00DC5F19">
            <w:pPr>
              <w:pStyle w:val="15"/>
            </w:pPr>
            <w:r>
              <w:t>final LayoutInfo layoutInfo = new LayoutInfo();</w:t>
            </w:r>
          </w:p>
          <w:p w:rsidR="00DC5F19" w:rsidRDefault="00DC5F19" w:rsidP="00DC5F19">
            <w:pPr>
              <w:pStyle w:val="15"/>
            </w:pPr>
            <w:r>
              <w:t>layoutInfo.setHeader(LeftHeader, new PageHeaderEN(PAGE, 14));</w:t>
            </w:r>
          </w:p>
          <w:p w:rsidR="00DC5F19" w:rsidRDefault="00DC5F19" w:rsidP="00DC5F19">
            <w:pPr>
              <w:pStyle w:val="15"/>
            </w:pPr>
            <w:r>
              <w:t>layoutInfo.setHeader(CenterHeader, new PageHeaderEN(BOTH, 14));</w:t>
            </w:r>
          </w:p>
          <w:p w:rsidR="00DC5F19" w:rsidRDefault="00DC5F19" w:rsidP="00DC5F19">
            <w:pPr>
              <w:pStyle w:val="15"/>
            </w:pPr>
            <w:r>
              <w:t>layoutInfo.setHeader(RightHeader, new PageHeaderEN(TOTAL_PAGES, 14));</w:t>
            </w:r>
          </w:p>
          <w:p w:rsidR="00DC5F19" w:rsidRDefault="00DC5F19" w:rsidP="00DC5F19">
            <w:pPr>
              <w:pStyle w:val="15"/>
            </w:pPr>
          </w:p>
          <w:p w:rsidR="00DC5F19" w:rsidRDefault="00DC5F19" w:rsidP="00DC5F19">
            <w:pPr>
              <w:pStyle w:val="15"/>
            </w:pPr>
            <w:r>
              <w:t>layoutInfo.setHeader(LeftFooter, new PageHeaderCH(PAGE, 14));</w:t>
            </w:r>
          </w:p>
          <w:p w:rsidR="00DC5F19" w:rsidRDefault="00DC5F19" w:rsidP="00DC5F19">
            <w:pPr>
              <w:pStyle w:val="15"/>
            </w:pPr>
            <w:r>
              <w:t>layoutInfo.setHeader(CenterFooter, new PageHeaderCH(BOTH, 14));</w:t>
            </w:r>
          </w:p>
          <w:p w:rsidR="00DC5F19" w:rsidRDefault="00DC5F19" w:rsidP="00DC5F19">
            <w:pPr>
              <w:pStyle w:val="15"/>
            </w:pPr>
            <w:r>
              <w:t>layoutInfo.setHeader(RightFooter, new PageHeaderCH(TOTAL_PAGES, 14));</w:t>
            </w:r>
          </w:p>
          <w:p w:rsidR="00DC5F19" w:rsidRDefault="00DC5F19" w:rsidP="00DC5F19">
            <w:pPr>
              <w:pStyle w:val="15"/>
            </w:pPr>
          </w:p>
          <w:p w:rsidR="00DC5F19" w:rsidRDefault="00DC5F19" w:rsidP="00B24CE2">
            <w:pPr>
              <w:pStyle w:val="15"/>
            </w:pPr>
            <w:r>
              <w:tab/>
            </w:r>
            <w:r>
              <w:drawing>
                <wp:inline distT="0" distB="0" distL="0" distR="0" wp14:anchorId="0333C74E" wp14:editId="7471A30C">
                  <wp:extent cx="2458192" cy="1730978"/>
                  <wp:effectExtent l="76200" t="38100" r="75565" b="11747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838" cy="1725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63EA" w:rsidRDefault="000B63EA" w:rsidP="000B63EA">
      <w:pPr>
        <w:pStyle w:val="31"/>
      </w:pPr>
      <w:r>
        <w:rPr>
          <w:rFonts w:hint="eastAsia"/>
        </w:rPr>
        <w:t>如果想要改變頁碼顯示的</w:t>
      </w:r>
      <w:r>
        <w:rPr>
          <w:rFonts w:hint="eastAsia"/>
        </w:rPr>
        <w:t>PATTERN</w:t>
      </w:r>
      <w:r>
        <w:rPr>
          <w:rFonts w:hint="eastAsia"/>
        </w:rPr>
        <w:t>，可以設定</w:t>
      </w:r>
      <w:r>
        <w:rPr>
          <w:rFonts w:hint="eastAsia"/>
        </w:rPr>
        <w:t>perfix/conjunction/suffix</w:t>
      </w:r>
      <w:r>
        <w:rPr>
          <w:rFonts w:hint="eastAsia"/>
        </w:rPr>
        <w:t>以變動</w:t>
      </w:r>
      <w:proofErr w:type="gramStart"/>
      <w:r>
        <w:rPr>
          <w:rFonts w:hint="eastAsia"/>
        </w:rPr>
        <w:t>前後綴與連結</w:t>
      </w:r>
      <w:proofErr w:type="gramEnd"/>
      <w:r>
        <w:rPr>
          <w:rFonts w:hint="eastAsia"/>
        </w:rPr>
        <w:t>文字。當頁碼</w:t>
      </w:r>
      <w:r>
        <w:rPr>
          <w:rFonts w:hint="eastAsia"/>
        </w:rPr>
        <w:lastRenderedPageBreak/>
        <w:t>PATTERN</w:t>
      </w:r>
      <w:r>
        <w:rPr>
          <w:rFonts w:hint="eastAsia"/>
        </w:rPr>
        <w:t>定義對應</w:t>
      </w:r>
      <w:r>
        <w:rPr>
          <w:rFonts w:hint="eastAsia"/>
        </w:rPr>
        <w:t xml:space="preserve"> 1</w:t>
      </w:r>
      <w:r>
        <w:rPr>
          <w:rFonts w:hint="eastAsia"/>
        </w:rPr>
        <w:t>項數值時，輸出為</w:t>
      </w:r>
      <w:r>
        <w:t>Prefix + $1 + suffix</w:t>
      </w:r>
      <w:r>
        <w:rPr>
          <w:rFonts w:hint="eastAsia"/>
        </w:rPr>
        <w:t>。頁碼</w:t>
      </w:r>
      <w:r>
        <w:rPr>
          <w:rFonts w:hint="eastAsia"/>
        </w:rPr>
        <w:t>PATTERN</w:t>
      </w:r>
      <w:r>
        <w:rPr>
          <w:rFonts w:hint="eastAsia"/>
        </w:rPr>
        <w:t>定義對應</w:t>
      </w:r>
      <w:r>
        <w:rPr>
          <w:rFonts w:hint="eastAsia"/>
        </w:rPr>
        <w:t xml:space="preserve"> 2</w:t>
      </w:r>
      <w:r>
        <w:rPr>
          <w:rFonts w:hint="eastAsia"/>
        </w:rPr>
        <w:t>項數值時，輸出為</w:t>
      </w:r>
      <w:r>
        <w:t>Prefix + $1 + conjunction+ $2 + suffix</w:t>
      </w:r>
      <w:r w:rsidR="008E5512">
        <w:rPr>
          <w:rFonts w:hint="eastAsia"/>
        </w:rPr>
        <w:t>。</w:t>
      </w:r>
    </w:p>
    <w:p w:rsidR="00FF5183" w:rsidRDefault="00FF5183" w:rsidP="00FF5183">
      <w:pPr>
        <w:pStyle w:val="31"/>
      </w:pPr>
      <w:r>
        <w:rPr>
          <w:rFonts w:hint="eastAsia"/>
        </w:rPr>
        <w:t>輸出頁碼所用的數值格式也可以調整，例如</w:t>
      </w:r>
      <w:proofErr w:type="gramStart"/>
      <w:r>
        <w:rPr>
          <w:rFonts w:hint="eastAsia"/>
        </w:rPr>
        <w:t>有些表樣希望</w:t>
      </w:r>
      <w:proofErr w:type="gramEnd"/>
      <w:r>
        <w:rPr>
          <w:rFonts w:hint="eastAsia"/>
        </w:rPr>
        <w:t>頁碼補</w:t>
      </w:r>
      <w:r>
        <w:rPr>
          <w:rFonts w:hint="eastAsia"/>
        </w:rPr>
        <w:t>0</w:t>
      </w:r>
      <w:r>
        <w:rPr>
          <w:rFonts w:hint="eastAsia"/>
        </w:rPr>
        <w:t>。這裡的數值格式設定使用</w:t>
      </w:r>
      <w:r>
        <w:rPr>
          <w:rFonts w:hint="eastAsia"/>
        </w:rPr>
        <w:t xml:space="preserve">java String.format </w:t>
      </w:r>
      <w:r>
        <w:rPr>
          <w:rFonts w:hint="eastAsia"/>
        </w:rPr>
        <w:t>格式，預設為</w:t>
      </w:r>
      <w:r>
        <w:rPr>
          <w:rFonts w:hint="eastAsia"/>
        </w:rPr>
        <w:t>%d</w:t>
      </w:r>
      <w:r>
        <w:rPr>
          <w:rFonts w:hint="eastAsia"/>
        </w:rPr>
        <w:t>。各設定方法的適用項目如下：</w:t>
      </w:r>
    </w:p>
    <w:p w:rsidR="00FF5183" w:rsidRDefault="00FF5183" w:rsidP="00FF5183">
      <w:pPr>
        <w:pStyle w:val="30"/>
        <w:tabs>
          <w:tab w:val="left" w:pos="4395"/>
        </w:tabs>
      </w:pPr>
      <w:r>
        <w:t>setSectionFormat</w:t>
      </w:r>
      <w:r>
        <w:rPr>
          <w:rFonts w:hint="eastAsia"/>
        </w:rPr>
        <w:tab/>
      </w:r>
      <w:r>
        <w:rPr>
          <w:rFonts w:hint="eastAsia"/>
        </w:rPr>
        <w:t>目前節次</w:t>
      </w:r>
    </w:p>
    <w:p w:rsidR="00FF5183" w:rsidRDefault="00FF5183" w:rsidP="00FF5183">
      <w:pPr>
        <w:pStyle w:val="30"/>
        <w:tabs>
          <w:tab w:val="left" w:pos="4395"/>
        </w:tabs>
      </w:pPr>
      <w:r>
        <w:t>setPageFormat</w:t>
      </w:r>
      <w:r>
        <w:rPr>
          <w:rFonts w:hint="eastAsia"/>
        </w:rPr>
        <w:tab/>
      </w:r>
      <w:r>
        <w:rPr>
          <w:rFonts w:hint="eastAsia"/>
        </w:rPr>
        <w:t>文件頁次、目前節內頁次</w:t>
      </w:r>
    </w:p>
    <w:p w:rsidR="00FF5183" w:rsidRDefault="00FF5183" w:rsidP="00FF5183">
      <w:pPr>
        <w:pStyle w:val="30"/>
        <w:tabs>
          <w:tab w:val="left" w:pos="4395"/>
        </w:tabs>
      </w:pPr>
      <w:r>
        <w:t>setTotalPagesFormat</w:t>
      </w:r>
      <w:r>
        <w:rPr>
          <w:rFonts w:hint="eastAsia"/>
        </w:rPr>
        <w:tab/>
      </w:r>
      <w:r>
        <w:rPr>
          <w:rFonts w:hint="eastAsia"/>
        </w:rPr>
        <w:t>文件頁數、</w:t>
      </w:r>
      <w:proofErr w:type="gramStart"/>
      <w:r>
        <w:rPr>
          <w:rFonts w:hint="eastAsia"/>
        </w:rPr>
        <w:t>各節總頁數</w:t>
      </w:r>
      <w:proofErr w:type="gramEnd"/>
    </w:p>
    <w:tbl>
      <w:tblPr>
        <w:tblStyle w:val="afd"/>
        <w:tblW w:w="0" w:type="auto"/>
        <w:tblInd w:w="392" w:type="dxa"/>
        <w:tblLook w:val="04A0" w:firstRow="1" w:lastRow="0" w:firstColumn="1" w:lastColumn="0" w:noHBand="0" w:noVBand="1"/>
      </w:tblPr>
      <w:tblGrid>
        <w:gridCol w:w="8894"/>
      </w:tblGrid>
      <w:tr w:rsidR="00672B9C" w:rsidTr="00B24CE2">
        <w:tc>
          <w:tcPr>
            <w:tcW w:w="8894" w:type="dxa"/>
          </w:tcPr>
          <w:p w:rsidR="00672B9C" w:rsidRPr="000F2058" w:rsidRDefault="007D09C4" w:rsidP="00672B9C">
            <w:pPr>
              <w:pStyle w:val="123"/>
            </w:pPr>
            <w:r w:rsidRPr="007D09C4">
              <w:t>Sample_011_Headers_PAGE_PREFIX_SUFFIX</w:t>
            </w:r>
          </w:p>
          <w:p w:rsidR="00672B9C" w:rsidRDefault="00672B9C" w:rsidP="00672B9C">
            <w:pPr>
              <w:pStyle w:val="15"/>
            </w:pPr>
            <w:r>
              <w:t>final LayoutInfo layout = new LayoutInfo();</w:t>
            </w:r>
          </w:p>
          <w:p w:rsidR="00672B9C" w:rsidRDefault="00672B9C" w:rsidP="00672B9C">
            <w:pPr>
              <w:pStyle w:val="15"/>
            </w:pPr>
            <w:r>
              <w:rPr>
                <w:rFonts w:hint="eastAsia"/>
              </w:rPr>
              <w:t>layout.setHeader(LeftHeader, new PageHeaderEN(PAGE, 14)</w:t>
            </w:r>
          </w:p>
          <w:p w:rsidR="00672B9C" w:rsidRDefault="00672B9C" w:rsidP="00672B9C">
            <w:pPr>
              <w:pStyle w:val="15"/>
            </w:pP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.setPrefix("</w:t>
            </w:r>
            <w:r>
              <w:rPr>
                <w:rFonts w:hint="eastAsia"/>
              </w:rPr>
              <w:t>頁次</w:t>
            </w:r>
            <w:r>
              <w:rPr>
                <w:rFonts w:hint="eastAsia"/>
              </w:rPr>
              <w:t xml:space="preserve"> Page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"));</w:t>
            </w:r>
          </w:p>
          <w:p w:rsidR="00672B9C" w:rsidRDefault="00672B9C" w:rsidP="00672B9C">
            <w:pPr>
              <w:pStyle w:val="15"/>
            </w:pPr>
            <w:r>
              <w:rPr>
                <w:rFonts w:hint="eastAsia"/>
              </w:rPr>
              <w:t>layout.setHeader(CenterHeader, new PageHeaderEN(BOTH, 14)</w:t>
            </w:r>
          </w:p>
          <w:p w:rsidR="00672B9C" w:rsidRDefault="00672B9C" w:rsidP="00672B9C">
            <w:pPr>
              <w:pStyle w:val="15"/>
            </w:pP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.setPrefix(" - ").setConjunction("</w:t>
            </w:r>
            <w:r>
              <w:rPr>
                <w:rFonts w:hint="eastAsia"/>
              </w:rPr>
              <w:t>／</w:t>
            </w:r>
            <w:r>
              <w:rPr>
                <w:rFonts w:hint="eastAsia"/>
              </w:rPr>
              <w:t>").setSuffix(" - "));</w:t>
            </w:r>
          </w:p>
          <w:p w:rsidR="00672B9C" w:rsidRDefault="00672B9C" w:rsidP="00672B9C">
            <w:pPr>
              <w:pStyle w:val="15"/>
            </w:pPr>
            <w:r>
              <w:rPr>
                <w:rFonts w:hint="eastAsia"/>
              </w:rPr>
              <w:t>layout.setHeader(RightHeader, new PageHeaderEN(TOTAL_PAGES, 14)</w:t>
            </w:r>
          </w:p>
          <w:p w:rsidR="00672B9C" w:rsidRDefault="00672B9C" w:rsidP="00672B9C">
            <w:pPr>
              <w:pStyle w:val="15"/>
            </w:pP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.setPrefix("</w:t>
            </w:r>
            <w:r>
              <w:rPr>
                <w:rFonts w:hint="eastAsia"/>
              </w:rPr>
              <w:t>總頁數</w:t>
            </w:r>
            <w:r>
              <w:rPr>
                <w:rFonts w:hint="eastAsia"/>
              </w:rPr>
              <w:t xml:space="preserve"> Total Pages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"));</w:t>
            </w:r>
          </w:p>
          <w:p w:rsidR="00672B9C" w:rsidRDefault="00672B9C" w:rsidP="00672B9C">
            <w:pPr>
              <w:pStyle w:val="15"/>
            </w:pPr>
            <w:r>
              <w:rPr>
                <w:rFonts w:hint="eastAsia"/>
              </w:rPr>
              <w:t>layout.setHeader(LeftFooter, new PageHeaderCH(PAGE, 14)</w:t>
            </w:r>
          </w:p>
          <w:p w:rsidR="00286073" w:rsidRDefault="00672B9C" w:rsidP="00672B9C">
            <w:pPr>
              <w:pStyle w:val="15"/>
            </w:pP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.setPrefix("</w:t>
            </w:r>
            <w:r>
              <w:rPr>
                <w:rFonts w:hint="eastAsia"/>
              </w:rPr>
              <w:t>頁次：第</w:t>
            </w:r>
            <w:r>
              <w:rPr>
                <w:rFonts w:hint="eastAsia"/>
              </w:rPr>
              <w:t>").setSuffix("</w:t>
            </w:r>
            <w:r>
              <w:rPr>
                <w:rFonts w:hint="eastAsia"/>
              </w:rPr>
              <w:t>頁</w:t>
            </w:r>
            <w:r>
              <w:rPr>
                <w:rFonts w:hint="eastAsia"/>
              </w:rPr>
              <w:t>"))</w:t>
            </w:r>
          </w:p>
          <w:p w:rsidR="00672B9C" w:rsidRDefault="00286073" w:rsidP="00672B9C">
            <w:pPr>
              <w:pStyle w:val="15"/>
            </w:pPr>
            <w:r>
              <w:tab/>
            </w:r>
            <w:r>
              <w:tab/>
            </w:r>
            <w:r>
              <w:tab/>
            </w:r>
            <w:r w:rsidRPr="00286073">
              <w:t>.setPageFormat("%04d")</w:t>
            </w:r>
            <w:r w:rsidR="00672B9C">
              <w:rPr>
                <w:rFonts w:hint="eastAsia"/>
              </w:rPr>
              <w:t>;</w:t>
            </w:r>
          </w:p>
          <w:p w:rsidR="00672B9C" w:rsidRDefault="00672B9C" w:rsidP="00672B9C">
            <w:pPr>
              <w:pStyle w:val="15"/>
            </w:pPr>
            <w:r>
              <w:rPr>
                <w:rFonts w:hint="eastAsia"/>
              </w:rPr>
              <w:t>layout.setHeader(CenterFooter, new PageHeaderCH(BOTH, 14)</w:t>
            </w:r>
          </w:p>
          <w:p w:rsidR="00286073" w:rsidRDefault="00672B9C" w:rsidP="00672B9C">
            <w:pPr>
              <w:pStyle w:val="15"/>
            </w:pP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.setPrefix("</w:t>
            </w:r>
            <w:r>
              <w:rPr>
                <w:rFonts w:hint="eastAsia"/>
              </w:rPr>
              <w:t>頁次：第</w:t>
            </w:r>
            <w:r>
              <w:rPr>
                <w:rFonts w:hint="eastAsia"/>
              </w:rPr>
              <w:t>").setConjunction("</w:t>
            </w:r>
            <w:r>
              <w:rPr>
                <w:rFonts w:hint="eastAsia"/>
              </w:rPr>
              <w:t>頁／共有</w:t>
            </w:r>
            <w:r>
              <w:rPr>
                <w:rFonts w:hint="eastAsia"/>
              </w:rPr>
              <w:t>"))</w:t>
            </w:r>
          </w:p>
          <w:p w:rsidR="00672B9C" w:rsidRDefault="00286073" w:rsidP="00672B9C">
            <w:pPr>
              <w:pStyle w:val="15"/>
            </w:pPr>
            <w:r>
              <w:tab/>
            </w:r>
            <w:r>
              <w:tab/>
            </w:r>
            <w:r>
              <w:tab/>
            </w:r>
            <w:r w:rsidRPr="00286073">
              <w:t>.setTotalPagesFormat("%4d").setPageFormat("%04d")</w:t>
            </w:r>
            <w:r w:rsidR="00672B9C">
              <w:rPr>
                <w:rFonts w:hint="eastAsia"/>
              </w:rPr>
              <w:t>;</w:t>
            </w:r>
          </w:p>
          <w:p w:rsidR="00672B9C" w:rsidRDefault="00672B9C" w:rsidP="00672B9C">
            <w:pPr>
              <w:pStyle w:val="15"/>
            </w:pPr>
            <w:r>
              <w:rPr>
                <w:rFonts w:hint="eastAsia"/>
              </w:rPr>
              <w:t>layout.setHeader(RightFooter, new PageHeaderCH(TOTAL_PAGES, 14)</w:t>
            </w:r>
          </w:p>
          <w:p w:rsidR="00286073" w:rsidRDefault="00672B9C" w:rsidP="00672B9C">
            <w:pPr>
              <w:pStyle w:val="15"/>
            </w:pPr>
            <w:r>
              <w:tab/>
            </w:r>
            <w:r>
              <w:tab/>
            </w:r>
            <w:r>
              <w:tab/>
            </w:r>
            <w:r>
              <w:rPr>
                <w:rFonts w:hint="eastAsia"/>
              </w:rPr>
              <w:t>.setPrefix("</w:t>
            </w:r>
            <w:r>
              <w:rPr>
                <w:rFonts w:hint="eastAsia"/>
              </w:rPr>
              <w:t>總頁數：共</w:t>
            </w:r>
            <w:r>
              <w:rPr>
                <w:rFonts w:hint="eastAsia"/>
              </w:rPr>
              <w:t>").setSuffix("</w:t>
            </w:r>
            <w:r>
              <w:rPr>
                <w:rFonts w:hint="eastAsia"/>
              </w:rPr>
              <w:t>頁</w:t>
            </w:r>
            <w:r>
              <w:rPr>
                <w:rFonts w:hint="eastAsia"/>
              </w:rPr>
              <w:t>"))</w:t>
            </w:r>
          </w:p>
          <w:p w:rsidR="00672B9C" w:rsidRDefault="00286073" w:rsidP="00B24CE2">
            <w:pPr>
              <w:pStyle w:val="15"/>
            </w:pPr>
            <w:r>
              <w:tab/>
            </w:r>
            <w:r>
              <w:tab/>
            </w:r>
            <w:r>
              <w:tab/>
            </w:r>
            <w:r w:rsidRPr="00286073">
              <w:t>.setTotalPagesFormat("%4d")</w:t>
            </w:r>
            <w:r w:rsidR="00672B9C">
              <w:rPr>
                <w:rFonts w:hint="eastAsia"/>
              </w:rPr>
              <w:t>;</w:t>
            </w:r>
          </w:p>
          <w:p w:rsidR="00672B9C" w:rsidRDefault="00672B9C" w:rsidP="00B24CE2">
            <w:pPr>
              <w:pStyle w:val="15"/>
            </w:pPr>
            <w:r>
              <w:tab/>
            </w:r>
            <w:r w:rsidR="00286073">
              <w:drawing>
                <wp:inline distT="0" distB="0" distL="0" distR="0" wp14:anchorId="4688E78A" wp14:editId="0D27845C">
                  <wp:extent cx="2707574" cy="1917612"/>
                  <wp:effectExtent l="76200" t="38100" r="74295" b="12128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52" cy="19192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312" w:rsidRDefault="008F0312" w:rsidP="008F0312">
      <w:pPr>
        <w:pStyle w:val="3"/>
      </w:pPr>
      <w:bookmarkStart w:id="27" w:name="_Toc428885655"/>
      <w:r>
        <w:rPr>
          <w:rFonts w:hint="eastAsia"/>
        </w:rPr>
        <w:t>分節處理</w:t>
      </w:r>
      <w:bookmarkEnd w:id="27"/>
    </w:p>
    <w:p w:rsidR="00BF6F6B" w:rsidRDefault="003A2CFB" w:rsidP="00BF6F6B">
      <w:pPr>
        <w:pStyle w:val="31"/>
      </w:pPr>
      <w:r>
        <w:rPr>
          <w:rFonts w:hint="eastAsia"/>
        </w:rPr>
        <w:t>下例展示如何輸出含封面頁</w:t>
      </w:r>
      <w:r>
        <w:rPr>
          <w:rFonts w:hint="eastAsia"/>
        </w:rPr>
        <w:t>(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列計頁碼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PDF</w:t>
      </w:r>
      <w:r>
        <w:rPr>
          <w:rFonts w:hint="eastAsia"/>
        </w:rPr>
        <w:t>文件。</w:t>
      </w:r>
    </w:p>
    <w:p w:rsidR="003A2CFB" w:rsidRDefault="00BE011C" w:rsidP="00BF6F6B">
      <w:pPr>
        <w:pStyle w:val="31"/>
        <w:rPr>
          <w:noProof/>
          <w:kern w:val="0"/>
          <w:szCs w:val="20"/>
        </w:rPr>
      </w:pPr>
      <w:r>
        <w:rPr>
          <w:rFonts w:hint="eastAsia"/>
        </w:rPr>
        <w:lastRenderedPageBreak/>
        <w:t>在各小節開頭，呼叫</w:t>
      </w:r>
      <w:r w:rsidRPr="003A2CFB">
        <w:rPr>
          <w:noProof/>
          <w:kern w:val="0"/>
          <w:szCs w:val="20"/>
        </w:rPr>
        <w:t>newSection();</w:t>
      </w:r>
      <w:r>
        <w:rPr>
          <w:rFonts w:hint="eastAsia"/>
          <w:noProof/>
          <w:kern w:val="0"/>
          <w:szCs w:val="20"/>
        </w:rPr>
        <w:t xml:space="preserve"> </w:t>
      </w:r>
      <w:r>
        <w:rPr>
          <w:rFonts w:hint="eastAsia"/>
          <w:noProof/>
          <w:kern w:val="0"/>
          <w:szCs w:val="20"/>
        </w:rPr>
        <w:t>切換到下一節</w:t>
      </w:r>
      <w:r w:rsidR="00B76138">
        <w:rPr>
          <w:rFonts w:hint="eastAsia"/>
          <w:noProof/>
          <w:kern w:val="0"/>
          <w:szCs w:val="20"/>
        </w:rPr>
        <w:t>。</w:t>
      </w:r>
    </w:p>
    <w:p w:rsidR="008E2021" w:rsidRDefault="008E2021" w:rsidP="00BF6F6B">
      <w:pPr>
        <w:pStyle w:val="31"/>
      </w:pPr>
    </w:p>
    <w:tbl>
      <w:tblPr>
        <w:tblStyle w:val="afd"/>
        <w:tblW w:w="0" w:type="auto"/>
        <w:tblInd w:w="392" w:type="dxa"/>
        <w:tblLook w:val="04A0" w:firstRow="1" w:lastRow="0" w:firstColumn="1" w:lastColumn="0" w:noHBand="0" w:noVBand="1"/>
      </w:tblPr>
      <w:tblGrid>
        <w:gridCol w:w="8894"/>
      </w:tblGrid>
      <w:tr w:rsidR="003A2CFB" w:rsidTr="00B24CE2">
        <w:tc>
          <w:tcPr>
            <w:tcW w:w="8894" w:type="dxa"/>
          </w:tcPr>
          <w:p w:rsidR="003A2CFB" w:rsidRPr="000F2058" w:rsidRDefault="00855009" w:rsidP="003A2CFB">
            <w:pPr>
              <w:pStyle w:val="123"/>
            </w:pPr>
            <w:r w:rsidRPr="00855009">
              <w:t>Sample_01</w:t>
            </w:r>
            <w:r w:rsidR="00E8720D">
              <w:rPr>
                <w:rFonts w:hint="eastAsia"/>
              </w:rPr>
              <w:t>2</w:t>
            </w:r>
            <w:r w:rsidRPr="00855009">
              <w:t>_Cover</w:t>
            </w:r>
          </w:p>
          <w:p w:rsidR="003A2CFB" w:rsidRDefault="003A2CFB" w:rsidP="00B24CE2">
            <w:pPr>
              <w:pStyle w:val="15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輸出封面頁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無頁碼</w:t>
            </w:r>
            <w:r>
              <w:rPr>
                <w:rFonts w:hint="eastAsia"/>
              </w:rPr>
              <w:t>)</w:t>
            </w:r>
          </w:p>
          <w:p w:rsidR="003A2CFB" w:rsidRDefault="003A2CFB" w:rsidP="003A2CFB">
            <w:pPr>
              <w:pStyle w:val="15"/>
            </w:pPr>
            <w:r>
              <w:t>pdfDocument.setSkipPager(true);</w:t>
            </w:r>
          </w:p>
          <w:p w:rsidR="003A2CFB" w:rsidRDefault="003A2CFB" w:rsidP="003A2CFB">
            <w:pPr>
              <w:pStyle w:val="15"/>
            </w:pPr>
            <w:r>
              <w:rPr>
                <w:rFonts w:hint="eastAsia"/>
              </w:rPr>
              <w:t>pdfDocument.writeText("</w:t>
            </w:r>
            <w:r>
              <w:rPr>
                <w:rFonts w:hint="eastAsia"/>
              </w:rPr>
              <w:t>封面</w:t>
            </w:r>
            <w:r>
              <w:rPr>
                <w:rFonts w:hint="eastAsia"/>
              </w:rPr>
              <w:t>....");</w:t>
            </w:r>
          </w:p>
          <w:p w:rsidR="003A2CFB" w:rsidRDefault="003A2CFB" w:rsidP="004F06A9">
            <w:pPr>
              <w:pStyle w:val="15"/>
            </w:pPr>
            <w:r>
              <w:rPr>
                <w:rFonts w:hint="eastAsia"/>
              </w:rPr>
              <w:t>//</w:t>
            </w:r>
          </w:p>
          <w:p w:rsidR="003A2CFB" w:rsidRPr="003A2CFB" w:rsidRDefault="003A2CFB" w:rsidP="004F06A9">
            <w:pPr>
              <w:pStyle w:val="15"/>
            </w:pPr>
            <w:r w:rsidRPr="003A2CFB">
              <w:t>for (int s = 1; s &lt;= 5; s++) {</w:t>
            </w:r>
          </w:p>
          <w:p w:rsidR="003A2CFB" w:rsidRDefault="003A2CFB" w:rsidP="004F06A9">
            <w:pPr>
              <w:pStyle w:val="15"/>
            </w:pPr>
            <w:r w:rsidRPr="003A2CFB">
              <w:t xml:space="preserve">    pdfDocument.newSection();</w:t>
            </w:r>
          </w:p>
          <w:p w:rsidR="003A2CFB" w:rsidRDefault="003A2CFB" w:rsidP="004F06A9">
            <w:pPr>
              <w:pStyle w:val="15"/>
            </w:pPr>
            <w:r w:rsidRPr="003A2CFB">
              <w:t xml:space="preserve">    pdfDocument.setSkipPager(true);</w:t>
            </w:r>
          </w:p>
          <w:p w:rsidR="003A2CFB" w:rsidRPr="003A2CFB" w:rsidRDefault="003A2CFB" w:rsidP="004F06A9">
            <w:pPr>
              <w:pStyle w:val="15"/>
            </w:pPr>
            <w:r>
              <w:rPr>
                <w:rFonts w:hint="eastAsia"/>
              </w:rPr>
              <w:t xml:space="preserve">    int section = </w:t>
            </w:r>
            <w:r w:rsidRPr="003A2CFB">
              <w:rPr>
                <w:rFonts w:hint="eastAsia"/>
              </w:rPr>
              <w:t>pdfDocument.getSection()</w:t>
            </w:r>
            <w:r>
              <w:rPr>
                <w:rFonts w:hint="eastAsia"/>
              </w:rPr>
              <w:t>;</w:t>
            </w:r>
          </w:p>
          <w:p w:rsidR="003A2CFB" w:rsidRPr="003A2CFB" w:rsidRDefault="003A2CFB" w:rsidP="004F06A9">
            <w:pPr>
              <w:pStyle w:val="15"/>
            </w:pPr>
            <w:r w:rsidRPr="003A2CFB">
              <w:rPr>
                <w:rFonts w:hint="eastAsia"/>
              </w:rPr>
              <w:t xml:space="preserve">    pdfDocument.writeText("</w:t>
            </w:r>
            <w:r w:rsidRPr="003A2CFB">
              <w:rPr>
                <w:rFonts w:hint="eastAsia"/>
              </w:rPr>
              <w:t>第</w:t>
            </w:r>
            <w:r w:rsidRPr="003A2CFB">
              <w:rPr>
                <w:rFonts w:hint="eastAsia"/>
              </w:rPr>
              <w:t xml:space="preserve">" + </w:t>
            </w:r>
            <w:r>
              <w:rPr>
                <w:rFonts w:hint="eastAsia"/>
              </w:rPr>
              <w:t>section</w:t>
            </w:r>
            <w:r w:rsidRPr="003A2CFB">
              <w:rPr>
                <w:rFonts w:hint="eastAsia"/>
              </w:rPr>
              <w:t>+ "</w:t>
            </w:r>
            <w:r w:rsidRPr="003A2CFB">
              <w:rPr>
                <w:rFonts w:hint="eastAsia"/>
              </w:rPr>
              <w:t>小節封面</w:t>
            </w:r>
            <w:r w:rsidRPr="003A2CFB">
              <w:rPr>
                <w:rFonts w:hint="eastAsia"/>
              </w:rPr>
              <w:t>....");</w:t>
            </w:r>
          </w:p>
          <w:p w:rsidR="003A2CFB" w:rsidRPr="003A2CFB" w:rsidRDefault="003A2CFB" w:rsidP="004F06A9">
            <w:pPr>
              <w:pStyle w:val="15"/>
            </w:pPr>
            <w:r w:rsidRPr="003A2CFB">
              <w:t xml:space="preserve">    pdfDocument.newPage();</w:t>
            </w:r>
          </w:p>
          <w:p w:rsidR="003A2CFB" w:rsidRPr="003A2CFB" w:rsidRDefault="003A2CFB" w:rsidP="004F06A9">
            <w:pPr>
              <w:pStyle w:val="15"/>
            </w:pPr>
            <w:r w:rsidRPr="003A2CFB">
              <w:t xml:space="preserve">    pdfDocument.setSkipPager(false);</w:t>
            </w:r>
          </w:p>
          <w:p w:rsidR="003A2CFB" w:rsidRPr="003A2CFB" w:rsidRDefault="003A2CFB" w:rsidP="004F06A9">
            <w:pPr>
              <w:pStyle w:val="15"/>
            </w:pPr>
            <w:r w:rsidRPr="003A2CFB">
              <w:t xml:space="preserve">    for (int i = 1; i &lt;= 0 + s; i++) {</w:t>
            </w:r>
          </w:p>
          <w:p w:rsidR="00C5402A" w:rsidRPr="003A2CFB" w:rsidRDefault="00C5402A" w:rsidP="004F06A9">
            <w:pPr>
              <w:pStyle w:val="15"/>
            </w:pPr>
            <w:r w:rsidRPr="003A2CFB">
              <w:t xml:space="preserve">        pdfDocument.newPage();</w:t>
            </w:r>
          </w:p>
          <w:p w:rsidR="003A2CFB" w:rsidRPr="003A2CFB" w:rsidRDefault="003A2CFB" w:rsidP="004F06A9">
            <w:pPr>
              <w:pStyle w:val="15"/>
            </w:pPr>
            <w:r w:rsidRPr="003A2CFB">
              <w:t xml:space="preserve">        pdfDocument.writeText("TEST PAGE: " + s + "-" + i);</w:t>
            </w:r>
          </w:p>
          <w:p w:rsidR="003A2CFB" w:rsidRPr="003A2CFB" w:rsidRDefault="003A2CFB" w:rsidP="004F06A9">
            <w:pPr>
              <w:pStyle w:val="15"/>
            </w:pPr>
            <w:r w:rsidRPr="003A2CFB">
              <w:t xml:space="preserve">    }</w:t>
            </w:r>
          </w:p>
          <w:p w:rsidR="003A2CFB" w:rsidRDefault="00BE011C" w:rsidP="00B24CE2">
            <w:pPr>
              <w:pStyle w:val="15"/>
            </w:pPr>
            <w:r>
              <w:rPr>
                <w:rFonts w:hint="eastAsia"/>
              </w:rPr>
              <w:t>}</w:t>
            </w:r>
          </w:p>
          <w:p w:rsidR="00BE011C" w:rsidRDefault="003A2CFB" w:rsidP="00B24CE2">
            <w:pPr>
              <w:pStyle w:val="15"/>
            </w:pPr>
            <w:r>
              <w:tab/>
            </w:r>
            <w:r w:rsidR="00BE011C">
              <w:drawing>
                <wp:inline distT="0" distB="0" distL="0" distR="0" wp14:anchorId="400D6E20" wp14:editId="5E469E03">
                  <wp:extent cx="2327088" cy="1638794"/>
                  <wp:effectExtent l="76200" t="38100" r="73660" b="11430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48" cy="16430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BE011C">
              <w:drawing>
                <wp:inline distT="0" distB="0" distL="0" distR="0" wp14:anchorId="5628B181" wp14:editId="722E8896">
                  <wp:extent cx="2318427" cy="1638794"/>
                  <wp:effectExtent l="76200" t="38100" r="81915" b="11430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716" cy="1637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3A2CFB" w:rsidRDefault="00BE011C" w:rsidP="00BE011C">
            <w:pPr>
              <w:pStyle w:val="15"/>
            </w:pPr>
            <w:r>
              <w:tab/>
            </w:r>
            <w:r>
              <w:drawing>
                <wp:inline distT="0" distB="0" distL="0" distR="0" wp14:anchorId="7E3AE3D1" wp14:editId="3442B68C">
                  <wp:extent cx="1493757" cy="1056903"/>
                  <wp:effectExtent l="76200" t="38100" r="68580" b="10541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36" cy="10675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 wp14:anchorId="7E61E8CE" wp14:editId="0D2D1FC6">
                  <wp:extent cx="1469990" cy="1033153"/>
                  <wp:effectExtent l="76200" t="38100" r="73660" b="10985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621" cy="10364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drawing>
                <wp:inline distT="0" distB="0" distL="0" distR="0" wp14:anchorId="1728A900" wp14:editId="0DE83613">
                  <wp:extent cx="1469691" cy="1039875"/>
                  <wp:effectExtent l="76200" t="38100" r="73660" b="122555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517" cy="10425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FE3" w:rsidRDefault="00CC2FE3" w:rsidP="004F06A9">
      <w:pPr>
        <w:pStyle w:val="afa"/>
        <w:rPr>
          <w:sz w:val="32"/>
          <w:szCs w:val="28"/>
        </w:rPr>
      </w:pPr>
      <w:r>
        <w:br w:type="page"/>
      </w:r>
    </w:p>
    <w:p w:rsidR="00CA3EB3" w:rsidRDefault="008F0312" w:rsidP="008F0312">
      <w:pPr>
        <w:pStyle w:val="3"/>
      </w:pPr>
      <w:bookmarkStart w:id="28" w:name="_Toc428885656"/>
      <w:r>
        <w:rPr>
          <w:rFonts w:hint="eastAsia"/>
        </w:rPr>
        <w:lastRenderedPageBreak/>
        <w:t>以表格輸出</w:t>
      </w:r>
      <w:bookmarkEnd w:id="28"/>
    </w:p>
    <w:p w:rsidR="00D14C18" w:rsidRDefault="00237BF9" w:rsidP="008F0312">
      <w:pPr>
        <w:pStyle w:val="31"/>
      </w:pPr>
      <w:r>
        <w:rPr>
          <w:rFonts w:hint="eastAsia"/>
        </w:rPr>
        <w:t>用表格輸出頁首頁尾，必須實作</w:t>
      </w:r>
      <w:r w:rsidRPr="00237BF9">
        <w:t>AbstractTableHeader</w:t>
      </w:r>
      <w:r>
        <w:rPr>
          <w:rFonts w:hint="eastAsia"/>
        </w:rPr>
        <w:t>，在</w:t>
      </w:r>
      <w:r w:rsidRPr="00237BF9">
        <w:t>TableiText createTable(PDFDocument pdfDoc, PageCounter counter)</w:t>
      </w:r>
      <w:r>
        <w:rPr>
          <w:rFonts w:hint="eastAsia"/>
        </w:rPr>
        <w:t xml:space="preserve"> </w:t>
      </w:r>
      <w:r>
        <w:rPr>
          <w:rFonts w:hint="eastAsia"/>
        </w:rPr>
        <w:t>中實作要輸出的表格物件。其中第二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傳入參數會帶入目前的所有頁次資訊。</w:t>
      </w:r>
    </w:p>
    <w:p w:rsidR="00D14C18" w:rsidRDefault="002B1783" w:rsidP="002B1783">
      <w:pPr>
        <w:pStyle w:val="31"/>
      </w:pPr>
      <w:r>
        <w:t>getTableHeight</w:t>
      </w:r>
      <w:r>
        <w:rPr>
          <w:rFonts w:hint="eastAsia"/>
        </w:rPr>
        <w:t>、</w:t>
      </w:r>
      <w:r>
        <w:t>getTableWidth</w:t>
      </w:r>
      <w:r>
        <w:rPr>
          <w:rFonts w:hint="eastAsia"/>
        </w:rPr>
        <w:t xml:space="preserve"> </w:t>
      </w:r>
      <w:r>
        <w:rPr>
          <w:rFonts w:hint="eastAsia"/>
        </w:rPr>
        <w:t>的預設實作，會回傳開發者定義的表格實際大小，表格輸出的定位點將利用這兩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值計算與邊界</w:t>
      </w:r>
      <w:r w:rsidR="00767C00">
        <w:rPr>
          <w:rFonts w:hint="eastAsia"/>
        </w:rPr>
        <w:t>之</w:t>
      </w:r>
      <w:r>
        <w:rPr>
          <w:rFonts w:hint="eastAsia"/>
        </w:rPr>
        <w:t>間的相對位置。</w:t>
      </w:r>
      <w:r w:rsidR="00036F9D">
        <w:rPr>
          <w:rFonts w:hint="eastAsia"/>
        </w:rPr>
        <w:t>如果有特別輸出需求，可以利用</w:t>
      </w:r>
      <w:proofErr w:type="gramStart"/>
      <w:r w:rsidR="00036F9D">
        <w:rPr>
          <w:rFonts w:hint="eastAsia"/>
        </w:rPr>
        <w:t>覆</w:t>
      </w:r>
      <w:proofErr w:type="gramEnd"/>
      <w:r w:rsidR="00036F9D">
        <w:rPr>
          <w:rFonts w:hint="eastAsia"/>
        </w:rPr>
        <w:t>寫實作的方式進行調整</w:t>
      </w:r>
      <w:r w:rsidR="00913EAC">
        <w:rPr>
          <w:rFonts w:hint="eastAsia"/>
        </w:rPr>
        <w:t>。</w:t>
      </w:r>
    </w:p>
    <w:p w:rsidR="00872F9B" w:rsidRDefault="00237BF9" w:rsidP="00872F9B">
      <w:pPr>
        <w:pStyle w:val="31"/>
      </w:pPr>
      <w:r>
        <w:rPr>
          <w:rFonts w:hint="eastAsia"/>
        </w:rPr>
        <w:t>因為製作各頁內容的當下，不會知道文件會有多少頁，當然其中的總頁次資訊也不會是最後的結果。</w:t>
      </w:r>
      <w:r w:rsidR="00872F9B">
        <w:rPr>
          <w:rFonts w:hint="eastAsia"/>
        </w:rPr>
        <w:t>所以要輸出總頁次，必須要用</w:t>
      </w:r>
      <w:r w:rsidR="00872F9B" w:rsidRPr="00872F9B">
        <w:t>PdfTemplate</w:t>
      </w:r>
      <w:r w:rsidR="00872F9B">
        <w:rPr>
          <w:rFonts w:hint="eastAsia"/>
        </w:rPr>
        <w:t>處理。</w:t>
      </w:r>
      <w:r w:rsidR="00872F9B" w:rsidRPr="00237BF9">
        <w:t>AbstractTableHeader</w:t>
      </w:r>
      <w:r w:rsidR="00872F9B">
        <w:rPr>
          <w:rFonts w:hint="eastAsia"/>
        </w:rPr>
        <w:t>.</w:t>
      </w:r>
      <w:r w:rsidR="00872F9B" w:rsidRPr="00872F9B">
        <w:t>getTemplate</w:t>
      </w:r>
      <w:r w:rsidR="00872F9B">
        <w:rPr>
          <w:rFonts w:hint="eastAsia"/>
        </w:rPr>
        <w:t xml:space="preserve">() </w:t>
      </w:r>
      <w:r w:rsidR="00872F9B">
        <w:rPr>
          <w:rFonts w:hint="eastAsia"/>
        </w:rPr>
        <w:t>可取得最後用於輸出總頁次的</w:t>
      </w:r>
      <w:r w:rsidR="00872F9B" w:rsidRPr="00872F9B">
        <w:t>PdfTemplate</w:t>
      </w:r>
      <w:r w:rsidR="00872F9B">
        <w:rPr>
          <w:rFonts w:hint="eastAsia"/>
        </w:rPr>
        <w:t>，</w:t>
      </w:r>
      <w:r w:rsidR="00872F9B" w:rsidRPr="00237BF9">
        <w:t>AbstractTableHeader</w:t>
      </w:r>
      <w:r w:rsidR="00872F9B">
        <w:rPr>
          <w:rFonts w:hint="eastAsia"/>
        </w:rPr>
        <w:t xml:space="preserve">. </w:t>
      </w:r>
      <w:r w:rsidR="00872F9B" w:rsidRPr="00872F9B">
        <w:t>createTemplateCell</w:t>
      </w:r>
      <w:r w:rsidR="00872F9B">
        <w:rPr>
          <w:rFonts w:hint="eastAsia"/>
        </w:rPr>
        <w:t xml:space="preserve">() </w:t>
      </w:r>
      <w:r w:rsidR="00872F9B">
        <w:rPr>
          <w:rFonts w:hint="eastAsia"/>
        </w:rPr>
        <w:t>可以利用產出的</w:t>
      </w:r>
      <w:r w:rsidR="00872F9B" w:rsidRPr="00872F9B">
        <w:t>PdfTemplate</w:t>
      </w:r>
      <w:r w:rsidR="00872F9B">
        <w:t>建立表格欄位。</w:t>
      </w:r>
    </w:p>
    <w:p w:rsidR="007242F8" w:rsidRDefault="007242F8" w:rsidP="00872F9B">
      <w:pPr>
        <w:pStyle w:val="3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7242F8" w:rsidTr="007242F8">
        <w:tc>
          <w:tcPr>
            <w:tcW w:w="9126" w:type="dxa"/>
          </w:tcPr>
          <w:p w:rsidR="007242F8" w:rsidRPr="000F2058" w:rsidRDefault="007242F8" w:rsidP="007242F8">
            <w:pPr>
              <w:pStyle w:val="123"/>
            </w:pPr>
            <w:r w:rsidRPr="007242F8">
              <w:t>Sample_013_TableHeaders_PAGE_TABLE_Normal</w:t>
            </w:r>
          </w:p>
          <w:p w:rsidR="007242F8" w:rsidRDefault="007242F8" w:rsidP="007242F8">
            <w:pPr>
              <w:pStyle w:val="15"/>
            </w:pPr>
            <w:r>
              <w:rPr>
                <w:rFonts w:hint="eastAsia"/>
              </w:rPr>
              <w:t xml:space="preserve">// </w:t>
            </w:r>
          </w:p>
          <w:p w:rsidR="007242F8" w:rsidRDefault="007242F8" w:rsidP="007242F8">
            <w:pPr>
              <w:pStyle w:val="15"/>
            </w:pPr>
            <w:r>
              <w:t>layoutInfo.setHeader(LeftHeader, new TABLE_HEADER(12, 1)); layoutInfo.setHeader(LeftFooter, new TABLE_HEADER(12, 1, Coordinate.CM_BL.trans(8)));</w:t>
            </w:r>
            <w:r>
              <w:rPr>
                <w:rFonts w:hint="eastAsia"/>
              </w:rPr>
              <w:t>");</w:t>
            </w:r>
          </w:p>
          <w:p w:rsidR="008B6762" w:rsidRDefault="008B6762" w:rsidP="008B6762">
            <w:pPr>
              <w:pStyle w:val="15"/>
            </w:pPr>
            <w:r>
              <w:t>layoutInfo.setHeader(</w:t>
            </w:r>
            <w:r>
              <w:rPr>
                <w:rFonts w:hint="eastAsia"/>
              </w:rPr>
              <w:t>Right</w:t>
            </w:r>
            <w:r>
              <w:t>Footer, new TABLE_HEADER(12, 1, Coordinate.CM_BL.trans(</w:t>
            </w:r>
            <w:r>
              <w:rPr>
                <w:rFonts w:hint="eastAsia"/>
              </w:rPr>
              <w:t>6</w:t>
            </w:r>
            <w:r>
              <w:t>)));</w:t>
            </w:r>
            <w:r>
              <w:rPr>
                <w:rFonts w:hint="eastAsia"/>
              </w:rPr>
              <w:t>");</w:t>
            </w:r>
          </w:p>
        </w:tc>
      </w:tr>
      <w:tr w:rsidR="007242F8" w:rsidTr="007242F8">
        <w:tc>
          <w:tcPr>
            <w:tcW w:w="9126" w:type="dxa"/>
          </w:tcPr>
          <w:p w:rsidR="007242F8" w:rsidRDefault="00EB1758" w:rsidP="00EB1758">
            <w:pPr>
              <w:pStyle w:val="123"/>
              <w:wordWrap w:val="0"/>
            </w:pPr>
            <w:r>
              <w:rPr>
                <w:rFonts w:hint="eastAsia"/>
              </w:rPr>
              <w:t xml:space="preserve">InnerClass : </w:t>
            </w:r>
            <w:r w:rsidR="007242F8">
              <w:t>TABLE_HEADER</w:t>
            </w:r>
          </w:p>
          <w:p w:rsidR="007242F8" w:rsidRDefault="007242F8" w:rsidP="007242F8">
            <w:pPr>
              <w:pStyle w:val="124"/>
            </w:pPr>
            <w:r>
              <w:t>protected TableiText createTable( … ) {</w:t>
            </w:r>
          </w:p>
          <w:p w:rsidR="007242F8" w:rsidRDefault="007242F8" w:rsidP="007242F8">
            <w:pPr>
              <w:pStyle w:val="124"/>
            </w:pPr>
            <w:r>
              <w:tab/>
              <w:t>final float[] widths = { 2.5f, 2f };</w:t>
            </w:r>
          </w:p>
          <w:p w:rsidR="007242F8" w:rsidRDefault="007242F8" w:rsidP="007242F8">
            <w:pPr>
              <w:pStyle w:val="124"/>
            </w:pPr>
            <w:r>
              <w:tab/>
              <w:t>final String pageNoStr = String.format("%04d", counter.getPageNow());</w:t>
            </w:r>
          </w:p>
          <w:p w:rsidR="007242F8" w:rsidRDefault="007242F8" w:rsidP="007242F8">
            <w:pPr>
              <w:pStyle w:val="124"/>
            </w:pPr>
            <w:r>
              <w:tab/>
              <w:t>final TableiText table = pdfDoc.createTable(Coordinate.CM_BL, widths);</w:t>
            </w:r>
          </w:p>
          <w:p w:rsidR="007242F8" w:rsidRDefault="007242F8" w:rsidP="007242F8">
            <w:pPr>
              <w:pStyle w:val="124"/>
            </w:pPr>
            <w:r>
              <w:tab/>
              <w:t>final CellFormat cf1 = super.createCellFormat() //</w:t>
            </w:r>
          </w:p>
          <w:p w:rsidR="007242F8" w:rsidRDefault="007242F8" w:rsidP="007242F8">
            <w:pPr>
              <w:pStyle w:val="124"/>
            </w:pPr>
            <w:r>
              <w:tab/>
            </w:r>
            <w:r>
              <w:tab/>
            </w:r>
            <w:r>
              <w:tab/>
              <w:t>.setPadding(this.padding)//</w:t>
            </w:r>
          </w:p>
          <w:p w:rsidR="007242F8" w:rsidRDefault="007242F8" w:rsidP="007242F8">
            <w:pPr>
              <w:pStyle w:val="124"/>
            </w:pPr>
            <w:r>
              <w:tab/>
            </w:r>
            <w:r>
              <w:tab/>
            </w:r>
            <w:r>
              <w:tab/>
              <w:t>.setAlignH(CellFormat.</w:t>
            </w:r>
            <w:r w:rsidR="00900A19">
              <w:t>AlignH</w:t>
            </w:r>
            <w:r>
              <w:t>.RIGHT)//</w:t>
            </w:r>
          </w:p>
          <w:p w:rsidR="007242F8" w:rsidRDefault="007242F8" w:rsidP="007242F8">
            <w:pPr>
              <w:pStyle w:val="124"/>
            </w:pPr>
            <w:r>
              <w:tab/>
            </w:r>
            <w:r>
              <w:tab/>
            </w:r>
            <w:r>
              <w:tab/>
              <w:t>.setBorder(Border.NR);</w:t>
            </w:r>
          </w:p>
          <w:p w:rsidR="007242F8" w:rsidRDefault="007242F8" w:rsidP="007242F8">
            <w:pPr>
              <w:pStyle w:val="124"/>
            </w:pPr>
            <w:r>
              <w:tab/>
              <w:t>final CellFormat cf2 = super.createCellFormat()//</w:t>
            </w:r>
          </w:p>
          <w:p w:rsidR="007242F8" w:rsidRDefault="007242F8" w:rsidP="007242F8">
            <w:pPr>
              <w:pStyle w:val="124"/>
            </w:pPr>
            <w:r>
              <w:tab/>
            </w:r>
            <w:r>
              <w:tab/>
            </w:r>
            <w:r>
              <w:tab/>
              <w:t>.setPadding(this.padding)//</w:t>
            </w:r>
          </w:p>
          <w:p w:rsidR="007242F8" w:rsidRDefault="007242F8" w:rsidP="007242F8">
            <w:pPr>
              <w:pStyle w:val="124"/>
            </w:pPr>
            <w:r>
              <w:tab/>
            </w:r>
            <w:r>
              <w:tab/>
            </w:r>
            <w:r>
              <w:tab/>
              <w:t>.setAlignH(CellFormat.</w:t>
            </w:r>
            <w:r w:rsidR="00900A19">
              <w:t>AlignH</w:t>
            </w:r>
            <w:r>
              <w:t>.LEFT) //</w:t>
            </w:r>
          </w:p>
          <w:p w:rsidR="007242F8" w:rsidRDefault="007242F8" w:rsidP="007242F8">
            <w:pPr>
              <w:pStyle w:val="124"/>
            </w:pPr>
            <w:r>
              <w:tab/>
            </w:r>
            <w:r>
              <w:tab/>
            </w:r>
            <w:r>
              <w:tab/>
              <w:t>.setBorder(Border.NL);</w:t>
            </w:r>
          </w:p>
          <w:p w:rsidR="007242F8" w:rsidRDefault="007242F8" w:rsidP="007242F8">
            <w:pPr>
              <w:pStyle w:val="124"/>
            </w:pPr>
            <w:r>
              <w:rPr>
                <w:rFonts w:hint="eastAsia"/>
              </w:rPr>
              <w:tab/>
              <w:t>table.addCell("</w:t>
            </w:r>
            <w:r>
              <w:rPr>
                <w:rFonts w:hint="eastAsia"/>
              </w:rPr>
              <w:t>製表日期：</w:t>
            </w:r>
            <w:r>
              <w:rPr>
                <w:rFonts w:hint="eastAsia"/>
              </w:rPr>
              <w:t>", cf1);</w:t>
            </w:r>
          </w:p>
          <w:p w:rsidR="007242F8" w:rsidRDefault="007242F8" w:rsidP="007242F8">
            <w:pPr>
              <w:pStyle w:val="124"/>
            </w:pPr>
            <w:r>
              <w:tab/>
              <w:t>table.addCell("104/01/02", cf2);</w:t>
            </w:r>
          </w:p>
          <w:p w:rsidR="007242F8" w:rsidRDefault="007242F8" w:rsidP="007242F8">
            <w:pPr>
              <w:pStyle w:val="124"/>
            </w:pPr>
            <w:r>
              <w:rPr>
                <w:rFonts w:hint="eastAsia"/>
              </w:rPr>
              <w:lastRenderedPageBreak/>
              <w:tab/>
              <w:t>table.addCell("</w:t>
            </w:r>
            <w:r>
              <w:rPr>
                <w:rFonts w:hint="eastAsia"/>
              </w:rPr>
              <w:t>頁　　次：</w:t>
            </w:r>
            <w:r>
              <w:rPr>
                <w:rFonts w:hint="eastAsia"/>
              </w:rPr>
              <w:t>", cf1);</w:t>
            </w:r>
          </w:p>
          <w:p w:rsidR="007242F8" w:rsidRDefault="007242F8" w:rsidP="007242F8">
            <w:pPr>
              <w:pStyle w:val="124"/>
            </w:pPr>
            <w:r>
              <w:tab/>
              <w:t>table.addCell(pageNoStr, cf2);</w:t>
            </w:r>
          </w:p>
          <w:p w:rsidR="007242F8" w:rsidRDefault="007242F8" w:rsidP="007242F8">
            <w:pPr>
              <w:pStyle w:val="124"/>
            </w:pPr>
            <w:r>
              <w:rPr>
                <w:rFonts w:hint="eastAsia"/>
              </w:rPr>
              <w:tab/>
              <w:t>table.addCell("</w:t>
            </w:r>
            <w:r>
              <w:rPr>
                <w:rFonts w:hint="eastAsia"/>
              </w:rPr>
              <w:t>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數：</w:t>
            </w:r>
            <w:r>
              <w:rPr>
                <w:rFonts w:hint="eastAsia"/>
              </w:rPr>
              <w:t>", cf1);</w:t>
            </w:r>
          </w:p>
          <w:p w:rsidR="007242F8" w:rsidRDefault="007242F8" w:rsidP="007242F8">
            <w:pPr>
              <w:pStyle w:val="124"/>
            </w:pPr>
            <w:r>
              <w:tab/>
              <w:t>final int width = this.templateFontSize * 5;</w:t>
            </w:r>
          </w:p>
          <w:p w:rsidR="007242F8" w:rsidRDefault="007242F8" w:rsidP="007242F8">
            <w:pPr>
              <w:pStyle w:val="124"/>
            </w:pPr>
            <w:r>
              <w:tab/>
              <w:t>int section = counter.getSection();</w:t>
            </w:r>
          </w:p>
          <w:p w:rsidR="00E6314D" w:rsidRDefault="007242F8" w:rsidP="007242F8">
            <w:pPr>
              <w:pStyle w:val="124"/>
            </w:pPr>
            <w:r>
              <w:tab/>
              <w:t xml:space="preserve">final PdfTemplate template = </w:t>
            </w:r>
          </w:p>
          <w:p w:rsidR="007242F8" w:rsidRDefault="00E6314D" w:rsidP="007242F8">
            <w:pPr>
              <w:pStyle w:val="124"/>
            </w:pPr>
            <w:r>
              <w:tab/>
            </w:r>
            <w:r>
              <w:tab/>
            </w:r>
            <w:r w:rsidR="007242F8">
              <w:t>super.getTemplate(pdfDoc.getPdfWriter(), section, width);</w:t>
            </w:r>
          </w:p>
          <w:p w:rsidR="007242F8" w:rsidRDefault="007242F8" w:rsidP="007242F8">
            <w:pPr>
              <w:pStyle w:val="124"/>
            </w:pPr>
            <w:r>
              <w:tab/>
              <w:t>table.addCell(super.createTemplateCell(table, cf2, template));</w:t>
            </w:r>
          </w:p>
          <w:p w:rsidR="007242F8" w:rsidRDefault="007242F8" w:rsidP="007242F8">
            <w:pPr>
              <w:pStyle w:val="124"/>
            </w:pPr>
            <w:r>
              <w:tab/>
              <w:t>return table;</w:t>
            </w:r>
          </w:p>
          <w:p w:rsidR="007242F8" w:rsidRDefault="007242F8" w:rsidP="007242F8">
            <w:pPr>
              <w:pStyle w:val="124"/>
            </w:pPr>
            <w:r>
              <w:t>}</w:t>
            </w:r>
          </w:p>
          <w:p w:rsidR="00754E99" w:rsidRDefault="00754E99" w:rsidP="007242F8">
            <w:pPr>
              <w:pStyle w:val="124"/>
            </w:pPr>
          </w:p>
          <w:p w:rsidR="00754E99" w:rsidRDefault="00754E99" w:rsidP="00754E99">
            <w:pPr>
              <w:pStyle w:val="124"/>
            </w:pPr>
            <w:r>
              <w:t>@Override</w:t>
            </w:r>
          </w:p>
          <w:p w:rsidR="00754E99" w:rsidRDefault="00754E99" w:rsidP="00754E99">
            <w:pPr>
              <w:pStyle w:val="124"/>
            </w:pPr>
            <w:r>
              <w:t>protected float getTableWidth(SimpleRectangle headerRect) {</w:t>
            </w:r>
          </w:p>
          <w:p w:rsidR="00754E99" w:rsidRDefault="00754E99" w:rsidP="00754E99">
            <w:pPr>
              <w:pStyle w:val="124"/>
            </w:pPr>
            <w:r>
              <w:tab/>
              <w:t>if (this.fixedWidth &lt;= 0) {</w:t>
            </w:r>
          </w:p>
          <w:p w:rsidR="00754E99" w:rsidRDefault="00754E99" w:rsidP="00754E99">
            <w:pPr>
              <w:pStyle w:val="124"/>
            </w:pPr>
            <w:r>
              <w:tab/>
            </w:r>
            <w:r>
              <w:tab/>
              <w:t>return super.getTableWidth(headerRect);</w:t>
            </w:r>
          </w:p>
          <w:p w:rsidR="00754E99" w:rsidRDefault="00754E99" w:rsidP="00754E99">
            <w:pPr>
              <w:pStyle w:val="124"/>
            </w:pPr>
            <w:r>
              <w:tab/>
              <w:t>} else {</w:t>
            </w:r>
          </w:p>
          <w:p w:rsidR="00754E99" w:rsidRDefault="00754E99" w:rsidP="00754E99">
            <w:pPr>
              <w:pStyle w:val="124"/>
            </w:pPr>
            <w:r>
              <w:tab/>
              <w:t>return this.fixedWidth;</w:t>
            </w:r>
          </w:p>
          <w:p w:rsidR="00754E99" w:rsidRDefault="00754E99" w:rsidP="00754E99">
            <w:pPr>
              <w:pStyle w:val="124"/>
            </w:pPr>
            <w:r>
              <w:tab/>
              <w:t>}</w:t>
            </w:r>
          </w:p>
          <w:p w:rsidR="007242F8" w:rsidRDefault="00754E99" w:rsidP="00754E99">
            <w:pPr>
              <w:pStyle w:val="124"/>
            </w:pPr>
            <w:r>
              <w:t>}</w:t>
            </w:r>
          </w:p>
          <w:p w:rsidR="00754E99" w:rsidRDefault="00754E99" w:rsidP="007242F8">
            <w:pPr>
              <w:pStyle w:val="124"/>
            </w:pPr>
          </w:p>
          <w:p w:rsidR="005E3635" w:rsidRDefault="005E3635" w:rsidP="007242F8">
            <w:pPr>
              <w:pStyle w:val="124"/>
            </w:pPr>
            <w:r>
              <w:drawing>
                <wp:inline distT="0" distB="0" distL="0" distR="0" wp14:anchorId="206F3EE9" wp14:editId="66CD3979">
                  <wp:extent cx="4837814" cy="3428465"/>
                  <wp:effectExtent l="76200" t="38100" r="77470" b="11493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644" cy="34418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242F8" w:rsidRPr="007242F8" w:rsidRDefault="007242F8" w:rsidP="007242F8">
            <w:pPr>
              <w:pStyle w:val="124"/>
            </w:pPr>
            <w:r>
              <w:tab/>
            </w:r>
          </w:p>
        </w:tc>
      </w:tr>
    </w:tbl>
    <w:p w:rsidR="004F0890" w:rsidRDefault="004F0890" w:rsidP="004F06A9">
      <w:pPr>
        <w:pStyle w:val="afa"/>
        <w:rPr>
          <w:color w:val="333399"/>
          <w:sz w:val="32"/>
          <w:szCs w:val="28"/>
        </w:rPr>
      </w:pPr>
      <w:r>
        <w:br w:type="page"/>
      </w:r>
    </w:p>
    <w:p w:rsidR="004A6D1C" w:rsidRDefault="004A6D1C" w:rsidP="004A6D1C">
      <w:pPr>
        <w:pStyle w:val="2"/>
      </w:pPr>
      <w:bookmarkStart w:id="29" w:name="_Toc428885657"/>
      <w:r>
        <w:rPr>
          <w:rFonts w:hint="eastAsia"/>
        </w:rPr>
        <w:lastRenderedPageBreak/>
        <w:t>浮水印、騎縫章</w:t>
      </w:r>
      <w:bookmarkEnd w:id="29"/>
    </w:p>
    <w:p w:rsidR="00467BCD" w:rsidRDefault="00956D90" w:rsidP="00584BBF">
      <w:pPr>
        <w:pStyle w:val="21"/>
      </w:pPr>
      <w:r>
        <w:rPr>
          <w:rFonts w:hint="eastAsia"/>
        </w:rPr>
        <w:t>浮水印與騎縫章是相似的概念，都是輸出在文件底部的圖片或文字，差別在於騎縫章會把一張圖</w:t>
      </w:r>
      <w:r w:rsidR="00AC3154">
        <w:rPr>
          <w:rFonts w:hint="eastAsia"/>
        </w:rPr>
        <w:t>片</w:t>
      </w:r>
      <w:r>
        <w:rPr>
          <w:rFonts w:hint="eastAsia"/>
        </w:rPr>
        <w:t>切</w:t>
      </w:r>
      <w:r w:rsidR="004F065D">
        <w:rPr>
          <w:rFonts w:hint="eastAsia"/>
        </w:rPr>
        <w:t>為</w:t>
      </w:r>
      <w:r>
        <w:rPr>
          <w:rFonts w:hint="eastAsia"/>
        </w:rPr>
        <w:t>兩半，分別輸出在不同頁面的首尾。</w:t>
      </w:r>
    </w:p>
    <w:p w:rsidR="00134DB0" w:rsidRDefault="00BE5D29" w:rsidP="00BE5D29">
      <w:pPr>
        <w:pStyle w:val="21"/>
      </w:pPr>
      <w:r>
        <w:rPr>
          <w:rFonts w:hint="eastAsia"/>
        </w:rPr>
        <w:t>兩者的定義方式都是產出對應的</w:t>
      </w:r>
      <w:r w:rsidRPr="00BE5D29">
        <w:t>MarkInfo</w:t>
      </w:r>
      <w:r>
        <w:rPr>
          <w:rFonts w:hint="eastAsia"/>
        </w:rPr>
        <w:t>，在產生</w:t>
      </w:r>
      <w:r w:rsidRPr="004A6D1C">
        <w:rPr>
          <w:rFonts w:hint="eastAsia"/>
        </w:rPr>
        <w:t>PDFDocument</w:t>
      </w:r>
      <w:r>
        <w:rPr>
          <w:rFonts w:hint="eastAsia"/>
        </w:rPr>
        <w:t>時傳入</w:t>
      </w:r>
      <w:r w:rsidR="006A3E5E" w:rsidRPr="006A3E5E">
        <w:t>List&lt;? extends MarkInfo&gt; markInfos</w:t>
      </w:r>
      <w:r>
        <w:rPr>
          <w:rFonts w:hint="eastAsia"/>
        </w:rPr>
        <w:t>。</w:t>
      </w:r>
      <w:r w:rsidR="00134DB0">
        <w:rPr>
          <w:rFonts w:hint="eastAsia"/>
        </w:rPr>
        <w:t>套件內建的浮水印</w:t>
      </w:r>
      <w:r w:rsidR="000F6BE5">
        <w:rPr>
          <w:rFonts w:hint="eastAsia"/>
        </w:rPr>
        <w:t>、騎縫章</w:t>
      </w:r>
      <w:r w:rsidR="00134DB0">
        <w:rPr>
          <w:rFonts w:hint="eastAsia"/>
        </w:rPr>
        <w:t>都</w:t>
      </w:r>
      <w:r w:rsidR="000F6BE5">
        <w:rPr>
          <w:rFonts w:hint="eastAsia"/>
        </w:rPr>
        <w:t>統一使用</w:t>
      </w:r>
      <w:r w:rsidR="000F6BE5">
        <w:t>PropertiesMarkInfo</w:t>
      </w:r>
      <w:r w:rsidR="000F6BE5">
        <w:rPr>
          <w:rFonts w:hint="eastAsia"/>
        </w:rPr>
        <w:t>進行定義，依不同形式的浮水印、騎縫章，各自有對應的</w:t>
      </w:r>
      <w:r w:rsidR="000F6BE5" w:rsidRPr="00134DB0">
        <w:t>MarkmakerProperties</w:t>
      </w:r>
      <w:r w:rsidR="000F6BE5">
        <w:rPr>
          <w:rFonts w:hint="eastAsia"/>
        </w:rPr>
        <w:t xml:space="preserve"> </w:t>
      </w:r>
      <w:proofErr w:type="gramStart"/>
      <w:r w:rsidR="000F6BE5">
        <w:rPr>
          <w:rFonts w:hint="eastAsia"/>
        </w:rPr>
        <w:t>實作子類別</w:t>
      </w:r>
      <w:proofErr w:type="gramEnd"/>
      <w:r w:rsidR="000F6BE5">
        <w:rPr>
          <w:rFonts w:hint="eastAsia"/>
        </w:rPr>
        <w:t>。</w:t>
      </w:r>
    </w:p>
    <w:p w:rsidR="00134DB0" w:rsidRDefault="00134DB0" w:rsidP="00BE5D29">
      <w:pPr>
        <w:pStyle w:val="21"/>
      </w:pPr>
    </w:p>
    <w:p w:rsidR="00A71887" w:rsidRDefault="00A71887" w:rsidP="006A3E5E">
      <w:pPr>
        <w:pStyle w:val="3"/>
      </w:pPr>
      <w:bookmarkStart w:id="30" w:name="_Toc428885658"/>
      <w:r>
        <w:rPr>
          <w:rFonts w:hint="eastAsia"/>
        </w:rPr>
        <w:t>文字浮水印</w:t>
      </w:r>
      <w:bookmarkEnd w:id="30"/>
    </w:p>
    <w:p w:rsidR="00FA75D8" w:rsidRDefault="008F01F2" w:rsidP="004223D8">
      <w:pPr>
        <w:pStyle w:val="31"/>
      </w:pPr>
      <w:r>
        <w:rPr>
          <w:rFonts w:hint="eastAsia"/>
        </w:rPr>
        <w:t>文字型態浮水印資訊的實作類別是</w:t>
      </w:r>
      <w:r>
        <w:rPr>
          <w:rFonts w:hint="eastAsia"/>
        </w:rPr>
        <w:t xml:space="preserve"> </w:t>
      </w:r>
      <w:r w:rsidR="00134DB0">
        <w:rPr>
          <w:rFonts w:hint="eastAsia"/>
        </w:rPr>
        <w:t>TextWatermarkProperties</w:t>
      </w:r>
      <w:r w:rsidR="00AC26FD">
        <w:rPr>
          <w:rFonts w:hint="eastAsia"/>
        </w:rPr>
        <w:t>，</w:t>
      </w:r>
      <w:r w:rsidR="00D36464">
        <w:rPr>
          <w:rFonts w:hint="eastAsia"/>
        </w:rPr>
        <w:t>預設建構子為輸出文字</w:t>
      </w:r>
      <w:r w:rsidR="00FA75D8">
        <w:rPr>
          <w:rFonts w:hint="eastAsia"/>
        </w:rPr>
        <w:t>，預設字型使用</w:t>
      </w:r>
      <w:r w:rsidR="00FA75D8">
        <w:rPr>
          <w:rFonts w:hint="eastAsia"/>
        </w:rPr>
        <w:t>PDFDocument</w:t>
      </w:r>
      <w:r w:rsidR="00FA75D8">
        <w:rPr>
          <w:rFonts w:hint="eastAsia"/>
        </w:rPr>
        <w:t>的定義</w:t>
      </w:r>
      <w:r w:rsidR="00E27DB3">
        <w:rPr>
          <w:rFonts w:hint="eastAsia"/>
        </w:rPr>
        <w:t>，</w:t>
      </w:r>
      <w:r w:rsidR="00FA75D8">
        <w:rPr>
          <w:rFonts w:hint="eastAsia"/>
        </w:rPr>
        <w:t>所以通常必要再設定它的</w:t>
      </w:r>
      <w:r w:rsidR="00FA75D8">
        <w:rPr>
          <w:rFonts w:hint="eastAsia"/>
        </w:rPr>
        <w:t>FontType</w:t>
      </w:r>
      <w:r w:rsidR="00FA75D8">
        <w:rPr>
          <w:rFonts w:hint="eastAsia"/>
        </w:rPr>
        <w:t>及</w:t>
      </w:r>
      <w:r w:rsidR="00FA75D8">
        <w:rPr>
          <w:rFonts w:hint="eastAsia"/>
        </w:rPr>
        <w:t>FontSize</w:t>
      </w:r>
      <w:r w:rsidR="00E27DB3">
        <w:rPr>
          <w:rFonts w:hint="eastAsia"/>
        </w:rPr>
        <w:t>。</w:t>
      </w:r>
    </w:p>
    <w:p w:rsidR="004223D8" w:rsidRDefault="006F59D4" w:rsidP="004223D8">
      <w:pPr>
        <w:pStyle w:val="31"/>
      </w:pPr>
      <w:r>
        <w:rPr>
          <w:rFonts w:hint="eastAsia"/>
        </w:rPr>
        <w:t>不特別指定角度的話，預設依內頁範圍的左下</w:t>
      </w:r>
      <w:r>
        <w:rPr>
          <w:rFonts w:hint="eastAsia"/>
        </w:rPr>
        <w:t>-</w:t>
      </w:r>
      <w:r>
        <w:rPr>
          <w:rFonts w:hint="eastAsia"/>
        </w:rPr>
        <w:t>右上對角輸出。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8F01F2" w:rsidTr="00A032B7">
        <w:tc>
          <w:tcPr>
            <w:tcW w:w="8152" w:type="dxa"/>
          </w:tcPr>
          <w:p w:rsidR="008F01F2" w:rsidRPr="000F2058" w:rsidRDefault="008F01F2" w:rsidP="008F01F2">
            <w:pPr>
              <w:pStyle w:val="123"/>
            </w:pPr>
            <w:r w:rsidRPr="008F01F2">
              <w:t>Sample_014_Watermark_TextWaterMark_BASIC</w:t>
            </w:r>
          </w:p>
          <w:p w:rsidR="008F01F2" w:rsidRDefault="008F01F2" w:rsidP="008F01F2">
            <w:pPr>
              <w:pStyle w:val="15"/>
            </w:pPr>
          </w:p>
          <w:p w:rsidR="008F01F2" w:rsidRDefault="008F01F2" w:rsidP="008F01F2">
            <w:pPr>
              <w:pStyle w:val="15"/>
            </w:pPr>
            <w:r>
              <w:rPr>
                <w:rFonts w:hint="eastAsia"/>
              </w:rPr>
              <w:t xml:space="preserve">final TextWatermarkProperties markProp = </w:t>
            </w:r>
          </w:p>
          <w:p w:rsidR="008F01F2" w:rsidRDefault="008F01F2" w:rsidP="008F01F2">
            <w:pPr>
              <w:pStyle w:val="15"/>
            </w:pPr>
            <w:r>
              <w:tab/>
            </w:r>
            <w:r>
              <w:rPr>
                <w:rFonts w:hint="eastAsia"/>
              </w:rPr>
              <w:t>new TextWatermarkProperties("</w:t>
            </w:r>
            <w:r>
              <w:rPr>
                <w:rFonts w:hint="eastAsia"/>
              </w:rPr>
              <w:t>測試測試「</w:t>
            </w:r>
            <w:r>
              <w:rPr>
                <w:rFonts w:hint="eastAsia"/>
              </w:rPr>
              <w:t>" + "</w:t>
            </w:r>
            <w:r>
              <w:rPr>
                <w:rFonts w:ascii="新細明體-ExtB" w:eastAsia="新細明體-ExtB" w:hAnsi="新細明體-ExtB" w:cs="新細明體-ExtB" w:hint="eastAsia"/>
              </w:rPr>
              <w:t>𠀝</w:t>
            </w:r>
            <w:r>
              <w:rPr>
                <w:rFonts w:hint="eastAsia"/>
              </w:rPr>
              <w:t>" + "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 xml:space="preserve">"); </w:t>
            </w:r>
          </w:p>
          <w:p w:rsidR="008F01F2" w:rsidRDefault="008F01F2" w:rsidP="008F01F2">
            <w:pPr>
              <w:pStyle w:val="15"/>
            </w:pPr>
            <w:r>
              <w:t xml:space="preserve">markProp.setFontType(CNS11643.KAI); </w:t>
            </w:r>
          </w:p>
          <w:p w:rsidR="008F01F2" w:rsidRDefault="008F01F2" w:rsidP="008F01F2">
            <w:pPr>
              <w:pStyle w:val="15"/>
            </w:pPr>
            <w:r>
              <w:t xml:space="preserve">markProp.setFontSize(48); </w:t>
            </w:r>
          </w:p>
          <w:p w:rsidR="008F01F2" w:rsidRDefault="008F01F2" w:rsidP="008F01F2">
            <w:pPr>
              <w:pStyle w:val="15"/>
            </w:pPr>
            <w:r>
              <w:t xml:space="preserve">super.setMarkInfos(new PropertiesMarkInfo(markProp)); </w:t>
            </w:r>
          </w:p>
          <w:p w:rsidR="00F56BBF" w:rsidRDefault="00F56BBF" w:rsidP="008F01F2">
            <w:pPr>
              <w:pStyle w:val="15"/>
            </w:pPr>
          </w:p>
          <w:p w:rsidR="00F56BBF" w:rsidRDefault="00F56BBF" w:rsidP="008F01F2">
            <w:pPr>
              <w:pStyle w:val="15"/>
            </w:pPr>
            <w:r>
              <w:drawing>
                <wp:inline distT="0" distB="0" distL="0" distR="0" wp14:anchorId="6A22C613" wp14:editId="5315AF0D">
                  <wp:extent cx="3062176" cy="2152328"/>
                  <wp:effectExtent l="76200" t="38100" r="81280" b="11493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02" cy="21642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3D8" w:rsidRPr="00A032B7" w:rsidRDefault="00A032B7" w:rsidP="004223D8">
      <w:pPr>
        <w:pStyle w:val="31"/>
      </w:pPr>
      <w:r>
        <w:rPr>
          <w:rFonts w:hint="eastAsia"/>
        </w:rPr>
        <w:t>旋轉角度的定義值為</w:t>
      </w:r>
      <w:r>
        <w:rPr>
          <w:rFonts w:hint="eastAsia"/>
        </w:rPr>
        <w:t xml:space="preserve"> 0~360</w:t>
      </w:r>
      <w:r>
        <w:rPr>
          <w:rFonts w:hint="eastAsia"/>
        </w:rPr>
        <w:t>，但有兩個特殊定義：</w:t>
      </w:r>
      <w:r>
        <w:rPr>
          <w:rFonts w:hint="eastAsia"/>
        </w:rPr>
        <w:t>-1</w:t>
      </w:r>
      <w:r>
        <w:rPr>
          <w:rFonts w:hint="eastAsia"/>
        </w:rPr>
        <w:t>、</w:t>
      </w:r>
      <w:r>
        <w:rPr>
          <w:rFonts w:hint="eastAsia"/>
        </w:rPr>
        <w:t>-2</w:t>
      </w:r>
      <w:r>
        <w:rPr>
          <w:rFonts w:hint="eastAsia"/>
        </w:rPr>
        <w:t>。</w:t>
      </w:r>
      <w:r w:rsidR="00C24A64">
        <w:rPr>
          <w:rFonts w:hint="eastAsia"/>
        </w:rPr>
        <w:t>-1</w:t>
      </w:r>
      <w:r w:rsidR="00C24A64">
        <w:rPr>
          <w:rFonts w:hint="eastAsia"/>
        </w:rPr>
        <w:t>即為預設的</w:t>
      </w:r>
      <w:r w:rsidR="00A77CF2">
        <w:rPr>
          <w:rFonts w:hint="eastAsia"/>
        </w:rPr>
        <w:t>左下</w:t>
      </w:r>
      <w:r w:rsidR="00A77CF2">
        <w:rPr>
          <w:rFonts w:hint="eastAsia"/>
        </w:rPr>
        <w:t>-</w:t>
      </w:r>
      <w:r w:rsidR="00A77CF2">
        <w:rPr>
          <w:rFonts w:hint="eastAsia"/>
        </w:rPr>
        <w:t>右上對角，</w:t>
      </w:r>
      <w:r w:rsidR="00A77CF2">
        <w:rPr>
          <w:rFonts w:hint="eastAsia"/>
        </w:rPr>
        <w:t>-2</w:t>
      </w:r>
      <w:r w:rsidR="00A77CF2">
        <w:rPr>
          <w:rFonts w:hint="eastAsia"/>
        </w:rPr>
        <w:t>為左上</w:t>
      </w:r>
      <w:r w:rsidR="00A77CF2">
        <w:rPr>
          <w:rFonts w:hint="eastAsia"/>
        </w:rPr>
        <w:t>-</w:t>
      </w:r>
      <w:r w:rsidR="00A77CF2">
        <w:rPr>
          <w:rFonts w:hint="eastAsia"/>
        </w:rPr>
        <w:t>右下對角輸出。</w:t>
      </w:r>
    </w:p>
    <w:p w:rsidR="008F01F2" w:rsidRPr="00A032B7" w:rsidRDefault="008F01F2" w:rsidP="004223D8">
      <w:pPr>
        <w:pStyle w:val="3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007B45" w:rsidTr="00B24CE2">
        <w:tc>
          <w:tcPr>
            <w:tcW w:w="8152" w:type="dxa"/>
          </w:tcPr>
          <w:p w:rsidR="00007B45" w:rsidRPr="000F2058" w:rsidRDefault="00731F15" w:rsidP="00007B45">
            <w:pPr>
              <w:pStyle w:val="123"/>
            </w:pPr>
            <w:r w:rsidRPr="00731F15">
              <w:t>Sample_014_Watermark_TextWaterMark_Backslash</w:t>
            </w:r>
          </w:p>
          <w:p w:rsidR="00007B45" w:rsidRDefault="00007B45" w:rsidP="00B24CE2">
            <w:pPr>
              <w:pStyle w:val="15"/>
            </w:pPr>
          </w:p>
          <w:p w:rsidR="00007B45" w:rsidRDefault="00007B45" w:rsidP="00B24CE2">
            <w:pPr>
              <w:pStyle w:val="15"/>
            </w:pPr>
            <w:r>
              <w:rPr>
                <w:rFonts w:hint="eastAsia"/>
              </w:rPr>
              <w:t xml:space="preserve">final TextWatermarkProperties markProp = </w:t>
            </w:r>
          </w:p>
          <w:p w:rsidR="00007B45" w:rsidRDefault="00007B45" w:rsidP="00B24CE2">
            <w:pPr>
              <w:pStyle w:val="15"/>
            </w:pPr>
            <w:r>
              <w:tab/>
            </w:r>
            <w:r>
              <w:rPr>
                <w:rFonts w:hint="eastAsia"/>
              </w:rPr>
              <w:t>new TextWatermarkProperties("</w:t>
            </w:r>
            <w:r>
              <w:rPr>
                <w:rFonts w:hint="eastAsia"/>
              </w:rPr>
              <w:t>測試測試「</w:t>
            </w:r>
            <w:r>
              <w:rPr>
                <w:rFonts w:hint="eastAsia"/>
              </w:rPr>
              <w:t>" + "</w:t>
            </w:r>
            <w:r>
              <w:rPr>
                <w:rFonts w:ascii="新細明體-ExtB" w:eastAsia="新細明體-ExtB" w:hAnsi="新細明體-ExtB" w:cs="新細明體-ExtB" w:hint="eastAsia"/>
              </w:rPr>
              <w:t>𠀝</w:t>
            </w:r>
            <w:r>
              <w:rPr>
                <w:rFonts w:hint="eastAsia"/>
              </w:rPr>
              <w:t>" + "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 xml:space="preserve">"); </w:t>
            </w:r>
          </w:p>
          <w:p w:rsidR="00007B45" w:rsidRDefault="00007B45" w:rsidP="00B24CE2">
            <w:pPr>
              <w:pStyle w:val="15"/>
            </w:pPr>
            <w:r>
              <w:t xml:space="preserve">markProp.setFontType(CNS11643.KAI); </w:t>
            </w:r>
          </w:p>
          <w:p w:rsidR="00007B45" w:rsidRDefault="00007B45" w:rsidP="00B24CE2">
            <w:pPr>
              <w:pStyle w:val="15"/>
            </w:pPr>
            <w:r>
              <w:t xml:space="preserve">markProp.setFontSize(48); </w:t>
            </w:r>
          </w:p>
          <w:p w:rsidR="00007B45" w:rsidRDefault="00007B45" w:rsidP="00B24CE2">
            <w:pPr>
              <w:pStyle w:val="15"/>
            </w:pPr>
            <w:r w:rsidRPr="00007B45">
              <w:t>markProp.setRotate(-2);</w:t>
            </w:r>
          </w:p>
          <w:p w:rsidR="00007B45" w:rsidRDefault="00007B45" w:rsidP="00B24CE2">
            <w:pPr>
              <w:pStyle w:val="15"/>
            </w:pPr>
            <w:r>
              <w:t xml:space="preserve">super.setMarkInfos(new PropertiesMarkInfo(markProp)); </w:t>
            </w:r>
          </w:p>
          <w:p w:rsidR="00007B45" w:rsidRDefault="00007B45" w:rsidP="00B24CE2">
            <w:pPr>
              <w:pStyle w:val="15"/>
            </w:pPr>
          </w:p>
          <w:p w:rsidR="00007B45" w:rsidRDefault="00007B45" w:rsidP="00B24CE2">
            <w:pPr>
              <w:pStyle w:val="15"/>
            </w:pPr>
            <w:r>
              <w:drawing>
                <wp:inline distT="0" distB="0" distL="0" distR="0" wp14:anchorId="01E97200" wp14:editId="73C7092B">
                  <wp:extent cx="3296093" cy="2335383"/>
                  <wp:effectExtent l="76200" t="38100" r="76200" b="122555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638" cy="23428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0D7D" w:rsidRDefault="009C0D7D" w:rsidP="004223D8">
      <w:pPr>
        <w:pStyle w:val="31"/>
      </w:pPr>
    </w:p>
    <w:p w:rsidR="008F01F2" w:rsidRDefault="00167F82" w:rsidP="004223D8">
      <w:pPr>
        <w:pStyle w:val="31"/>
      </w:pPr>
      <w:r>
        <w:rPr>
          <w:rFonts w:hint="eastAsia"/>
        </w:rPr>
        <w:t>設定浮水印時的</w:t>
      </w:r>
      <w:r w:rsidRPr="006A3E5E">
        <w:t>markInfos</w:t>
      </w:r>
      <w:r>
        <w:rPr>
          <w:rFonts w:hint="eastAsia"/>
        </w:rPr>
        <w:t>如同前述為</w:t>
      </w:r>
      <w:r>
        <w:rPr>
          <w:rFonts w:hint="eastAsia"/>
        </w:rPr>
        <w:t>List</w:t>
      </w:r>
      <w:r>
        <w:rPr>
          <w:rFonts w:hint="eastAsia"/>
        </w:rPr>
        <w:t>，所以多個浮水印設定是可以同時生效的，下例同時示範</w:t>
      </w:r>
      <w:r>
        <w:rPr>
          <w:rFonts w:hint="eastAsia"/>
        </w:rPr>
        <w:t>TextWatermarkProperties</w:t>
      </w:r>
      <w:r>
        <w:rPr>
          <w:rFonts w:hint="eastAsia"/>
        </w:rPr>
        <w:t>可用的其它設定值。</w:t>
      </w:r>
    </w:p>
    <w:p w:rsidR="008F01F2" w:rsidRDefault="008F01F2" w:rsidP="004223D8">
      <w:pPr>
        <w:pStyle w:val="3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8F01F2" w:rsidTr="00B24CE2">
        <w:tc>
          <w:tcPr>
            <w:tcW w:w="9126" w:type="dxa"/>
          </w:tcPr>
          <w:p w:rsidR="008F01F2" w:rsidRPr="000F2058" w:rsidRDefault="0028400B" w:rsidP="008F01F2">
            <w:pPr>
              <w:pStyle w:val="123"/>
            </w:pPr>
            <w:r w:rsidRPr="0028400B">
              <w:t>Sample_014_Watermark_TextWaterMark_Multiple</w:t>
            </w:r>
          </w:p>
          <w:p w:rsidR="008F01F2" w:rsidRDefault="008F01F2" w:rsidP="00B24CE2">
            <w:pPr>
              <w:pStyle w:val="15"/>
            </w:pPr>
          </w:p>
          <w:p w:rsidR="0062234B" w:rsidRDefault="0062234B" w:rsidP="0062234B">
            <w:pPr>
              <w:pStyle w:val="15"/>
            </w:pPr>
            <w:r>
              <w:t xml:space="preserve">final TextWatermarkProperties markProp1 = </w:t>
            </w:r>
          </w:p>
          <w:p w:rsidR="0062234B" w:rsidRDefault="0062234B" w:rsidP="0062234B">
            <w:pPr>
              <w:pStyle w:val="15"/>
            </w:pPr>
            <w:r>
              <w:rPr>
                <w:rFonts w:hint="eastAsia"/>
              </w:rPr>
              <w:t xml:space="preserve">    new TextWatermarkProperties("</w:t>
            </w:r>
            <w:r>
              <w:rPr>
                <w:rFonts w:hint="eastAsia"/>
              </w:rPr>
              <w:t>測試測試「</w:t>
            </w:r>
            <w:r>
              <w:rPr>
                <w:rFonts w:hint="eastAsia"/>
              </w:rPr>
              <w:t>" + "</w:t>
            </w:r>
            <w:r>
              <w:rPr>
                <w:rFonts w:ascii="新細明體-ExtB" w:eastAsia="新細明體-ExtB" w:hAnsi="新細明體-ExtB" w:cs="新細明體-ExtB" w:hint="eastAsia"/>
              </w:rPr>
              <w:t>𠀝</w:t>
            </w:r>
            <w:r>
              <w:rPr>
                <w:rFonts w:hint="eastAsia"/>
              </w:rPr>
              <w:t>" + "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");</w:t>
            </w:r>
          </w:p>
          <w:p w:rsidR="0062234B" w:rsidRDefault="0062234B" w:rsidP="0062234B">
            <w:pPr>
              <w:pStyle w:val="15"/>
            </w:pPr>
            <w:r>
              <w:t>markProp1.setFontType(CNS11643.KAI);</w:t>
            </w:r>
          </w:p>
          <w:p w:rsidR="0062234B" w:rsidRDefault="0062234B" w:rsidP="0062234B">
            <w:pPr>
              <w:pStyle w:val="15"/>
            </w:pPr>
            <w:r>
              <w:t>markProp1.setFontSize(40);</w:t>
            </w:r>
          </w:p>
          <w:p w:rsidR="0062234B" w:rsidRDefault="0062234B" w:rsidP="0062234B">
            <w:pPr>
              <w:pStyle w:val="15"/>
            </w:pPr>
            <w:r>
              <w:t>markProp1.setRotate(30);</w:t>
            </w:r>
          </w:p>
          <w:p w:rsidR="0062234B" w:rsidRDefault="0062234B" w:rsidP="0062234B">
            <w:pPr>
              <w:pStyle w:val="15"/>
            </w:pPr>
            <w:r>
              <w:t>markProp1.setColor(Color.blue);</w:t>
            </w:r>
          </w:p>
          <w:p w:rsidR="0062234B" w:rsidRDefault="0062234B" w:rsidP="0062234B">
            <w:pPr>
              <w:pStyle w:val="15"/>
            </w:pPr>
            <w:r>
              <w:t>markProp1.setBold(true);</w:t>
            </w:r>
          </w:p>
          <w:p w:rsidR="0062234B" w:rsidRDefault="0062234B" w:rsidP="0062234B">
            <w:pPr>
              <w:pStyle w:val="15"/>
            </w:pPr>
            <w:r>
              <w:t>markProp1.setItalic(true);</w:t>
            </w:r>
          </w:p>
          <w:p w:rsidR="0062234B" w:rsidRDefault="0062234B" w:rsidP="0062234B">
            <w:pPr>
              <w:pStyle w:val="15"/>
            </w:pPr>
            <w:r>
              <w:t>markProp1.setUnderline(true);</w:t>
            </w:r>
          </w:p>
          <w:p w:rsidR="0062234B" w:rsidRDefault="0062234B" w:rsidP="0062234B">
            <w:pPr>
              <w:pStyle w:val="15"/>
            </w:pPr>
            <w:r>
              <w:t>markProp1.setStrikethru(true);</w:t>
            </w:r>
          </w:p>
          <w:p w:rsidR="0062234B" w:rsidRDefault="0062234B" w:rsidP="0062234B">
            <w:pPr>
              <w:pStyle w:val="15"/>
            </w:pPr>
            <w:r>
              <w:lastRenderedPageBreak/>
              <w:t>markProp1.setX(-150);</w:t>
            </w:r>
          </w:p>
          <w:p w:rsidR="0062234B" w:rsidRDefault="0062234B" w:rsidP="0062234B">
            <w:pPr>
              <w:pStyle w:val="15"/>
            </w:pPr>
            <w:r>
              <w:t>markProp1.setY(0);</w:t>
            </w:r>
          </w:p>
          <w:p w:rsidR="0062234B" w:rsidRDefault="0062234B" w:rsidP="0062234B">
            <w:pPr>
              <w:pStyle w:val="15"/>
            </w:pPr>
          </w:p>
          <w:p w:rsidR="0062234B" w:rsidRDefault="0062234B" w:rsidP="0062234B">
            <w:pPr>
              <w:pStyle w:val="15"/>
            </w:pPr>
            <w:r>
              <w:t>final TextWatermarkProperties markProp2 = SerializationUtils.clone(markProp1);</w:t>
            </w:r>
          </w:p>
          <w:p w:rsidR="0062234B" w:rsidRDefault="0062234B" w:rsidP="0062234B">
            <w:pPr>
              <w:pStyle w:val="15"/>
            </w:pPr>
            <w:r>
              <w:t>markProp2.setRotate(60);</w:t>
            </w:r>
          </w:p>
          <w:p w:rsidR="0062234B" w:rsidRDefault="0062234B" w:rsidP="0062234B">
            <w:pPr>
              <w:pStyle w:val="15"/>
            </w:pPr>
            <w:r>
              <w:t>markProp2.setFontSize(30);</w:t>
            </w:r>
          </w:p>
          <w:p w:rsidR="0062234B" w:rsidRDefault="0062234B" w:rsidP="0062234B">
            <w:pPr>
              <w:pStyle w:val="15"/>
            </w:pPr>
            <w:r>
              <w:t>markProp2.setX(250);</w:t>
            </w:r>
          </w:p>
          <w:p w:rsidR="0062234B" w:rsidRDefault="0062234B" w:rsidP="0062234B">
            <w:pPr>
              <w:pStyle w:val="15"/>
            </w:pPr>
            <w:r>
              <w:t>markProp2.setY(0);</w:t>
            </w:r>
          </w:p>
          <w:p w:rsidR="0062234B" w:rsidRDefault="0062234B" w:rsidP="0062234B">
            <w:pPr>
              <w:pStyle w:val="15"/>
            </w:pPr>
            <w:r>
              <w:t>markProp2.setAlign(DocumentAlign.LEFT);</w:t>
            </w:r>
          </w:p>
          <w:p w:rsidR="0062234B" w:rsidRDefault="0062234B" w:rsidP="0062234B">
            <w:pPr>
              <w:pStyle w:val="15"/>
            </w:pPr>
          </w:p>
          <w:p w:rsidR="0062234B" w:rsidRDefault="0062234B" w:rsidP="0062234B">
            <w:pPr>
              <w:pStyle w:val="15"/>
            </w:pPr>
            <w:r>
              <w:t>final TextWatermarkProperties markProp3 = SerializationUtils.clone(markProp2);</w:t>
            </w:r>
          </w:p>
          <w:p w:rsidR="0062234B" w:rsidRDefault="0062234B" w:rsidP="0062234B">
            <w:pPr>
              <w:pStyle w:val="15"/>
            </w:pPr>
            <w:r>
              <w:t>markProp3.setUnderline(false);</w:t>
            </w:r>
          </w:p>
          <w:p w:rsidR="0062234B" w:rsidRDefault="0062234B" w:rsidP="0062234B">
            <w:pPr>
              <w:pStyle w:val="15"/>
            </w:pPr>
            <w:r>
              <w:t>markProp3.setStrikethru(false);</w:t>
            </w:r>
          </w:p>
          <w:p w:rsidR="0062234B" w:rsidRDefault="0062234B" w:rsidP="0062234B">
            <w:pPr>
              <w:pStyle w:val="15"/>
            </w:pPr>
            <w:r>
              <w:t>markProp3.setAlign(DocumentAlign.RIGHT);</w:t>
            </w:r>
          </w:p>
          <w:p w:rsidR="0062234B" w:rsidRDefault="0062234B" w:rsidP="0062234B">
            <w:pPr>
              <w:pStyle w:val="15"/>
            </w:pPr>
          </w:p>
          <w:p w:rsidR="0062234B" w:rsidRDefault="0062234B" w:rsidP="0062234B">
            <w:pPr>
              <w:pStyle w:val="15"/>
            </w:pPr>
            <w:r>
              <w:t>super.setMarkInfos(new PropertiesMarkInfo(markProp1)</w:t>
            </w:r>
          </w:p>
          <w:p w:rsidR="0062234B" w:rsidRDefault="0062234B" w:rsidP="0062234B">
            <w:pPr>
              <w:pStyle w:val="15"/>
            </w:pPr>
            <w:r>
              <w:t xml:space="preserve">    , new PropertiesMarkInfo(markProp2)</w:t>
            </w:r>
          </w:p>
          <w:p w:rsidR="008F01F2" w:rsidRDefault="0062234B" w:rsidP="0062234B">
            <w:pPr>
              <w:pStyle w:val="15"/>
            </w:pPr>
            <w:r>
              <w:rPr>
                <w:rFonts w:hint="eastAsia"/>
              </w:rPr>
              <w:t xml:space="preserve">    </w:t>
            </w:r>
            <w:r>
              <w:t>, new PropertiesMarkInfo(markProp3));</w:t>
            </w:r>
          </w:p>
          <w:p w:rsidR="00E8138B" w:rsidRDefault="00E8138B" w:rsidP="00E8138B">
            <w:pPr>
              <w:pStyle w:val="15"/>
            </w:pPr>
          </w:p>
          <w:p w:rsidR="0062234B" w:rsidRDefault="0062234B" w:rsidP="00E8138B">
            <w:pPr>
              <w:pStyle w:val="15"/>
            </w:pPr>
            <w:r>
              <w:drawing>
                <wp:inline distT="0" distB="0" distL="0" distR="0" wp14:anchorId="35B7A60B" wp14:editId="6169C24B">
                  <wp:extent cx="4038600" cy="2838450"/>
                  <wp:effectExtent l="76200" t="38100" r="76200" b="11430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838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4DFA" w:rsidRDefault="002C4DFA" w:rsidP="004223D8">
      <w:pPr>
        <w:pStyle w:val="31"/>
      </w:pPr>
    </w:p>
    <w:p w:rsidR="002C4DFA" w:rsidRDefault="002C4DFA" w:rsidP="004F06A9">
      <w:pPr>
        <w:pStyle w:val="afa"/>
        <w:rPr>
          <w:color w:val="333300"/>
          <w:szCs w:val="16"/>
        </w:rPr>
      </w:pPr>
      <w:r>
        <w:br w:type="page"/>
      </w:r>
    </w:p>
    <w:p w:rsidR="008F01F2" w:rsidRDefault="002C4DFA" w:rsidP="004223D8">
      <w:pPr>
        <w:pStyle w:val="31"/>
      </w:pPr>
      <w:r>
        <w:rPr>
          <w:rFonts w:hint="eastAsia"/>
        </w:rPr>
        <w:lastRenderedPageBreak/>
        <w:t>若浮水印需要輸出空心文字，可使用</w:t>
      </w:r>
      <w:r>
        <w:t>setHollow</w:t>
      </w:r>
      <w:r>
        <w:rPr>
          <w:rFonts w:hint="eastAsia"/>
        </w:rPr>
        <w:t>，但此時</w:t>
      </w:r>
      <w:r w:rsidR="00867134">
        <w:rPr>
          <w:rFonts w:hint="eastAsia"/>
        </w:rPr>
        <w:t>會使</w:t>
      </w:r>
      <w:r>
        <w:rPr>
          <w:rFonts w:hint="eastAsia"/>
        </w:rPr>
        <w:t>粗體、底線</w:t>
      </w:r>
      <w:r w:rsidR="006168DF">
        <w:rPr>
          <w:rFonts w:hint="eastAsia"/>
        </w:rPr>
        <w:t>、刪除線</w:t>
      </w:r>
      <w:r>
        <w:rPr>
          <w:rFonts w:hint="eastAsia"/>
        </w:rPr>
        <w:t>設定無效</w:t>
      </w:r>
      <w:r w:rsidR="00FB3738">
        <w:rPr>
          <w:rFonts w:hint="eastAsia"/>
        </w:rPr>
        <w:t>化</w:t>
      </w:r>
      <w:r w:rsidR="00973E7E">
        <w:rPr>
          <w:rFonts w:hint="eastAsia"/>
        </w:rPr>
        <w:t>。</w:t>
      </w:r>
    </w:p>
    <w:p w:rsidR="008F01F2" w:rsidRDefault="008F01F2" w:rsidP="004223D8">
      <w:pPr>
        <w:pStyle w:val="3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8F01F2" w:rsidTr="00B24CE2">
        <w:tc>
          <w:tcPr>
            <w:tcW w:w="9126" w:type="dxa"/>
          </w:tcPr>
          <w:p w:rsidR="008F01F2" w:rsidRPr="000F2058" w:rsidRDefault="002C4DFA" w:rsidP="008F01F2">
            <w:pPr>
              <w:pStyle w:val="123"/>
            </w:pPr>
            <w:r w:rsidRPr="002C4DFA">
              <w:t>Sample_014_Watermark_TextWaterMark_Hellow</w:t>
            </w:r>
          </w:p>
          <w:p w:rsidR="008F01F2" w:rsidRDefault="008F01F2" w:rsidP="00B24CE2">
            <w:pPr>
              <w:pStyle w:val="15"/>
            </w:pPr>
            <w:r>
              <w:rPr>
                <w:rFonts w:hint="eastAsia"/>
              </w:rPr>
              <w:t xml:space="preserve">// </w:t>
            </w:r>
          </w:p>
          <w:p w:rsidR="002C4DFA" w:rsidRDefault="002C4DFA" w:rsidP="002C4DFA">
            <w:pPr>
              <w:pStyle w:val="15"/>
            </w:pPr>
            <w:r>
              <w:t xml:space="preserve">final TextWatermarkProperties markProp </w:t>
            </w:r>
          </w:p>
          <w:p w:rsidR="002C4DFA" w:rsidRDefault="002C4DFA" w:rsidP="002C4DFA">
            <w:pPr>
              <w:pStyle w:val="15"/>
            </w:pPr>
            <w:r>
              <w:rPr>
                <w:rFonts w:hint="eastAsia"/>
              </w:rPr>
              <w:t xml:space="preserve">    = new TextWatermarkProperties("</w:t>
            </w:r>
            <w:r>
              <w:rPr>
                <w:rFonts w:hint="eastAsia"/>
              </w:rPr>
              <w:t>測試「</w:t>
            </w:r>
            <w:r>
              <w:rPr>
                <w:rFonts w:hint="eastAsia"/>
              </w:rPr>
              <w:t>" + "</w:t>
            </w:r>
            <w:r>
              <w:rPr>
                <w:rFonts w:ascii="新細明體-ExtB" w:eastAsia="新細明體-ExtB" w:hAnsi="新細明體-ExtB" w:cs="新細明體-ExtB" w:hint="eastAsia"/>
              </w:rPr>
              <w:t>𠀝</w:t>
            </w:r>
            <w:r>
              <w:rPr>
                <w:rFonts w:hint="eastAsia"/>
              </w:rPr>
              <w:t>" + "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");</w:t>
            </w:r>
          </w:p>
          <w:p w:rsidR="002C4DFA" w:rsidRDefault="002C4DFA" w:rsidP="002C4DFA">
            <w:pPr>
              <w:pStyle w:val="15"/>
            </w:pPr>
            <w:r>
              <w:t>markProp.setFontType(CNS11643.KAI);</w:t>
            </w:r>
          </w:p>
          <w:p w:rsidR="002C4DFA" w:rsidRDefault="002C4DFA" w:rsidP="002C4DFA">
            <w:pPr>
              <w:pStyle w:val="15"/>
            </w:pPr>
            <w:r>
              <w:t>markProp.setColor(Color.GREEN);</w:t>
            </w:r>
          </w:p>
          <w:p w:rsidR="002C4DFA" w:rsidRDefault="002C4DFA" w:rsidP="002C4DFA">
            <w:pPr>
              <w:pStyle w:val="15"/>
            </w:pPr>
            <w:r>
              <w:t>markProp.setFontSize(8</w:t>
            </w:r>
            <w:r w:rsidR="004A68AA">
              <w:rPr>
                <w:rFonts w:hint="eastAsia"/>
              </w:rPr>
              <w:t>0</w:t>
            </w:r>
            <w:r>
              <w:t>);</w:t>
            </w:r>
          </w:p>
          <w:p w:rsidR="002C4DFA" w:rsidRDefault="002C4DFA" w:rsidP="002C4DFA">
            <w:pPr>
              <w:pStyle w:val="15"/>
            </w:pPr>
            <w:r>
              <w:t>markProp.setHollow(true)</w:t>
            </w:r>
          </w:p>
          <w:p w:rsidR="008F01F2" w:rsidRDefault="002C4DFA" w:rsidP="002C4DFA">
            <w:pPr>
              <w:pStyle w:val="15"/>
            </w:pPr>
            <w:r>
              <w:t>super.setMarkInfos(new PropertiesMarkInfo(markProp));</w:t>
            </w:r>
          </w:p>
          <w:p w:rsidR="002C4DFA" w:rsidRDefault="002C4DFA" w:rsidP="002C4DFA">
            <w:pPr>
              <w:pStyle w:val="15"/>
            </w:pPr>
          </w:p>
          <w:p w:rsidR="002C4DFA" w:rsidRDefault="003D67E0" w:rsidP="003D67E0">
            <w:pPr>
              <w:pStyle w:val="15"/>
            </w:pPr>
            <w:r>
              <w:drawing>
                <wp:inline distT="0" distB="0" distL="0" distR="0" wp14:anchorId="314FB055" wp14:editId="592C74BC">
                  <wp:extent cx="3087585" cy="2168814"/>
                  <wp:effectExtent l="76200" t="38100" r="74930" b="11747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585" cy="21688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1F2" w:rsidRDefault="008F01F2" w:rsidP="004223D8">
      <w:pPr>
        <w:pStyle w:val="31"/>
      </w:pPr>
    </w:p>
    <w:p w:rsidR="00B60E9A" w:rsidRDefault="00B60E9A" w:rsidP="004223D8">
      <w:pPr>
        <w:pStyle w:val="31"/>
      </w:pPr>
      <w:r>
        <w:rPr>
          <w:rFonts w:hint="eastAsia"/>
        </w:rPr>
        <w:t>另外一組特殊的浮水印設定值是</w:t>
      </w:r>
      <w:r w:rsidRPr="00B60E9A">
        <w:t>SplitX</w:t>
      </w:r>
      <w:r>
        <w:rPr>
          <w:rFonts w:hint="eastAsia"/>
        </w:rPr>
        <w:t>與</w:t>
      </w:r>
      <w:r>
        <w:rPr>
          <w:rFonts w:hint="eastAsia"/>
        </w:rPr>
        <w:t>SplitY</w:t>
      </w:r>
      <w:r>
        <w:rPr>
          <w:rFonts w:hint="eastAsia"/>
        </w:rPr>
        <w:t>，這兩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值都預設為</w:t>
      </w:r>
      <w:r>
        <w:rPr>
          <w:rFonts w:hint="eastAsia"/>
        </w:rPr>
        <w:t>1</w:t>
      </w:r>
      <w:r>
        <w:rPr>
          <w:rFonts w:hint="eastAsia"/>
        </w:rPr>
        <w:t>。若</w:t>
      </w:r>
      <w:r w:rsidRPr="00B60E9A">
        <w:t>SplitX</w:t>
      </w:r>
      <w:r>
        <w:rPr>
          <w:rFonts w:hint="eastAsia"/>
        </w:rPr>
        <w:t>設為</w:t>
      </w:r>
      <w:r>
        <w:rPr>
          <w:rFonts w:hint="eastAsia"/>
        </w:rPr>
        <w:t>N</w:t>
      </w:r>
      <w:r>
        <w:rPr>
          <w:rFonts w:hint="eastAsia"/>
        </w:rPr>
        <w:t>，則文件視為水平切割；同理</w:t>
      </w:r>
      <w:r w:rsidRPr="00B60E9A">
        <w:t>Split</w:t>
      </w:r>
      <w:r>
        <w:rPr>
          <w:rFonts w:hint="eastAsia"/>
        </w:rPr>
        <w:t>Y</w:t>
      </w:r>
      <w:r>
        <w:rPr>
          <w:rFonts w:hint="eastAsia"/>
        </w:rPr>
        <w:t>設為</w:t>
      </w:r>
      <w:r>
        <w:rPr>
          <w:rFonts w:hint="eastAsia"/>
        </w:rPr>
        <w:t>M</w:t>
      </w:r>
      <w:r>
        <w:rPr>
          <w:rFonts w:hint="eastAsia"/>
        </w:rPr>
        <w:t>，則文件視為垂直切割，共輸出</w:t>
      </w:r>
      <w:r>
        <w:rPr>
          <w:rFonts w:hint="eastAsia"/>
        </w:rPr>
        <w:t>N * M</w:t>
      </w:r>
      <w:r>
        <w:rPr>
          <w:rFonts w:hint="eastAsia"/>
        </w:rPr>
        <w:t>份浮水印文字。</w:t>
      </w:r>
    </w:p>
    <w:p w:rsidR="00B60E9A" w:rsidRDefault="00B60E9A" w:rsidP="004223D8">
      <w:pPr>
        <w:pStyle w:val="31"/>
      </w:pPr>
      <w:r>
        <w:rPr>
          <w:rFonts w:hint="eastAsia"/>
        </w:rPr>
        <w:t>若</w:t>
      </w:r>
      <w:r w:rsidRPr="00B60E9A">
        <w:t>SplitX</w:t>
      </w:r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，文字錨點對齊左邊界</w:t>
      </w:r>
      <w:r w:rsidR="00B22450">
        <w:rPr>
          <w:rFonts w:hint="eastAsia"/>
        </w:rPr>
        <w:t>；</w:t>
      </w:r>
      <w:r>
        <w:rPr>
          <w:rFonts w:hint="eastAsia"/>
        </w:rPr>
        <w:t>若</w:t>
      </w:r>
      <w:r w:rsidRPr="00B60E9A">
        <w:t>SplitX</w:t>
      </w:r>
      <w:r>
        <w:rPr>
          <w:rFonts w:hint="eastAsia"/>
        </w:rPr>
        <w:t>設為</w:t>
      </w:r>
      <w:r>
        <w:rPr>
          <w:rFonts w:hint="eastAsia"/>
        </w:rPr>
        <w:t>0</w:t>
      </w:r>
      <w:r>
        <w:rPr>
          <w:rFonts w:hint="eastAsia"/>
        </w:rPr>
        <w:t>，文字錨點對齊下邊界</w:t>
      </w:r>
      <w:r w:rsidR="00B22450">
        <w:rPr>
          <w:rFonts w:hint="eastAsia"/>
        </w:rPr>
        <w:t>；</w:t>
      </w:r>
      <w:r>
        <w:rPr>
          <w:rFonts w:hint="eastAsia"/>
        </w:rPr>
        <w:t>當皆設為</w:t>
      </w:r>
      <w:r>
        <w:rPr>
          <w:rFonts w:hint="eastAsia"/>
        </w:rPr>
        <w:t>0</w:t>
      </w:r>
      <w:r>
        <w:rPr>
          <w:rFonts w:hint="eastAsia"/>
        </w:rPr>
        <w:t>時，文字錨點會在左下角</w:t>
      </w:r>
      <w:r w:rsidR="00E70C1B">
        <w:rPr>
          <w:rFonts w:hint="eastAsia"/>
        </w:rPr>
        <w:t>。</w:t>
      </w:r>
    </w:p>
    <w:p w:rsidR="00556BEF" w:rsidRDefault="00556BEF" w:rsidP="004223D8">
      <w:pPr>
        <w:pStyle w:val="3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4076"/>
        <w:gridCol w:w="4076"/>
      </w:tblGrid>
      <w:tr w:rsidR="005A6395" w:rsidTr="00546077">
        <w:tc>
          <w:tcPr>
            <w:tcW w:w="8152" w:type="dxa"/>
            <w:gridSpan w:val="2"/>
          </w:tcPr>
          <w:p w:rsidR="005A6395" w:rsidRPr="000F2058" w:rsidRDefault="005A6395" w:rsidP="005A6395">
            <w:pPr>
              <w:pStyle w:val="123"/>
            </w:pPr>
            <w:r w:rsidRPr="005A6395">
              <w:t>Sample_014_Watermark_TextWaterMark_Split_</w:t>
            </w:r>
            <w:r>
              <w:rPr>
                <w:rFonts w:hint="eastAsia"/>
              </w:rPr>
              <w:t>xxx</w:t>
            </w:r>
          </w:p>
          <w:p w:rsidR="00027407" w:rsidRDefault="00027407" w:rsidP="00027407">
            <w:pPr>
              <w:pStyle w:val="15"/>
            </w:pPr>
          </w:p>
          <w:p w:rsidR="00027407" w:rsidRDefault="00027407" w:rsidP="00027407">
            <w:pPr>
              <w:pStyle w:val="15"/>
            </w:pPr>
            <w:r>
              <w:t>doSplitTest(Rectangle pageSize, int sx, int sy, DocumentAlign align) {</w:t>
            </w:r>
          </w:p>
          <w:p w:rsidR="00027407" w:rsidRDefault="00027407" w:rsidP="00027407">
            <w:pPr>
              <w:pStyle w:val="15"/>
            </w:pPr>
            <w:r>
              <w:t xml:space="preserve">    super.setPageSize(pageSize);</w:t>
            </w:r>
          </w:p>
          <w:p w:rsidR="00027407" w:rsidRDefault="00027407" w:rsidP="00027407">
            <w:pPr>
              <w:pStyle w:val="15"/>
            </w:pPr>
            <w:r>
              <w:rPr>
                <w:rFonts w:hint="eastAsia"/>
              </w:rPr>
              <w:t xml:space="preserve">    final TextWatermarkProperties markProp = </w:t>
            </w:r>
          </w:p>
          <w:p w:rsidR="00027407" w:rsidRDefault="00027407" w:rsidP="00027407">
            <w:pPr>
              <w:pStyle w:val="15"/>
            </w:pPr>
            <w:r>
              <w:rPr>
                <w:rFonts w:hint="eastAsia"/>
              </w:rPr>
              <w:t xml:space="preserve">        new TextWatermarkProperties("</w:t>
            </w:r>
            <w:r>
              <w:rPr>
                <w:rFonts w:hint="eastAsia"/>
              </w:rPr>
              <w:t>測試「</w:t>
            </w:r>
            <w:r>
              <w:rPr>
                <w:rFonts w:hint="eastAsia"/>
              </w:rPr>
              <w:t>" + "</w:t>
            </w:r>
            <w:r>
              <w:rPr>
                <w:rFonts w:ascii="新細明體-ExtB" w:eastAsia="新細明體-ExtB" w:hAnsi="新細明體-ExtB" w:cs="新細明體-ExtB" w:hint="eastAsia"/>
              </w:rPr>
              <w:t>𠀝</w:t>
            </w:r>
            <w:r>
              <w:rPr>
                <w:rFonts w:hint="eastAsia"/>
              </w:rPr>
              <w:t>" + "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");</w:t>
            </w:r>
          </w:p>
          <w:p w:rsidR="00027407" w:rsidRDefault="00027407" w:rsidP="00027407">
            <w:pPr>
              <w:pStyle w:val="15"/>
            </w:pPr>
            <w:r>
              <w:t xml:space="preserve">    markProp.setSplitX(sx);</w:t>
            </w:r>
          </w:p>
          <w:p w:rsidR="00027407" w:rsidRDefault="00027407" w:rsidP="00027407">
            <w:pPr>
              <w:pStyle w:val="15"/>
            </w:pPr>
            <w:r>
              <w:t xml:space="preserve">    markProp.setSplitY(sy);</w:t>
            </w:r>
          </w:p>
          <w:p w:rsidR="00027407" w:rsidRDefault="00027407" w:rsidP="00027407">
            <w:pPr>
              <w:pStyle w:val="15"/>
            </w:pPr>
            <w:r>
              <w:lastRenderedPageBreak/>
              <w:t xml:space="preserve">    markProp.setFontSize(18);</w:t>
            </w:r>
          </w:p>
          <w:p w:rsidR="00027407" w:rsidRDefault="00027407" w:rsidP="00027407">
            <w:pPr>
              <w:pStyle w:val="15"/>
            </w:pPr>
            <w:r>
              <w:t xml:space="preserve">    markProp.setColor(Color.BLUE);</w:t>
            </w:r>
          </w:p>
          <w:p w:rsidR="00027407" w:rsidRDefault="00027407" w:rsidP="00027407">
            <w:pPr>
              <w:pStyle w:val="15"/>
            </w:pPr>
            <w:r>
              <w:t xml:space="preserve">    </w:t>
            </w:r>
            <w:r w:rsidR="00546077" w:rsidRPr="00546077">
              <w:t>if (align!=null){</w:t>
            </w:r>
            <w:r>
              <w:t>markProp.setAlign(align);</w:t>
            </w:r>
            <w:r w:rsidR="00546077">
              <w:rPr>
                <w:rFonts w:hint="eastAsia"/>
              </w:rPr>
              <w:t>}</w:t>
            </w:r>
          </w:p>
          <w:p w:rsidR="00027407" w:rsidRDefault="00027407" w:rsidP="00027407">
            <w:pPr>
              <w:pStyle w:val="15"/>
            </w:pPr>
            <w:r>
              <w:t xml:space="preserve">    super.setMarkInfos(new PropertiesMarkInfo(markProp))</w:t>
            </w:r>
          </w:p>
          <w:p w:rsidR="005A6395" w:rsidRDefault="00027407" w:rsidP="00EE6101">
            <w:pPr>
              <w:pStyle w:val="15"/>
            </w:pPr>
            <w:r>
              <w:t>}</w:t>
            </w:r>
            <w:r w:rsidR="00EE6101">
              <w:rPr>
                <w:rFonts w:hint="eastAsia"/>
              </w:rPr>
              <w:t xml:space="preserve"> </w:t>
            </w:r>
          </w:p>
        </w:tc>
      </w:tr>
      <w:tr w:rsidR="00546077" w:rsidTr="00230AA3">
        <w:tc>
          <w:tcPr>
            <w:tcW w:w="4076" w:type="dxa"/>
          </w:tcPr>
          <w:p w:rsidR="00546077" w:rsidRPr="00C04233" w:rsidRDefault="00546077" w:rsidP="00C04233">
            <w:pPr>
              <w:pStyle w:val="122"/>
            </w:pPr>
            <w:r w:rsidRPr="00C04233">
              <w:rPr>
                <w:rFonts w:hint="eastAsia"/>
              </w:rPr>
              <w:t>0X0</w:t>
            </w:r>
          </w:p>
        </w:tc>
        <w:tc>
          <w:tcPr>
            <w:tcW w:w="4076" w:type="dxa"/>
          </w:tcPr>
          <w:p w:rsidR="00546077" w:rsidRPr="005A6395" w:rsidRDefault="00C4608E" w:rsidP="00C4608E">
            <w:pPr>
              <w:pStyle w:val="122"/>
            </w:pPr>
            <w:r>
              <w:rPr>
                <w:rFonts w:hint="eastAsia"/>
              </w:rPr>
              <w:t>2x2</w:t>
            </w:r>
          </w:p>
        </w:tc>
      </w:tr>
      <w:tr w:rsidR="00230AA3" w:rsidTr="00230AA3">
        <w:tc>
          <w:tcPr>
            <w:tcW w:w="4076" w:type="dxa"/>
          </w:tcPr>
          <w:p w:rsidR="00230AA3" w:rsidRDefault="00230AA3" w:rsidP="00C04233">
            <w:pPr>
              <w:pStyle w:val="122"/>
            </w:pPr>
            <w:r>
              <w:rPr>
                <w:noProof/>
              </w:rPr>
              <w:drawing>
                <wp:inline distT="0" distB="0" distL="0" distR="0" wp14:anchorId="1987318E" wp14:editId="7284E595">
                  <wp:extent cx="1638795" cy="2322530"/>
                  <wp:effectExtent l="76200" t="38100" r="76200" b="116205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921" cy="23184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</w:tcPr>
          <w:p w:rsidR="00230AA3" w:rsidRDefault="00C4608E" w:rsidP="00C04233">
            <w:pPr>
              <w:pStyle w:val="122"/>
            </w:pPr>
            <w:r>
              <w:rPr>
                <w:noProof/>
              </w:rPr>
              <w:drawing>
                <wp:inline distT="0" distB="0" distL="0" distR="0" wp14:anchorId="6F686C87" wp14:editId="14186A5C">
                  <wp:extent cx="1674420" cy="2390418"/>
                  <wp:effectExtent l="76200" t="38100" r="78740" b="10541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959" cy="23926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AA3" w:rsidTr="00230AA3">
        <w:tc>
          <w:tcPr>
            <w:tcW w:w="4076" w:type="dxa"/>
          </w:tcPr>
          <w:p w:rsidR="00230AA3" w:rsidRDefault="00C4608E" w:rsidP="00C4608E">
            <w:pPr>
              <w:pStyle w:val="122"/>
            </w:pPr>
            <w:r>
              <w:rPr>
                <w:rFonts w:hint="eastAsia"/>
              </w:rPr>
              <w:t>3x0</w:t>
            </w:r>
          </w:p>
        </w:tc>
        <w:tc>
          <w:tcPr>
            <w:tcW w:w="4076" w:type="dxa"/>
          </w:tcPr>
          <w:p w:rsidR="00230AA3" w:rsidRDefault="004D12AC" w:rsidP="004D12AC">
            <w:pPr>
              <w:pStyle w:val="122"/>
            </w:pPr>
            <w:r>
              <w:t>0</w:t>
            </w:r>
            <w:r w:rsidR="00C4608E">
              <w:rPr>
                <w:rFonts w:hint="eastAsia"/>
              </w:rPr>
              <w:t>x</w:t>
            </w:r>
            <w:r>
              <w:t>3</w:t>
            </w:r>
          </w:p>
        </w:tc>
      </w:tr>
      <w:tr w:rsidR="00230AA3" w:rsidTr="00230AA3">
        <w:tc>
          <w:tcPr>
            <w:tcW w:w="4076" w:type="dxa"/>
          </w:tcPr>
          <w:p w:rsidR="00230AA3" w:rsidRDefault="00C4608E" w:rsidP="00C04233">
            <w:pPr>
              <w:pStyle w:val="122"/>
            </w:pPr>
            <w:r>
              <w:rPr>
                <w:noProof/>
              </w:rPr>
              <w:drawing>
                <wp:inline distT="0" distB="0" distL="0" distR="0" wp14:anchorId="07B513E2" wp14:editId="48C86B04">
                  <wp:extent cx="1805050" cy="2562202"/>
                  <wp:effectExtent l="76200" t="38100" r="81280" b="10541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548" cy="25643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6" w:type="dxa"/>
          </w:tcPr>
          <w:p w:rsidR="00230AA3" w:rsidRDefault="00C4608E" w:rsidP="00C04233">
            <w:pPr>
              <w:pStyle w:val="122"/>
            </w:pPr>
            <w:r>
              <w:rPr>
                <w:noProof/>
              </w:rPr>
              <w:drawing>
                <wp:inline distT="0" distB="0" distL="0" distR="0" wp14:anchorId="4BBE4ED8" wp14:editId="5EE39EDE">
                  <wp:extent cx="1812408" cy="2565070"/>
                  <wp:effectExtent l="76200" t="38100" r="73660" b="12128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620" cy="25696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6BCB" w:rsidRPr="008F01F2" w:rsidRDefault="00A76BCB" w:rsidP="004223D8">
      <w:pPr>
        <w:pStyle w:val="31"/>
      </w:pPr>
    </w:p>
    <w:p w:rsidR="00F25766" w:rsidRDefault="00F25766" w:rsidP="004F06A9">
      <w:pPr>
        <w:pStyle w:val="afa"/>
        <w:rPr>
          <w:sz w:val="32"/>
          <w:szCs w:val="28"/>
        </w:rPr>
      </w:pPr>
      <w:r>
        <w:br w:type="page"/>
      </w:r>
    </w:p>
    <w:p w:rsidR="006674B6" w:rsidRDefault="00A71887" w:rsidP="00A71887">
      <w:pPr>
        <w:pStyle w:val="3"/>
      </w:pPr>
      <w:bookmarkStart w:id="31" w:name="_Toc428885659"/>
      <w:r>
        <w:rPr>
          <w:rFonts w:hint="eastAsia"/>
        </w:rPr>
        <w:lastRenderedPageBreak/>
        <w:t>圖片浮水印</w:t>
      </w:r>
      <w:bookmarkEnd w:id="31"/>
    </w:p>
    <w:p w:rsidR="00715A8A" w:rsidRDefault="003B4A83" w:rsidP="00715A8A">
      <w:pPr>
        <w:pStyle w:val="31"/>
      </w:pPr>
      <w:r>
        <w:rPr>
          <w:rFonts w:hint="eastAsia"/>
        </w:rPr>
        <w:t>圖片</w:t>
      </w:r>
      <w:r w:rsidR="00990FE7">
        <w:rPr>
          <w:rFonts w:hint="eastAsia"/>
        </w:rPr>
        <w:t>浮水印資訊的實作類別是</w:t>
      </w:r>
      <w:r w:rsidR="00990FE7" w:rsidRPr="00990FE7">
        <w:t>ImageWatermarkProperties</w:t>
      </w:r>
      <w:r w:rsidR="00990FE7">
        <w:rPr>
          <w:rFonts w:hint="eastAsia"/>
        </w:rPr>
        <w:t>，預設建構子為</w:t>
      </w:r>
      <w:r w:rsidR="00990FE7" w:rsidRPr="00990FE7">
        <w:t>filePath</w:t>
      </w:r>
      <w:r w:rsidR="00990FE7">
        <w:rPr>
          <w:rFonts w:hint="eastAsia"/>
        </w:rPr>
        <w:t>。若打包時會</w:t>
      </w:r>
      <w:r w:rsidR="00186A15">
        <w:rPr>
          <w:rFonts w:hint="eastAsia"/>
        </w:rPr>
        <w:t>把圖檔資源</w:t>
      </w:r>
      <w:r w:rsidR="00990FE7">
        <w:rPr>
          <w:rFonts w:hint="eastAsia"/>
        </w:rPr>
        <w:t>放到</w:t>
      </w:r>
      <w:r w:rsidR="00990FE7">
        <w:rPr>
          <w:rFonts w:hint="eastAsia"/>
        </w:rPr>
        <w:t>classpath</w:t>
      </w:r>
      <w:r w:rsidR="00990FE7">
        <w:rPr>
          <w:rFonts w:hint="eastAsia"/>
        </w:rPr>
        <w:t>中</w:t>
      </w:r>
      <w:r w:rsidR="00186A15">
        <w:rPr>
          <w:rFonts w:hint="eastAsia"/>
        </w:rPr>
        <w:t>，</w:t>
      </w:r>
      <w:r w:rsidR="00990FE7">
        <w:rPr>
          <w:rFonts w:hint="eastAsia"/>
        </w:rPr>
        <w:t>則可以用</w:t>
      </w:r>
      <w:r w:rsidR="00990FE7" w:rsidRPr="00990FE7">
        <w:t>classpath:</w:t>
      </w:r>
      <w:r w:rsidR="00990FE7">
        <w:rPr>
          <w:rFonts w:hint="eastAsia"/>
        </w:rPr>
        <w:t>${resource-path}</w:t>
      </w:r>
      <w:r w:rsidR="00990FE7">
        <w:rPr>
          <w:rFonts w:hint="eastAsia"/>
        </w:rPr>
        <w:t>格式指定。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715A8A" w:rsidTr="00B24CE2">
        <w:tc>
          <w:tcPr>
            <w:tcW w:w="9126" w:type="dxa"/>
          </w:tcPr>
          <w:p w:rsidR="00715A8A" w:rsidRPr="000F2058" w:rsidRDefault="00E37740" w:rsidP="00715A8A">
            <w:pPr>
              <w:pStyle w:val="123"/>
            </w:pPr>
            <w:r w:rsidRPr="00E37740">
              <w:t>Sample_014_Watermark_TextWaterMark_Image</w:t>
            </w:r>
          </w:p>
          <w:p w:rsidR="00715A8A" w:rsidRDefault="00715A8A" w:rsidP="00715A8A">
            <w:pPr>
              <w:pStyle w:val="15"/>
            </w:pPr>
            <w:r>
              <w:t xml:space="preserve">final ImageWatermarkProperties markProp = </w:t>
            </w:r>
          </w:p>
          <w:p w:rsidR="00715A8A" w:rsidRDefault="00715A8A" w:rsidP="00715A8A">
            <w:pPr>
              <w:pStyle w:val="15"/>
            </w:pPr>
            <w:r>
              <w:t xml:space="preserve">    new ImageWatermarkProperties("classpath:RCSS00001.png");</w:t>
            </w:r>
          </w:p>
          <w:p w:rsidR="00715A8A" w:rsidRDefault="00715A8A" w:rsidP="00B24CE2">
            <w:pPr>
              <w:pStyle w:val="15"/>
            </w:pPr>
            <w:r>
              <w:t>super.setMarkInfos(new PropertiesMarkInfo(markProp));</w:t>
            </w:r>
          </w:p>
          <w:p w:rsidR="00715A8A" w:rsidRDefault="00715A8A" w:rsidP="00B24CE2">
            <w:pPr>
              <w:pStyle w:val="15"/>
            </w:pPr>
          </w:p>
          <w:p w:rsidR="00715A8A" w:rsidRDefault="00715A8A" w:rsidP="00B24CE2">
            <w:pPr>
              <w:pStyle w:val="15"/>
            </w:pPr>
            <w:r>
              <w:drawing>
                <wp:inline distT="0" distB="0" distL="0" distR="0" wp14:anchorId="5D5281CA" wp14:editId="414A05BD">
                  <wp:extent cx="2992694" cy="2115403"/>
                  <wp:effectExtent l="76200" t="38100" r="74930" b="113665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13" cy="21169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A8A" w:rsidRDefault="00715A8A" w:rsidP="00715A8A">
      <w:pPr>
        <w:pStyle w:val="31"/>
      </w:pPr>
    </w:p>
    <w:p w:rsidR="00715A8A" w:rsidRDefault="00B91760" w:rsidP="00990FE7">
      <w:pPr>
        <w:pStyle w:val="31"/>
      </w:pPr>
      <w:r>
        <w:rPr>
          <w:rFonts w:hint="eastAsia"/>
        </w:rPr>
        <w:t>圖片浮水印可以設定旋轉、縮放、濃淡屬性。</w:t>
      </w:r>
    </w:p>
    <w:p w:rsidR="006674B6" w:rsidRDefault="009B1559" w:rsidP="00990FE7">
      <w:pPr>
        <w:pStyle w:val="31"/>
      </w:pPr>
      <w:r>
        <w:rPr>
          <w:rFonts w:hint="eastAsia"/>
        </w:rPr>
        <w:t>圖片浮水印暫時不支援</w:t>
      </w:r>
      <w:r>
        <w:rPr>
          <w:rFonts w:hint="eastAsia"/>
        </w:rPr>
        <w:t xml:space="preserve">splitX/Y </w:t>
      </w:r>
      <w:r>
        <w:rPr>
          <w:rFonts w:hint="eastAsia"/>
        </w:rPr>
        <w:t>頁面切割複製功能。</w:t>
      </w:r>
    </w:p>
    <w:p w:rsidR="00A734C2" w:rsidRPr="006674B6" w:rsidRDefault="00A734C2" w:rsidP="00990FE7">
      <w:pPr>
        <w:pStyle w:val="31"/>
      </w:pPr>
    </w:p>
    <w:p w:rsidR="00D82D50" w:rsidRDefault="00D82D50" w:rsidP="004F06A9">
      <w:pPr>
        <w:pStyle w:val="afa"/>
        <w:rPr>
          <w:sz w:val="32"/>
          <w:szCs w:val="28"/>
        </w:rPr>
      </w:pPr>
      <w:r>
        <w:br w:type="page"/>
      </w:r>
    </w:p>
    <w:p w:rsidR="00A71887" w:rsidRDefault="006674B6" w:rsidP="00A71887">
      <w:pPr>
        <w:pStyle w:val="3"/>
      </w:pPr>
      <w:bookmarkStart w:id="32" w:name="_Toc428885660"/>
      <w:r>
        <w:rPr>
          <w:rFonts w:hint="eastAsia"/>
        </w:rPr>
        <w:lastRenderedPageBreak/>
        <w:t>線段繪製浮水印</w:t>
      </w:r>
      <w:bookmarkEnd w:id="32"/>
    </w:p>
    <w:p w:rsidR="006674B6" w:rsidRDefault="001E2AC2" w:rsidP="006674B6">
      <w:pPr>
        <w:pStyle w:val="31"/>
      </w:pPr>
      <w:r>
        <w:rPr>
          <w:rFonts w:hint="eastAsia"/>
        </w:rPr>
        <w:t>支援以簡單線條繪製浮水印，使用</w:t>
      </w:r>
      <w:r w:rsidRPr="001E2AC2">
        <w:t>LinesWatermarkProperties</w:t>
      </w:r>
      <w:r>
        <w:rPr>
          <w:rFonts w:hint="eastAsia"/>
        </w:rPr>
        <w:t>。</w:t>
      </w:r>
    </w:p>
    <w:p w:rsidR="001E2AC2" w:rsidRDefault="00A230EC" w:rsidP="006674B6">
      <w:pPr>
        <w:pStyle w:val="31"/>
      </w:pPr>
      <w:r>
        <w:rPr>
          <w:rFonts w:hint="eastAsia"/>
        </w:rPr>
        <w:t>在</w:t>
      </w:r>
      <w:r w:rsidR="00E82429">
        <w:rPr>
          <w:rFonts w:hint="eastAsia"/>
        </w:rPr>
        <w:t>線段資料</w:t>
      </w:r>
      <w:r w:rsidR="00E82429" w:rsidRPr="00E82429">
        <w:t>LineInfo</w:t>
      </w:r>
      <w:r w:rsidR="00E82429">
        <w:rPr>
          <w:rFonts w:hint="eastAsia"/>
        </w:rPr>
        <w:t>中，設定與</w:t>
      </w:r>
      <w:proofErr w:type="gramStart"/>
      <w:r w:rsidR="00E82429">
        <w:rPr>
          <w:rFonts w:hint="eastAsia"/>
        </w:rPr>
        <w:t>浮水印錨點</w:t>
      </w:r>
      <w:proofErr w:type="gramEnd"/>
      <w:r w:rsidR="00E82429">
        <w:rPr>
          <w:rFonts w:hint="eastAsia"/>
        </w:rPr>
        <w:t>的相對位置。</w:t>
      </w:r>
    </w:p>
    <w:p w:rsidR="0013718F" w:rsidRDefault="00DB2B6F" w:rsidP="006674B6">
      <w:pPr>
        <w:pStyle w:val="31"/>
      </w:pPr>
      <w:r>
        <w:rPr>
          <w:rFonts w:hint="eastAsia"/>
        </w:rPr>
        <w:t>下例將文件</w:t>
      </w:r>
      <w:r>
        <w:rPr>
          <w:rFonts w:hint="eastAsia"/>
        </w:rPr>
        <w:t>4</w:t>
      </w:r>
      <w:r>
        <w:rPr>
          <w:rFonts w:hint="eastAsia"/>
        </w:rPr>
        <w:t>等分，並在各自中心畫出一個十字。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13718F" w:rsidTr="00B24CE2">
        <w:tc>
          <w:tcPr>
            <w:tcW w:w="9126" w:type="dxa"/>
          </w:tcPr>
          <w:p w:rsidR="0013718F" w:rsidRPr="000F2058" w:rsidRDefault="0013718F" w:rsidP="0013718F">
            <w:pPr>
              <w:pStyle w:val="123"/>
            </w:pPr>
            <w:r w:rsidRPr="0013718F">
              <w:t>Sample_015_Watermark_Lines_Cross</w:t>
            </w:r>
          </w:p>
          <w:p w:rsidR="00D82D50" w:rsidRDefault="00D82D50" w:rsidP="00D82D50">
            <w:pPr>
              <w:pStyle w:val="15"/>
            </w:pPr>
            <w:r>
              <w:t>List&lt;LineInfo&gt; lines = [];</w:t>
            </w:r>
          </w:p>
          <w:p w:rsidR="00D82D50" w:rsidRDefault="00D82D50" w:rsidP="00D82D50">
            <w:pPr>
              <w:pStyle w:val="15"/>
            </w:pPr>
            <w:r>
              <w:t>lines.add(new LineInfo(new PointF(0, 20), new PointF(0, -20)));</w:t>
            </w:r>
          </w:p>
          <w:p w:rsidR="00D82D50" w:rsidRDefault="00D82D50" w:rsidP="00D82D50">
            <w:pPr>
              <w:pStyle w:val="15"/>
            </w:pPr>
            <w:r>
              <w:t>lines.add(new LineInfo(new PointF(20, 0), new PointF(-20, 0)));</w:t>
            </w:r>
          </w:p>
          <w:p w:rsidR="00D82D50" w:rsidRDefault="00D82D50" w:rsidP="00D82D50">
            <w:pPr>
              <w:pStyle w:val="15"/>
            </w:pPr>
            <w:r>
              <w:t>final LinesWatermarkProperties markProp = new LinesWatermarkProperties(lines);</w:t>
            </w:r>
          </w:p>
          <w:p w:rsidR="00D82D50" w:rsidRDefault="00D82D50" w:rsidP="00D82D50">
            <w:pPr>
              <w:pStyle w:val="15"/>
            </w:pPr>
            <w:r>
              <w:t>markProp.setSplitX(2)</w:t>
            </w:r>
          </w:p>
          <w:p w:rsidR="00D82D50" w:rsidRDefault="00D82D50" w:rsidP="00D82D50">
            <w:pPr>
              <w:pStyle w:val="15"/>
            </w:pPr>
            <w:r>
              <w:t>markProp.setSplitY(2)</w:t>
            </w:r>
          </w:p>
          <w:p w:rsidR="0013718F" w:rsidRDefault="00D82D50" w:rsidP="00D82D50">
            <w:pPr>
              <w:pStyle w:val="15"/>
            </w:pPr>
            <w:r>
              <w:t>super.setMarkInfos(new PropertiesMarkInfo(markProp));</w:t>
            </w:r>
          </w:p>
          <w:p w:rsidR="00D82D50" w:rsidRDefault="00D82D50" w:rsidP="00D82D50">
            <w:pPr>
              <w:pStyle w:val="15"/>
            </w:pPr>
          </w:p>
          <w:p w:rsidR="0013718F" w:rsidRDefault="00D82D50" w:rsidP="00D82D50">
            <w:pPr>
              <w:pStyle w:val="15"/>
            </w:pPr>
            <w:r>
              <w:drawing>
                <wp:inline distT="0" distB="0" distL="0" distR="0" wp14:anchorId="4FCAF7F4" wp14:editId="389732BE">
                  <wp:extent cx="3480179" cy="2455949"/>
                  <wp:effectExtent l="76200" t="38100" r="82550" b="116205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205" cy="24827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2429" w:rsidRDefault="00E82429" w:rsidP="006674B6">
      <w:pPr>
        <w:pStyle w:val="31"/>
      </w:pPr>
    </w:p>
    <w:p w:rsidR="00E82429" w:rsidRDefault="005E467D" w:rsidP="006674B6">
      <w:pPr>
        <w:pStyle w:val="31"/>
      </w:pPr>
      <w:r>
        <w:rPr>
          <w:rFonts w:hint="eastAsia"/>
        </w:rPr>
        <w:t>另一個組合範例輸出文件中心的「機關印信字樣」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AD25CD" w:rsidTr="00B24CE2">
        <w:tc>
          <w:tcPr>
            <w:tcW w:w="9126" w:type="dxa"/>
          </w:tcPr>
          <w:p w:rsidR="00AD25CD" w:rsidRPr="000F2058" w:rsidRDefault="00AD25CD" w:rsidP="00AD25CD">
            <w:pPr>
              <w:pStyle w:val="123"/>
            </w:pPr>
            <w:r w:rsidRPr="00AD25CD">
              <w:t>Sample_015_Watermark_Lines_MsSeam</w:t>
            </w:r>
          </w:p>
          <w:p w:rsidR="00AD25CD" w:rsidRDefault="00AD25CD" w:rsidP="00AD25CD">
            <w:pPr>
              <w:pStyle w:val="15"/>
            </w:pPr>
            <w:r>
              <w:t>int r = 80;</w:t>
            </w:r>
          </w:p>
          <w:p w:rsidR="00AD25CD" w:rsidRDefault="00AD25CD" w:rsidP="00AD25CD">
            <w:pPr>
              <w:pStyle w:val="15"/>
            </w:pPr>
            <w:r>
              <w:t>List&lt;LineInfo&gt; lines = [];</w:t>
            </w:r>
          </w:p>
          <w:p w:rsidR="00AD25CD" w:rsidRDefault="00AD25CD" w:rsidP="00AD25CD">
            <w:pPr>
              <w:pStyle w:val="15"/>
            </w:pPr>
            <w:r>
              <w:t>LineInfo lineDiamond = new LineInfo(</w:t>
            </w:r>
          </w:p>
          <w:p w:rsidR="00AD25CD" w:rsidRDefault="00AD25CD" w:rsidP="00AD25CD">
            <w:pPr>
              <w:pStyle w:val="15"/>
            </w:pPr>
            <w:r>
              <w:t xml:space="preserve">        new PointF(r, 0) //</w:t>
            </w:r>
          </w:p>
          <w:p w:rsidR="00AD25CD" w:rsidRDefault="00AD25CD" w:rsidP="00AD25CD">
            <w:pPr>
              <w:pStyle w:val="15"/>
            </w:pPr>
            <w:r>
              <w:t xml:space="preserve">        , new PointF(0, r) //</w:t>
            </w:r>
          </w:p>
          <w:p w:rsidR="00AD25CD" w:rsidRDefault="00AD25CD" w:rsidP="00AD25CD">
            <w:pPr>
              <w:pStyle w:val="15"/>
            </w:pPr>
            <w:r>
              <w:t xml:space="preserve">        , new PointF(-r, 0) //</w:t>
            </w:r>
          </w:p>
          <w:p w:rsidR="00AD25CD" w:rsidRDefault="00AD25CD" w:rsidP="00AD25CD">
            <w:pPr>
              <w:pStyle w:val="15"/>
            </w:pPr>
            <w:r>
              <w:t xml:space="preserve">        , new PointF(0, -r) //</w:t>
            </w:r>
          </w:p>
          <w:p w:rsidR="00AD25CD" w:rsidRDefault="00AD25CD" w:rsidP="00AD25CD">
            <w:pPr>
              <w:pStyle w:val="15"/>
            </w:pPr>
            <w:r>
              <w:t xml:space="preserve">        , new PointF(r, 0) //</w:t>
            </w:r>
          </w:p>
          <w:p w:rsidR="00AD25CD" w:rsidRDefault="00AD25CD" w:rsidP="00AD25CD">
            <w:pPr>
              <w:pStyle w:val="15"/>
            </w:pPr>
            <w:r>
              <w:t xml:space="preserve">        )</w:t>
            </w:r>
          </w:p>
          <w:p w:rsidR="00AD25CD" w:rsidRDefault="00AD25CD" w:rsidP="00AD25CD">
            <w:pPr>
              <w:pStyle w:val="15"/>
            </w:pPr>
            <w:r>
              <w:lastRenderedPageBreak/>
              <w:t>lineDiamond.setColor(Color.LIGHT_GRAY);</w:t>
            </w:r>
          </w:p>
          <w:p w:rsidR="00AD25CD" w:rsidRDefault="00AD25CD" w:rsidP="00AD25CD">
            <w:pPr>
              <w:pStyle w:val="15"/>
            </w:pPr>
            <w:r>
              <w:t>lines.add(lineDiamond);</w:t>
            </w:r>
          </w:p>
          <w:p w:rsidR="00AD25CD" w:rsidRDefault="00AD25CD" w:rsidP="00AD25CD">
            <w:pPr>
              <w:pStyle w:val="15"/>
            </w:pPr>
            <w:r>
              <w:t>final LinesWatermarkProperties markProp = new LinesWatermarkProperties(lines);</w:t>
            </w:r>
          </w:p>
          <w:p w:rsidR="00AD25CD" w:rsidRDefault="00AD25CD" w:rsidP="00AD25CD">
            <w:pPr>
              <w:pStyle w:val="15"/>
            </w:pPr>
            <w:r>
              <w:rPr>
                <w:rFonts w:hint="eastAsia"/>
              </w:rPr>
              <w:t xml:space="preserve">final int dw = 14; // </w:t>
            </w:r>
            <w:r>
              <w:rPr>
                <w:rFonts w:hint="eastAsia"/>
              </w:rPr>
              <w:t>位移</w:t>
            </w:r>
          </w:p>
          <w:p w:rsidR="00AD25CD" w:rsidRDefault="00AD25CD" w:rsidP="00AD25CD">
            <w:pPr>
              <w:pStyle w:val="15"/>
            </w:pPr>
            <w:r>
              <w:rPr>
                <w:rFonts w:hint="eastAsia"/>
              </w:rPr>
              <w:t xml:space="preserve">final int ch = 14; // </w:t>
            </w:r>
            <w:r>
              <w:rPr>
                <w:rFonts w:hint="eastAsia"/>
              </w:rPr>
              <w:t>字高</w:t>
            </w:r>
          </w:p>
          <w:p w:rsidR="00AD25CD" w:rsidRDefault="00AD25CD" w:rsidP="00AD25CD">
            <w:pPr>
              <w:pStyle w:val="15"/>
            </w:pPr>
            <w:r>
              <w:rPr>
                <w:rFonts w:hint="eastAsia"/>
              </w:rPr>
              <w:t>final TextWatermarkProperties p1 = create( "</w:t>
            </w:r>
            <w:r>
              <w:rPr>
                <w:rFonts w:hint="eastAsia"/>
              </w:rPr>
              <w:t>機</w:t>
            </w:r>
            <w:r>
              <w:rPr>
                <w:rFonts w:hint="eastAsia"/>
              </w:rPr>
              <w:t>", +dw, +ch);</w:t>
            </w:r>
          </w:p>
          <w:p w:rsidR="00AD25CD" w:rsidRDefault="00AD25CD" w:rsidP="00AD25CD">
            <w:pPr>
              <w:pStyle w:val="15"/>
            </w:pPr>
            <w:r>
              <w:rPr>
                <w:rFonts w:hint="eastAsia"/>
              </w:rPr>
              <w:t>final TextWatermarkProperties p2 = create( "</w:t>
            </w:r>
            <w:r>
              <w:rPr>
                <w:rFonts w:hint="eastAsia"/>
              </w:rPr>
              <w:t>關</w:t>
            </w:r>
            <w:r>
              <w:rPr>
                <w:rFonts w:hint="eastAsia"/>
              </w:rPr>
              <w:t>", +dw, -ch);</w:t>
            </w:r>
          </w:p>
          <w:p w:rsidR="00AD25CD" w:rsidRDefault="00AD25CD" w:rsidP="00AD25CD">
            <w:pPr>
              <w:pStyle w:val="15"/>
            </w:pPr>
            <w:r>
              <w:rPr>
                <w:rFonts w:hint="eastAsia"/>
              </w:rPr>
              <w:t>final TextWatermarkProperties p3 = create( "</w:t>
            </w:r>
            <w:r>
              <w:rPr>
                <w:rFonts w:hint="eastAsia"/>
              </w:rPr>
              <w:t>印</w:t>
            </w:r>
            <w:r>
              <w:rPr>
                <w:rFonts w:hint="eastAsia"/>
              </w:rPr>
              <w:t>", -dw, +ch);</w:t>
            </w:r>
          </w:p>
          <w:p w:rsidR="00AD25CD" w:rsidRDefault="00AD25CD" w:rsidP="00AD25CD">
            <w:pPr>
              <w:pStyle w:val="15"/>
            </w:pPr>
            <w:r>
              <w:rPr>
                <w:rFonts w:hint="eastAsia"/>
              </w:rPr>
              <w:t>final TextWatermarkProperties p4 = create( "</w:t>
            </w:r>
            <w:r>
              <w:rPr>
                <w:rFonts w:hint="eastAsia"/>
              </w:rPr>
              <w:t>信</w:t>
            </w:r>
            <w:r>
              <w:rPr>
                <w:rFonts w:hint="eastAsia"/>
              </w:rPr>
              <w:t>", -dw, -ch);</w:t>
            </w:r>
          </w:p>
          <w:p w:rsidR="00AD25CD" w:rsidRDefault="00AD25CD" w:rsidP="00AD25CD">
            <w:pPr>
              <w:pStyle w:val="15"/>
            </w:pPr>
            <w:r>
              <w:t>super.setMarkInfos(PropertiesMarkInfo.build(Arrays.asList(markProp, p1, p2, p3, p4)));</w:t>
            </w:r>
          </w:p>
          <w:p w:rsidR="00AD25CD" w:rsidRDefault="00AD25CD" w:rsidP="00B24CE2">
            <w:pPr>
              <w:pStyle w:val="15"/>
            </w:pPr>
          </w:p>
          <w:p w:rsidR="00AD25CD" w:rsidRDefault="00280528" w:rsidP="00B24CE2">
            <w:pPr>
              <w:pStyle w:val="15"/>
            </w:pPr>
            <w:r>
              <w:t xml:space="preserve"> </w:t>
            </w:r>
            <w:r>
              <w:drawing>
                <wp:inline distT="0" distB="0" distL="0" distR="0" wp14:anchorId="1B827A78" wp14:editId="77A10018">
                  <wp:extent cx="3762003" cy="2647665"/>
                  <wp:effectExtent l="76200" t="38100" r="67310" b="114935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667" cy="2652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5CD" w:rsidRDefault="00AD25CD" w:rsidP="00AD25CD">
      <w:pPr>
        <w:pStyle w:val="31"/>
      </w:pPr>
    </w:p>
    <w:p w:rsidR="00AD25CD" w:rsidRPr="006674B6" w:rsidRDefault="00AD25CD" w:rsidP="006674B6">
      <w:pPr>
        <w:pStyle w:val="31"/>
      </w:pPr>
    </w:p>
    <w:p w:rsidR="004935A8" w:rsidRDefault="004935A8" w:rsidP="004F06A9">
      <w:pPr>
        <w:pStyle w:val="afa"/>
        <w:rPr>
          <w:sz w:val="32"/>
          <w:szCs w:val="28"/>
        </w:rPr>
      </w:pPr>
      <w:r>
        <w:br w:type="page"/>
      </w:r>
    </w:p>
    <w:p w:rsidR="00B24CE2" w:rsidRPr="004F06A9" w:rsidRDefault="00A71887" w:rsidP="004F06A9">
      <w:pPr>
        <w:pStyle w:val="3"/>
      </w:pPr>
      <w:bookmarkStart w:id="33" w:name="_Toc428885661"/>
      <w:r w:rsidRPr="004F06A9">
        <w:rPr>
          <w:rFonts w:hint="eastAsia"/>
        </w:rPr>
        <w:lastRenderedPageBreak/>
        <w:t>圖片騎縫章</w:t>
      </w:r>
      <w:bookmarkEnd w:id="33"/>
    </w:p>
    <w:p w:rsidR="000A7B38" w:rsidRDefault="007B0C77" w:rsidP="000A7B38">
      <w:pPr>
        <w:pStyle w:val="31"/>
      </w:pPr>
      <w:r>
        <w:rPr>
          <w:rFonts w:hint="eastAsia"/>
        </w:rPr>
        <w:t>宣告</w:t>
      </w:r>
      <w:r w:rsidRPr="007B0C77">
        <w:t>SealstampProperties</w:t>
      </w:r>
      <w:r>
        <w:rPr>
          <w:rFonts w:hint="eastAsia"/>
        </w:rPr>
        <w:t>時，必須</w:t>
      </w:r>
      <w:proofErr w:type="gramStart"/>
      <w:r>
        <w:rPr>
          <w:rFonts w:hint="eastAsia"/>
        </w:rPr>
        <w:t>傳入圖檔</w:t>
      </w:r>
      <w:proofErr w:type="gramEnd"/>
      <w:r>
        <w:rPr>
          <w:rFonts w:hint="eastAsia"/>
        </w:rPr>
        <w:t>路徑，與圖片浮水印相同，若打包時會把圖檔資源放到</w:t>
      </w:r>
      <w:r>
        <w:rPr>
          <w:rFonts w:hint="eastAsia"/>
        </w:rPr>
        <w:t>classpath</w:t>
      </w:r>
      <w:r>
        <w:rPr>
          <w:rFonts w:hint="eastAsia"/>
        </w:rPr>
        <w:t>中，也可以用</w:t>
      </w:r>
      <w:r w:rsidRPr="00990FE7">
        <w:t>classpath:</w:t>
      </w:r>
      <w:r>
        <w:rPr>
          <w:rFonts w:hint="eastAsia"/>
        </w:rPr>
        <w:t>${resource-path}</w:t>
      </w:r>
      <w:r>
        <w:rPr>
          <w:rFonts w:hint="eastAsia"/>
        </w:rPr>
        <w:t>格式指定。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7B0C77" w:rsidTr="004D5300">
        <w:tc>
          <w:tcPr>
            <w:tcW w:w="9126" w:type="dxa"/>
          </w:tcPr>
          <w:p w:rsidR="007B0C77" w:rsidRPr="000F2058" w:rsidRDefault="007B0C77" w:rsidP="007B0C77">
            <w:pPr>
              <w:pStyle w:val="123"/>
            </w:pPr>
            <w:r w:rsidRPr="007B0C77">
              <w:t>Sample_016_Sealstamp</w:t>
            </w:r>
          </w:p>
          <w:p w:rsidR="007B0C77" w:rsidRDefault="007B0C77" w:rsidP="004D5300">
            <w:pPr>
              <w:pStyle w:val="15"/>
            </w:pPr>
          </w:p>
          <w:p w:rsidR="007B0C77" w:rsidRDefault="007B0C77" w:rsidP="004D5300">
            <w:pPr>
              <w:pStyle w:val="15"/>
            </w:pPr>
            <w:r w:rsidRPr="007B0C77">
              <w:t>markProp = new SealstampProperties("classpath:RCSS00001.png");</w:t>
            </w:r>
          </w:p>
          <w:p w:rsidR="007B0C77" w:rsidRDefault="007B0C77" w:rsidP="004D5300">
            <w:pPr>
              <w:pStyle w:val="15"/>
            </w:pPr>
            <w:r w:rsidRPr="007B0C77">
              <w:t>markProp.setPositionType(PositionType.</w:t>
            </w:r>
            <w:r>
              <w:rPr>
                <w:rFonts w:hint="eastAsia"/>
              </w:rPr>
              <w:t>DEFAULT</w:t>
            </w:r>
            <w:r w:rsidRPr="007B0C77">
              <w:t>)</w:t>
            </w:r>
            <w:r>
              <w:rPr>
                <w:rFonts w:hint="eastAsia"/>
              </w:rPr>
              <w:t>;</w:t>
            </w:r>
          </w:p>
          <w:p w:rsidR="007B0C77" w:rsidRDefault="007B0C77" w:rsidP="007B0C77">
            <w:pPr>
              <w:pStyle w:val="15"/>
            </w:pPr>
            <w:r>
              <w:t>super.setMarkInfos(new PropertiesMarkInfo(markProp));</w:t>
            </w:r>
          </w:p>
        </w:tc>
      </w:tr>
    </w:tbl>
    <w:p w:rsidR="000A7B38" w:rsidRDefault="000A7B38" w:rsidP="000A7B38">
      <w:pPr>
        <w:pStyle w:val="31"/>
      </w:pPr>
    </w:p>
    <w:p w:rsidR="0044497A" w:rsidRDefault="00C05658" w:rsidP="007B0C77">
      <w:pPr>
        <w:pStyle w:val="31"/>
      </w:pPr>
      <w:r>
        <w:rPr>
          <w:rFonts w:hint="eastAsia"/>
        </w:rPr>
        <w:t>騎縫章會把一張圖片切為兩半，分別輸出在不同頁面的首尾，通常用於證明文件、申請書表或裝訂輸出。</w:t>
      </w:r>
      <w:r w:rsidR="00A8768C">
        <w:rPr>
          <w:rFonts w:hint="eastAsia"/>
        </w:rPr>
        <w:t>輸出方向以</w:t>
      </w:r>
      <w:r w:rsidR="00A8768C" w:rsidRPr="00A8768C">
        <w:t>setTextDirection</w:t>
      </w:r>
      <w:r w:rsidR="00A8768C">
        <w:rPr>
          <w:rFonts w:hint="eastAsia"/>
        </w:rPr>
        <w:t>()</w:t>
      </w:r>
      <w:r w:rsidR="00A8768C">
        <w:rPr>
          <w:rFonts w:hint="eastAsia"/>
        </w:rPr>
        <w:t>指定，</w:t>
      </w:r>
      <w:r>
        <w:rPr>
          <w:rFonts w:hint="eastAsia"/>
        </w:rPr>
        <w:t>當輸出在頁面上下時，會把圖片水平對切；輸出於左右時，圖片垂直對切。圖片的</w:t>
      </w:r>
      <w:proofErr w:type="gramStart"/>
      <w:r>
        <w:rPr>
          <w:rFonts w:hint="eastAsia"/>
        </w:rPr>
        <w:t>前半部</w:t>
      </w:r>
      <w:r w:rsidR="00B3190A">
        <w:rPr>
          <w:rFonts w:hint="eastAsia"/>
        </w:rPr>
        <w:t>稱之</w:t>
      </w:r>
      <w:proofErr w:type="gramEnd"/>
      <w:r w:rsidR="00B3190A">
        <w:rPr>
          <w:rFonts w:hint="eastAsia"/>
        </w:rPr>
        <w:t>為「</w:t>
      </w:r>
      <w:proofErr w:type="gramStart"/>
      <w:r w:rsidR="00B3190A">
        <w:rPr>
          <w:rFonts w:hint="eastAsia"/>
        </w:rPr>
        <w:t>首章</w:t>
      </w:r>
      <w:proofErr w:type="gramEnd"/>
      <w:r w:rsidR="00B3190A">
        <w:rPr>
          <w:rFonts w:hint="eastAsia"/>
        </w:rPr>
        <w:t>」</w:t>
      </w:r>
      <w:r>
        <w:rPr>
          <w:rFonts w:hint="eastAsia"/>
        </w:rPr>
        <w:t>，會輸出在頁面的尾端；後半部</w:t>
      </w:r>
      <w:r w:rsidR="00B3190A">
        <w:rPr>
          <w:rFonts w:hint="eastAsia"/>
        </w:rPr>
        <w:t>「尾章」</w:t>
      </w:r>
      <w:r>
        <w:rPr>
          <w:rFonts w:hint="eastAsia"/>
        </w:rPr>
        <w:t>則輸出在頁</w:t>
      </w:r>
      <w:proofErr w:type="gramStart"/>
      <w:r>
        <w:rPr>
          <w:rFonts w:hint="eastAsia"/>
        </w:rPr>
        <w:t>面首端</w:t>
      </w:r>
      <w:proofErr w:type="gramEnd"/>
      <w:r>
        <w:rPr>
          <w:rFonts w:hint="eastAsia"/>
        </w:rPr>
        <w:t>。</w:t>
      </w:r>
      <w:r w:rsidR="0044497A">
        <w:rPr>
          <w:rFonts w:hint="eastAsia"/>
        </w:rPr>
        <w:t>注意當輸出方向為</w:t>
      </w:r>
      <w:r w:rsidR="0044497A">
        <w:rPr>
          <w:rFonts w:hint="eastAsia"/>
        </w:rPr>
        <w:t>L2R(</w:t>
      </w:r>
      <w:r w:rsidR="0044497A">
        <w:rPr>
          <w:rFonts w:hint="eastAsia"/>
        </w:rPr>
        <w:t>左至右</w:t>
      </w:r>
      <w:r w:rsidR="0044497A">
        <w:rPr>
          <w:rFonts w:hint="eastAsia"/>
        </w:rPr>
        <w:t>)</w:t>
      </w:r>
      <w:r w:rsidR="0044497A">
        <w:rPr>
          <w:rFonts w:hint="eastAsia"/>
        </w:rPr>
        <w:t>或</w:t>
      </w:r>
      <w:r w:rsidR="0044497A">
        <w:rPr>
          <w:rFonts w:hint="eastAsia"/>
        </w:rPr>
        <w:t>R2L(</w:t>
      </w:r>
      <w:r w:rsidR="0044497A">
        <w:rPr>
          <w:rFonts w:hint="eastAsia"/>
        </w:rPr>
        <w:t>右到左</w:t>
      </w:r>
      <w:r w:rsidR="0044497A">
        <w:rPr>
          <w:rFonts w:hint="eastAsia"/>
        </w:rPr>
        <w:t>)</w:t>
      </w:r>
      <w:r w:rsidR="0044497A">
        <w:rPr>
          <w:rFonts w:hint="eastAsia"/>
        </w:rPr>
        <w:t>時，首尾章的部分正好相反。</w:t>
      </w:r>
    </w:p>
    <w:p w:rsidR="00C05658" w:rsidRPr="00536B44" w:rsidRDefault="00D00BCD" w:rsidP="007B0C77">
      <w:pPr>
        <w:pStyle w:val="31"/>
      </w:pPr>
      <w:r>
        <w:rPr>
          <w:rFonts w:hint="eastAsia"/>
        </w:rPr>
        <w:t>騎縫章的輸出模式由</w:t>
      </w:r>
      <w:r>
        <w:rPr>
          <w:rFonts w:hint="eastAsia"/>
        </w:rPr>
        <w:t xml:space="preserve"> </w:t>
      </w:r>
      <w:r w:rsidRPr="007B0C77">
        <w:t>setPositionType</w:t>
      </w:r>
      <w:r>
        <w:rPr>
          <w:rFonts w:hint="eastAsia"/>
        </w:rPr>
        <w:t xml:space="preserve">() </w:t>
      </w:r>
      <w:r>
        <w:rPr>
          <w:rFonts w:hint="eastAsia"/>
        </w:rPr>
        <w:t>指定，</w:t>
      </w:r>
      <w:r w:rsidR="00C05658">
        <w:rPr>
          <w:rFonts w:hint="eastAsia"/>
        </w:rPr>
        <w:t>可用</w:t>
      </w:r>
      <w:r w:rsidR="007B0C77">
        <w:rPr>
          <w:rFonts w:hint="eastAsia"/>
        </w:rPr>
        <w:t>模式</w:t>
      </w:r>
      <w:proofErr w:type="gramStart"/>
      <w:r w:rsidR="00C05658">
        <w:rPr>
          <w:rFonts w:hint="eastAsia"/>
        </w:rPr>
        <w:t>如</w:t>
      </w:r>
      <w:r w:rsidR="00536B44">
        <w:rPr>
          <w:rFonts w:hint="eastAsia"/>
        </w:rPr>
        <w:t>後述</w:t>
      </w:r>
      <w:proofErr w:type="gramEnd"/>
      <w:r w:rsidR="00536B44">
        <w:rPr>
          <w:rFonts w:hint="eastAsia"/>
        </w:rPr>
        <w:t>。除此之外，圖片的濃淡、大小、切割比例及擺放</w:t>
      </w:r>
      <w:r w:rsidR="00536B44" w:rsidRPr="00536B44">
        <w:rPr>
          <w:rFonts w:hint="eastAsia"/>
        </w:rPr>
        <w:t>中心位置</w:t>
      </w:r>
      <w:r w:rsidR="00536B44">
        <w:rPr>
          <w:rFonts w:hint="eastAsia"/>
        </w:rPr>
        <w:t>，也都可以經由</w:t>
      </w:r>
      <w:r w:rsidR="00536B44" w:rsidRPr="007B0C77">
        <w:t>SealstampProperties</w:t>
      </w:r>
      <w:r w:rsidR="00536B44">
        <w:rPr>
          <w:rFonts w:hint="eastAsia"/>
        </w:rPr>
        <w:t>的參數進行調整。</w:t>
      </w:r>
    </w:p>
    <w:p w:rsidR="00C05658" w:rsidRDefault="00D00BCD" w:rsidP="00C05658">
      <w:pPr>
        <w:pStyle w:val="4"/>
      </w:pPr>
      <w:r>
        <w:rPr>
          <w:rFonts w:hint="eastAsia"/>
        </w:rPr>
        <w:t>DEFAULT</w:t>
      </w:r>
    </w:p>
    <w:p w:rsidR="00382C5A" w:rsidRDefault="00C05658" w:rsidP="00C05658">
      <w:pPr>
        <w:pStyle w:val="41"/>
      </w:pPr>
      <w:r>
        <w:rPr>
          <w:rFonts w:hint="eastAsia"/>
        </w:rPr>
        <w:t>未特別設定時的預設值。</w:t>
      </w:r>
      <w:r w:rsidR="00A8768C">
        <w:rPr>
          <w:rFonts w:hint="eastAsia"/>
        </w:rPr>
        <w:t>第一頁不會輸出尾章，最後一頁不會</w:t>
      </w:r>
      <w:proofErr w:type="gramStart"/>
      <w:r w:rsidR="00A8768C">
        <w:rPr>
          <w:rFonts w:hint="eastAsia"/>
        </w:rPr>
        <w:t>輸出首章</w:t>
      </w:r>
      <w:proofErr w:type="gramEnd"/>
      <w:r w:rsidR="00A8768C">
        <w:rPr>
          <w:rFonts w:hint="eastAsia"/>
        </w:rPr>
        <w:t>，因為沒有對應的另一半可以</w:t>
      </w:r>
      <w:proofErr w:type="gramStart"/>
      <w:r w:rsidR="00A8768C">
        <w:rPr>
          <w:rFonts w:hint="eastAsia"/>
        </w:rPr>
        <w:t>併</w:t>
      </w:r>
      <w:proofErr w:type="gramEnd"/>
      <w:r w:rsidR="00A8768C">
        <w:rPr>
          <w:rFonts w:hint="eastAsia"/>
        </w:rPr>
        <w:t>起來。但文件只有一頁時是例外，仍舊</w:t>
      </w:r>
      <w:proofErr w:type="gramStart"/>
      <w:r w:rsidR="00A8768C">
        <w:rPr>
          <w:rFonts w:hint="eastAsia"/>
        </w:rPr>
        <w:t>輸出首章</w:t>
      </w:r>
      <w:proofErr w:type="gramEnd"/>
      <w:r w:rsidR="00A8768C">
        <w:rPr>
          <w:rFonts w:hint="eastAsia"/>
        </w:rPr>
        <w:t>。</w:t>
      </w:r>
      <w:r w:rsidR="00D92F9E">
        <w:rPr>
          <w:rFonts w:hint="eastAsia"/>
        </w:rPr>
        <w:t>若只有一頁的時候不要輸出任何騎</w:t>
      </w:r>
      <w:r w:rsidR="006D5D75">
        <w:rPr>
          <w:rFonts w:hint="eastAsia"/>
        </w:rPr>
        <w:t>縫章，可以設定</w:t>
      </w:r>
      <w:r w:rsidR="006D5D75" w:rsidRPr="006D5D75">
        <w:t>setIgnoreOnePage(true)</w:t>
      </w:r>
      <w:r w:rsidR="006D5D75">
        <w:rPr>
          <w:rFonts w:hint="eastAsia"/>
        </w:rPr>
        <w:t>。</w:t>
      </w:r>
    </w:p>
    <w:p w:rsidR="00C05658" w:rsidRDefault="00382C5A" w:rsidP="00C05658">
      <w:pPr>
        <w:pStyle w:val="41"/>
      </w:pPr>
      <w:r>
        <w:rPr>
          <w:noProof/>
        </w:rPr>
        <w:drawing>
          <wp:inline distT="0" distB="0" distL="0" distR="0" wp14:anchorId="768D82E4" wp14:editId="2DE34D81">
            <wp:extent cx="3101092" cy="2251881"/>
            <wp:effectExtent l="76200" t="38100" r="80645" b="11049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5529" cy="2276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9D0" w:rsidRPr="00C05658" w:rsidRDefault="00F149D0" w:rsidP="00C05658">
      <w:pPr>
        <w:pStyle w:val="41"/>
      </w:pPr>
      <w:r>
        <w:rPr>
          <w:rFonts w:hint="eastAsia"/>
        </w:rPr>
        <w:lastRenderedPageBreak/>
        <w:t>若文件中有分節，則騎縫章輸出的</w:t>
      </w:r>
      <w:proofErr w:type="gramStart"/>
      <w:r>
        <w:rPr>
          <w:rFonts w:hint="eastAsia"/>
        </w:rPr>
        <w:t>首末頁</w:t>
      </w:r>
      <w:proofErr w:type="gramEnd"/>
      <w:r>
        <w:rPr>
          <w:rFonts w:hint="eastAsia"/>
        </w:rPr>
        <w:t>範圍是以節為單位處理。在每一節開頭</w:t>
      </w:r>
      <w:r w:rsidR="006C4928">
        <w:rPr>
          <w:rFonts w:hint="eastAsia"/>
        </w:rPr>
        <w:t>，</w:t>
      </w:r>
      <w:r>
        <w:rPr>
          <w:rFonts w:hint="eastAsia"/>
        </w:rPr>
        <w:t>若有不輸出頁碼的封面頁部分，也不會輸出騎縫章。</w:t>
      </w:r>
    </w:p>
    <w:p w:rsidR="00C05658" w:rsidRDefault="00C05658" w:rsidP="00C05658">
      <w:pPr>
        <w:pStyle w:val="4"/>
      </w:pPr>
      <w:r>
        <w:rPr>
          <w:rFonts w:hint="eastAsia"/>
        </w:rPr>
        <w:t>IGNORE_SECTIONS</w:t>
      </w:r>
    </w:p>
    <w:p w:rsidR="00C05658" w:rsidRPr="00C05658" w:rsidRDefault="00F149D0" w:rsidP="00C05658">
      <w:pPr>
        <w:pStyle w:val="41"/>
      </w:pPr>
      <w:r>
        <w:rPr>
          <w:rFonts w:hint="eastAsia"/>
        </w:rPr>
        <w:t>輸出原則同</w:t>
      </w:r>
      <w:r>
        <w:rPr>
          <w:rFonts w:hint="eastAsia"/>
        </w:rPr>
        <w:t>DAFAULT</w:t>
      </w:r>
      <w:r>
        <w:rPr>
          <w:rFonts w:hint="eastAsia"/>
        </w:rPr>
        <w:t>，但是忽略文件中的分節資訊</w:t>
      </w:r>
      <w:r w:rsidR="00190C07">
        <w:rPr>
          <w:rFonts w:hint="eastAsia"/>
        </w:rPr>
        <w:t>，也沒有對於</w:t>
      </w:r>
      <w:proofErr w:type="gramStart"/>
      <w:r w:rsidR="00190C07">
        <w:rPr>
          <w:rFonts w:hint="eastAsia"/>
        </w:rPr>
        <w:t>封面頁</w:t>
      </w:r>
      <w:r w:rsidR="00107C0F">
        <w:rPr>
          <w:rFonts w:hint="eastAsia"/>
        </w:rPr>
        <w:t>做</w:t>
      </w:r>
      <w:r w:rsidR="00190C07">
        <w:rPr>
          <w:rFonts w:hint="eastAsia"/>
        </w:rPr>
        <w:t>特殊</w:t>
      </w:r>
      <w:proofErr w:type="gramEnd"/>
      <w:r w:rsidR="00190C07">
        <w:rPr>
          <w:rFonts w:hint="eastAsia"/>
        </w:rPr>
        <w:t>處理。</w:t>
      </w:r>
    </w:p>
    <w:p w:rsidR="00C05658" w:rsidRDefault="00C05658" w:rsidP="00C05658">
      <w:pPr>
        <w:pStyle w:val="4"/>
      </w:pPr>
      <w:r>
        <w:rPr>
          <w:rFonts w:hint="eastAsia"/>
        </w:rPr>
        <w:t>FULL</w:t>
      </w:r>
    </w:p>
    <w:p w:rsidR="00C05658" w:rsidRDefault="00B03F4E" w:rsidP="00C05658">
      <w:pPr>
        <w:pStyle w:val="41"/>
      </w:pPr>
      <w:r>
        <w:rPr>
          <w:rFonts w:hint="eastAsia"/>
        </w:rPr>
        <w:t>所有頁面均輸出完整首尾章</w:t>
      </w:r>
      <w:r w:rsidR="00D3410F">
        <w:rPr>
          <w:rFonts w:hint="eastAsia"/>
        </w:rPr>
        <w:t>，</w:t>
      </w:r>
      <w:r w:rsidR="00D3410F" w:rsidRPr="006D5D75">
        <w:t>setIgnoreOnePage</w:t>
      </w:r>
      <w:r w:rsidR="00D3410F">
        <w:rPr>
          <w:rFonts w:hint="eastAsia"/>
        </w:rPr>
        <w:t>設定無效。</w:t>
      </w:r>
    </w:p>
    <w:p w:rsidR="0044497A" w:rsidRPr="00C05658" w:rsidRDefault="0087410D" w:rsidP="00C05658">
      <w:pPr>
        <w:pStyle w:val="41"/>
      </w:pPr>
      <w:r>
        <w:rPr>
          <w:noProof/>
        </w:rPr>
        <w:drawing>
          <wp:inline distT="0" distB="0" distL="0" distR="0" wp14:anchorId="04211E44" wp14:editId="0592C65D">
            <wp:extent cx="2497540" cy="1842803"/>
            <wp:effectExtent l="76200" t="38100" r="74295" b="11938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4078" cy="1862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2C5A" w:rsidRPr="004F06A9" w:rsidRDefault="00C05658" w:rsidP="004F06A9">
      <w:pPr>
        <w:pStyle w:val="4"/>
      </w:pPr>
      <w:r w:rsidRPr="004F06A9">
        <w:rPr>
          <w:rFonts w:hint="eastAsia"/>
        </w:rPr>
        <w:t>BINDING</w:t>
      </w:r>
    </w:p>
    <w:p w:rsidR="00B22895" w:rsidRPr="00F7199E" w:rsidRDefault="00B22895" w:rsidP="00B22895">
      <w:pPr>
        <w:pStyle w:val="41"/>
      </w:pPr>
      <w:r>
        <w:rPr>
          <w:rFonts w:hint="eastAsia"/>
        </w:rPr>
        <w:t>裝訂模式，</w:t>
      </w:r>
      <w:r w:rsidR="00F7199E">
        <w:rPr>
          <w:rFonts w:hint="eastAsia"/>
        </w:rPr>
        <w:t>每一</w:t>
      </w:r>
      <w:proofErr w:type="gramStart"/>
      <w:r w:rsidR="00F7199E">
        <w:rPr>
          <w:rFonts w:hint="eastAsia"/>
        </w:rPr>
        <w:t>單頁</w:t>
      </w:r>
      <w:r>
        <w:rPr>
          <w:rFonts w:hint="eastAsia"/>
        </w:rPr>
        <w:t>只</w:t>
      </w:r>
      <w:r w:rsidR="00F7199E">
        <w:rPr>
          <w:rFonts w:hint="eastAsia"/>
        </w:rPr>
        <w:t>會輸出首章或</w:t>
      </w:r>
      <w:proofErr w:type="gramEnd"/>
      <w:r w:rsidR="00F7199E">
        <w:rPr>
          <w:rFonts w:hint="eastAsia"/>
        </w:rPr>
        <w:t>尾章之</w:t>
      </w:r>
      <w:proofErr w:type="gramStart"/>
      <w:r w:rsidR="00F7199E">
        <w:rPr>
          <w:rFonts w:hint="eastAsia"/>
        </w:rPr>
        <w:t>一</w:t>
      </w:r>
      <w:proofErr w:type="gramEnd"/>
      <w:r w:rsidR="00F7199E">
        <w:rPr>
          <w:rFonts w:hint="eastAsia"/>
        </w:rPr>
        <w:t>。若文件頁數為奇數</w:t>
      </w:r>
      <w:r w:rsidR="00DE22D6">
        <w:rPr>
          <w:rFonts w:hint="eastAsia"/>
        </w:rPr>
        <w:t>，因為沒有辦法輸出對應的尾章</w:t>
      </w:r>
      <w:r w:rsidR="00F7199E">
        <w:rPr>
          <w:rFonts w:hint="eastAsia"/>
        </w:rPr>
        <w:t>，則最後一頁</w:t>
      </w:r>
      <w:proofErr w:type="gramStart"/>
      <w:r w:rsidR="00F7199E">
        <w:rPr>
          <w:rFonts w:hint="eastAsia"/>
        </w:rPr>
        <w:t>的首章會</w:t>
      </w:r>
      <w:proofErr w:type="gramEnd"/>
      <w:r w:rsidR="00F7199E">
        <w:rPr>
          <w:rFonts w:hint="eastAsia"/>
        </w:rPr>
        <w:t>跳過不印。</w:t>
      </w:r>
    </w:p>
    <w:p w:rsidR="0087410D" w:rsidRDefault="00F7199E" w:rsidP="0087410D">
      <w:pPr>
        <w:pStyle w:val="41"/>
      </w:pPr>
      <w:r>
        <w:rPr>
          <w:noProof/>
        </w:rPr>
        <w:drawing>
          <wp:inline distT="0" distB="0" distL="0" distR="0" wp14:anchorId="6AD07EFA" wp14:editId="5BA42891">
            <wp:extent cx="2497540" cy="1659824"/>
            <wp:effectExtent l="76200" t="38100" r="74295" b="11239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6203" cy="167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410D" w:rsidRDefault="00F7199E" w:rsidP="0087410D">
      <w:pPr>
        <w:pStyle w:val="41"/>
      </w:pPr>
      <w:r>
        <w:rPr>
          <w:rFonts w:hint="eastAsia"/>
        </w:rPr>
        <w:t>配合一般裝訂，可以增設</w:t>
      </w:r>
      <w:r w:rsidRPr="00F7199E">
        <w:t>setSkipPages(1)</w:t>
      </w:r>
      <w:r>
        <w:rPr>
          <w:rFonts w:hint="eastAsia"/>
        </w:rPr>
        <w:t>，以跳過第一頁輸出。</w:t>
      </w:r>
    </w:p>
    <w:p w:rsidR="00F7199E" w:rsidRDefault="00F7199E" w:rsidP="0087410D">
      <w:pPr>
        <w:pStyle w:val="41"/>
      </w:pPr>
      <w:r>
        <w:rPr>
          <w:noProof/>
        </w:rPr>
        <w:drawing>
          <wp:inline distT="0" distB="0" distL="0" distR="0" wp14:anchorId="43B5244F" wp14:editId="173EB82E">
            <wp:extent cx="2497540" cy="639127"/>
            <wp:effectExtent l="76200" t="38100" r="74295" b="12319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2933" cy="643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5658" w:rsidRDefault="00745086" w:rsidP="00382C5A">
      <w:pPr>
        <w:pStyle w:val="3"/>
      </w:pPr>
      <w:bookmarkStart w:id="34" w:name="_Toc428885662"/>
      <w:r w:rsidRPr="00382C5A">
        <w:rPr>
          <w:rFonts w:hint="eastAsia"/>
        </w:rPr>
        <w:lastRenderedPageBreak/>
        <w:t>計算</w:t>
      </w:r>
      <w:r w:rsidR="00382C5A" w:rsidRPr="00382C5A">
        <w:rPr>
          <w:rFonts w:hint="eastAsia"/>
        </w:rPr>
        <w:t>騎縫章邊界</w:t>
      </w:r>
      <w:r>
        <w:rPr>
          <w:rFonts w:hint="eastAsia"/>
        </w:rPr>
        <w:t>範圍</w:t>
      </w:r>
      <w:bookmarkEnd w:id="34"/>
    </w:p>
    <w:p w:rsidR="00745086" w:rsidRDefault="00745086" w:rsidP="00F63A07">
      <w:pPr>
        <w:pStyle w:val="31"/>
      </w:pPr>
      <w:r>
        <w:rPr>
          <w:rFonts w:hint="eastAsia"/>
        </w:rPr>
        <w:t>當文件有輸出</w:t>
      </w:r>
      <w:proofErr w:type="gramStart"/>
      <w:r w:rsidRPr="00382C5A">
        <w:rPr>
          <w:rFonts w:hint="eastAsia"/>
        </w:rPr>
        <w:t>騎縫章</w:t>
      </w:r>
      <w:r>
        <w:rPr>
          <w:rFonts w:hint="eastAsia"/>
        </w:rPr>
        <w:t>時</w:t>
      </w:r>
      <w:proofErr w:type="gramEnd"/>
      <w:r>
        <w:rPr>
          <w:rFonts w:hint="eastAsia"/>
        </w:rPr>
        <w:t>，頁面的邊界留白應該要自行計算，以保留</w:t>
      </w:r>
      <w:r w:rsidRPr="00382C5A">
        <w:rPr>
          <w:rFonts w:hint="eastAsia"/>
        </w:rPr>
        <w:t>騎縫章</w:t>
      </w:r>
      <w:r>
        <w:rPr>
          <w:rFonts w:hint="eastAsia"/>
        </w:rPr>
        <w:t>輸出空間，避免與頁首頁尾</w:t>
      </w:r>
      <w:r w:rsidR="00D61B18">
        <w:rPr>
          <w:rFonts w:hint="eastAsia"/>
        </w:rPr>
        <w:t>重疊。</w:t>
      </w:r>
    </w:p>
    <w:p w:rsidR="00D61B18" w:rsidRDefault="00D61B18" w:rsidP="00F63A07">
      <w:pPr>
        <w:pStyle w:val="31"/>
      </w:pPr>
      <w:r>
        <w:rPr>
          <w:noProof/>
        </w:rPr>
        <w:drawing>
          <wp:inline distT="0" distB="0" distL="0" distR="0" wp14:anchorId="5C2C6924" wp14:editId="2ECA7F44">
            <wp:extent cx="4410075" cy="1440420"/>
            <wp:effectExtent l="0" t="0" r="0" b="762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3203" cy="14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07" w:rsidRDefault="00F63A07" w:rsidP="00F63A07">
      <w:pPr>
        <w:pStyle w:val="31"/>
      </w:pPr>
      <w:r>
        <w:rPr>
          <w:rFonts w:hint="eastAsia"/>
        </w:rPr>
        <w:t>評估時，分</w:t>
      </w:r>
      <w:r w:rsidR="00D61B18">
        <w:rPr>
          <w:rFonts w:hint="eastAsia"/>
        </w:rPr>
        <w:t>成</w:t>
      </w:r>
      <w:r>
        <w:rPr>
          <w:rFonts w:hint="eastAsia"/>
        </w:rPr>
        <w:t>ABC</w:t>
      </w:r>
      <w:r>
        <w:rPr>
          <w:rFonts w:hint="eastAsia"/>
        </w:rPr>
        <w:t>三部分加總</w:t>
      </w:r>
      <w:r w:rsidR="00D61B18">
        <w:rPr>
          <w:rFonts w:hint="eastAsia"/>
        </w:rPr>
        <w:t>就</w:t>
      </w:r>
      <w:r>
        <w:rPr>
          <w:rFonts w:hint="eastAsia"/>
        </w:rPr>
        <w:t>可</w:t>
      </w:r>
      <w:r w:rsidR="00D61B18">
        <w:rPr>
          <w:rFonts w:hint="eastAsia"/>
        </w:rPr>
        <w:t>以</w:t>
      </w:r>
      <w:r>
        <w:rPr>
          <w:rFonts w:hint="eastAsia"/>
        </w:rPr>
        <w:t>得到應設定留白大小。</w:t>
      </w:r>
    </w:p>
    <w:p w:rsidR="00F63A07" w:rsidRDefault="00F63A07" w:rsidP="00F63A07">
      <w:pPr>
        <w:pStyle w:val="30"/>
      </w:pPr>
      <w:r>
        <w:rPr>
          <w:rFonts w:hint="eastAsia"/>
        </w:rPr>
        <w:t>A</w:t>
      </w:r>
      <w:r>
        <w:rPr>
          <w:rFonts w:hint="eastAsia"/>
        </w:rPr>
        <w:t>：印表機輸出邊界</w:t>
      </w:r>
      <w:r w:rsidR="00745086">
        <w:rPr>
          <w:rFonts w:hint="eastAsia"/>
        </w:rPr>
        <w:t>，因為各印表機實際會有部分空間無法輸出，所以要把騎縫章切割的邊界對齊輸出在該位置。</w:t>
      </w:r>
      <w:r w:rsidR="00745086">
        <w:br/>
      </w:r>
      <w:r w:rsidR="00745086" w:rsidRPr="007B0C77">
        <w:t>SealstampProperties</w:t>
      </w:r>
      <w:r w:rsidR="00745086">
        <w:rPr>
          <w:rFonts w:hint="eastAsia"/>
        </w:rPr>
        <w:t>定義此預設值為</w:t>
      </w:r>
      <w:r>
        <w:rPr>
          <w:rFonts w:hint="eastAsia"/>
        </w:rPr>
        <w:t>18</w:t>
      </w:r>
      <w:r w:rsidR="00745086">
        <w:rPr>
          <w:rFonts w:hint="eastAsia"/>
        </w:rPr>
        <w:t xml:space="preserve"> </w:t>
      </w:r>
      <w:r>
        <w:rPr>
          <w:rFonts w:hint="eastAsia"/>
        </w:rPr>
        <w:t>pixel</w:t>
      </w:r>
      <w:r w:rsidR="00745086">
        <w:rPr>
          <w:rFonts w:hint="eastAsia"/>
        </w:rPr>
        <w:t>。</w:t>
      </w:r>
    </w:p>
    <w:p w:rsidR="00F63A07" w:rsidRDefault="00F63A07" w:rsidP="00F63A07">
      <w:pPr>
        <w:pStyle w:val="30"/>
      </w:pPr>
      <w:r>
        <w:rPr>
          <w:rFonts w:hint="eastAsia"/>
        </w:rPr>
        <w:t>B</w:t>
      </w:r>
      <w:r>
        <w:rPr>
          <w:rFonts w:hint="eastAsia"/>
        </w:rPr>
        <w:t>：騎縫章高度，</w:t>
      </w:r>
      <w:r>
        <w:rPr>
          <w:rFonts w:hint="eastAsia"/>
        </w:rPr>
        <w:t>(</w:t>
      </w:r>
      <w:r>
        <w:rPr>
          <w:rFonts w:hint="eastAsia"/>
        </w:rPr>
        <w:t>圖檔高度</w:t>
      </w:r>
      <w:r>
        <w:rPr>
          <w:rFonts w:hint="eastAsia"/>
        </w:rPr>
        <w:t>*</w:t>
      </w:r>
      <w:r>
        <w:rPr>
          <w:rFonts w:hint="eastAsia"/>
        </w:rPr>
        <w:t>縮放比</w:t>
      </w:r>
      <w:r>
        <w:rPr>
          <w:rFonts w:hint="eastAsia"/>
        </w:rPr>
        <w:t xml:space="preserve">) / 2 = </w:t>
      </w:r>
      <w:r>
        <w:t>(0.3</w:t>
      </w:r>
      <w:r>
        <w:rPr>
          <w:rFonts w:hint="eastAsia"/>
        </w:rPr>
        <w:t xml:space="preserve"> x </w:t>
      </w:r>
      <w:r>
        <w:t>140/2) = 21</w:t>
      </w:r>
      <w:r w:rsidR="00745086">
        <w:rPr>
          <w:rFonts w:hint="eastAsia"/>
        </w:rPr>
        <w:t>。</w:t>
      </w:r>
    </w:p>
    <w:p w:rsidR="00F63A07" w:rsidRPr="00136EA2" w:rsidRDefault="00F63A07" w:rsidP="00136EA2">
      <w:pPr>
        <w:pStyle w:val="30"/>
      </w:pPr>
      <w:r w:rsidRPr="00136EA2">
        <w:rPr>
          <w:rFonts w:hint="eastAsia"/>
        </w:rPr>
        <w:t>C</w:t>
      </w:r>
      <w:r w:rsidRPr="00136EA2">
        <w:rPr>
          <w:rFonts w:hint="eastAsia"/>
        </w:rPr>
        <w:t>：希望保持在騎縫章以下的頁首高度。</w:t>
      </w:r>
      <w:r w:rsidRPr="00136EA2">
        <w:br/>
      </w:r>
      <w:r w:rsidRPr="00136EA2">
        <w:rPr>
          <w:rFonts w:hint="eastAsia"/>
        </w:rPr>
        <w:t>以字型</w:t>
      </w:r>
      <w:r w:rsidRPr="00136EA2">
        <w:rPr>
          <w:rFonts w:hint="eastAsia"/>
        </w:rPr>
        <w:t>12</w:t>
      </w:r>
      <w:r w:rsidRPr="00136EA2">
        <w:rPr>
          <w:rFonts w:hint="eastAsia"/>
        </w:rPr>
        <w:t>輸出</w:t>
      </w:r>
      <w:r w:rsidRPr="00136EA2">
        <w:rPr>
          <w:rFonts w:hint="eastAsia"/>
        </w:rPr>
        <w:t>4</w:t>
      </w:r>
      <w:r w:rsidRPr="00136EA2">
        <w:rPr>
          <w:rFonts w:hint="eastAsia"/>
        </w:rPr>
        <w:t>行文字，預設頁首行距</w:t>
      </w:r>
      <w:r w:rsidRPr="00136EA2">
        <w:rPr>
          <w:rFonts w:hint="eastAsia"/>
        </w:rPr>
        <w:t>1</w:t>
      </w:r>
      <w:r w:rsidRPr="00136EA2">
        <w:rPr>
          <w:rFonts w:hint="eastAsia"/>
        </w:rPr>
        <w:t>，則取</w:t>
      </w:r>
      <w:r w:rsidRPr="00136EA2">
        <w:rPr>
          <w:rFonts w:hint="eastAsia"/>
        </w:rPr>
        <w:t xml:space="preserve"> (12+1) x 4=52</w:t>
      </w:r>
      <w:r w:rsidRPr="00136EA2">
        <w:rPr>
          <w:rFonts w:hint="eastAsia"/>
        </w:rPr>
        <w:t>。</w:t>
      </w:r>
    </w:p>
    <w:p w:rsidR="00C05658" w:rsidRDefault="00F63A07" w:rsidP="00F63A07">
      <w:pPr>
        <w:pStyle w:val="31"/>
      </w:pPr>
      <w:r>
        <w:rPr>
          <w:rFonts w:hint="eastAsia"/>
        </w:rPr>
        <w:t>故設定為</w:t>
      </w:r>
      <w:r>
        <w:rPr>
          <w:rFonts w:hint="eastAsia"/>
        </w:rPr>
        <w:t xml:space="preserve"> 18+21+52 = 91</w:t>
      </w:r>
      <w:r w:rsidR="00745086">
        <w:rPr>
          <w:rFonts w:hint="eastAsia"/>
        </w:rPr>
        <w:t>。</w:t>
      </w:r>
    </w:p>
    <w:p w:rsidR="00584BBF" w:rsidRPr="004F065D" w:rsidRDefault="004C5338" w:rsidP="00A71887">
      <w:pPr>
        <w:pStyle w:val="3"/>
      </w:pPr>
      <w:bookmarkStart w:id="35" w:name="_Toc428885663"/>
      <w:r>
        <w:rPr>
          <w:rFonts w:hint="eastAsia"/>
        </w:rPr>
        <w:t>外部設定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定義</w:t>
      </w:r>
      <w:bookmarkEnd w:id="35"/>
    </w:p>
    <w:p w:rsidR="00584BBF" w:rsidRPr="00A71887" w:rsidRDefault="00A256EC" w:rsidP="00584BBF">
      <w:pPr>
        <w:pStyle w:val="21"/>
      </w:pPr>
      <w:r>
        <w:rPr>
          <w:rFonts w:hint="eastAsia"/>
        </w:rPr>
        <w:t>將以上浮水印設定記錄於外部文字設定檔的方案。唯</w:t>
      </w:r>
      <w:r w:rsidR="004C5338">
        <w:rPr>
          <w:rFonts w:hint="eastAsia"/>
        </w:rPr>
        <w:t>功能</w:t>
      </w:r>
      <w:proofErr w:type="gramStart"/>
      <w:r w:rsidR="004C5338">
        <w:rPr>
          <w:rFonts w:hint="eastAsia"/>
        </w:rPr>
        <w:t>實作</w:t>
      </w:r>
      <w:r w:rsidR="00563EB8">
        <w:rPr>
          <w:rFonts w:hint="eastAsia"/>
        </w:rPr>
        <w:t>待調整</w:t>
      </w:r>
      <w:proofErr w:type="gramEnd"/>
      <w:r w:rsidR="00563EB8">
        <w:rPr>
          <w:rFonts w:hint="eastAsia"/>
        </w:rPr>
        <w:t>，暫</w:t>
      </w:r>
      <w:proofErr w:type="gramStart"/>
      <w:r w:rsidR="00563EB8">
        <w:rPr>
          <w:rFonts w:hint="eastAsia"/>
        </w:rPr>
        <w:t>不</w:t>
      </w:r>
      <w:proofErr w:type="gramEnd"/>
      <w:r w:rsidR="00563EB8">
        <w:rPr>
          <w:rFonts w:hint="eastAsia"/>
        </w:rPr>
        <w:t>隨同套件版本發</w:t>
      </w:r>
      <w:r w:rsidR="0070230F">
        <w:rPr>
          <w:rFonts w:hint="eastAsia"/>
        </w:rPr>
        <w:t>布</w:t>
      </w:r>
      <w:r w:rsidR="00FB5020">
        <w:rPr>
          <w:rFonts w:hint="eastAsia"/>
        </w:rPr>
        <w:t>。</w:t>
      </w:r>
    </w:p>
    <w:p w:rsidR="00584BBF" w:rsidRPr="00584BBF" w:rsidRDefault="00584BBF" w:rsidP="00584BBF">
      <w:pPr>
        <w:pStyle w:val="21"/>
      </w:pPr>
    </w:p>
    <w:p w:rsidR="004A6D1C" w:rsidRDefault="004A6D1C" w:rsidP="004A6D1C">
      <w:pPr>
        <w:pStyle w:val="2"/>
      </w:pPr>
      <w:bookmarkStart w:id="36" w:name="_Toc428885664"/>
      <w:r>
        <w:rPr>
          <w:rFonts w:hint="eastAsia"/>
        </w:rPr>
        <w:t>文件保全</w:t>
      </w:r>
      <w:bookmarkEnd w:id="36"/>
    </w:p>
    <w:p w:rsidR="007F01A8" w:rsidRDefault="007F01A8" w:rsidP="007F01A8">
      <w:pPr>
        <w:pStyle w:val="21"/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7F01A8">
        <w:t>EncryptionInfo</w:t>
      </w:r>
      <w:r>
        <w:rPr>
          <w:rFonts w:hint="eastAsia"/>
        </w:rPr>
        <w:t xml:space="preserve"> </w:t>
      </w:r>
      <w:r>
        <w:rPr>
          <w:rFonts w:hint="eastAsia"/>
        </w:rPr>
        <w:t>設定。</w:t>
      </w:r>
    </w:p>
    <w:p w:rsidR="004A6D1C" w:rsidRDefault="007F01A8" w:rsidP="004A6D1C">
      <w:pPr>
        <w:pStyle w:val="21"/>
      </w:pPr>
      <w:r>
        <w:rPr>
          <w:rFonts w:hint="eastAsia"/>
        </w:rPr>
        <w:t>待</w:t>
      </w:r>
      <w:r w:rsidR="006A6A07">
        <w:rPr>
          <w:rFonts w:hint="eastAsia"/>
        </w:rPr>
        <w:t>補充文件</w:t>
      </w:r>
      <w:r>
        <w:rPr>
          <w:rFonts w:hint="eastAsia"/>
        </w:rPr>
        <w:t>說明。</w:t>
      </w:r>
    </w:p>
    <w:p w:rsidR="004A6D1C" w:rsidRDefault="004A6D1C" w:rsidP="004A6D1C">
      <w:pPr>
        <w:pStyle w:val="21"/>
      </w:pPr>
    </w:p>
    <w:bookmarkEnd w:id="7"/>
    <w:p w:rsidR="008E2D50" w:rsidRDefault="006C423E" w:rsidP="009E2724">
      <w:pPr>
        <w:pStyle w:val="1"/>
      </w:pPr>
      <w:r>
        <w:lastRenderedPageBreak/>
        <w:t xml:space="preserve"> </w:t>
      </w:r>
      <w:bookmarkStart w:id="37" w:name="_Toc428885665"/>
      <w:r w:rsidR="008E2D50">
        <w:rPr>
          <w:rFonts w:hint="eastAsia"/>
        </w:rPr>
        <w:t>基本</w:t>
      </w:r>
      <w:r w:rsidR="008E2D50">
        <w:rPr>
          <w:rFonts w:hint="eastAsia"/>
        </w:rPr>
        <w:t xml:space="preserve">Excel </w:t>
      </w:r>
      <w:r w:rsidR="008E2D50">
        <w:rPr>
          <w:rFonts w:hint="eastAsia"/>
        </w:rPr>
        <w:t>輸出</w:t>
      </w:r>
      <w:bookmarkEnd w:id="37"/>
    </w:p>
    <w:p w:rsidR="00CA6DA7" w:rsidRDefault="0048497B" w:rsidP="0048497B">
      <w:pPr>
        <w:pStyle w:val="2"/>
      </w:pPr>
      <w:bookmarkStart w:id="38" w:name="_Toc428885666"/>
      <w:r>
        <w:rPr>
          <w:rFonts w:hint="eastAsia"/>
        </w:rPr>
        <w:t>ExcelDocument</w:t>
      </w:r>
      <w:r>
        <w:rPr>
          <w:rFonts w:hint="eastAsia"/>
        </w:rPr>
        <w:t>摘要</w:t>
      </w:r>
      <w:bookmarkEnd w:id="38"/>
    </w:p>
    <w:p w:rsidR="00CA6DA7" w:rsidRDefault="00CA6DA7" w:rsidP="00CA6DA7">
      <w:pPr>
        <w:pStyle w:val="21"/>
      </w:pPr>
      <w:r>
        <w:rPr>
          <w:rFonts w:hint="eastAsia"/>
        </w:rPr>
        <w:t>待補充文件說明</w:t>
      </w:r>
    </w:p>
    <w:p w:rsidR="00AD6828" w:rsidRPr="00CA6DA7" w:rsidRDefault="00AD6828" w:rsidP="00CA6DA7">
      <w:pPr>
        <w:pStyle w:val="21"/>
      </w:pPr>
      <w:r>
        <w:rPr>
          <w:rFonts w:hint="eastAsia"/>
        </w:rPr>
        <w:t>已知問題：</w:t>
      </w:r>
      <w:r>
        <w:rPr>
          <w:rFonts w:hint="eastAsia"/>
        </w:rPr>
        <w:t xml:space="preserve">POI </w:t>
      </w:r>
      <w:r>
        <w:rPr>
          <w:rFonts w:hint="eastAsia"/>
        </w:rPr>
        <w:t>所使用的</w:t>
      </w:r>
      <w:r>
        <w:rPr>
          <w:rFonts w:hint="eastAsia"/>
        </w:rPr>
        <w:t xml:space="preserve"> XMLBeans </w:t>
      </w:r>
      <w:r>
        <w:rPr>
          <w:rFonts w:hint="eastAsia"/>
        </w:rPr>
        <w:t>對於非</w:t>
      </w:r>
      <w:r>
        <w:rPr>
          <w:rFonts w:hint="eastAsia"/>
        </w:rPr>
        <w:t>0</w:t>
      </w:r>
      <w:r>
        <w:rPr>
          <w:rFonts w:hint="eastAsia"/>
        </w:rPr>
        <w:t>字面文字輸出有問題。</w:t>
      </w:r>
    </w:p>
    <w:p w:rsidR="00B46560" w:rsidRDefault="00B46560" w:rsidP="0048497B">
      <w:pPr>
        <w:pStyle w:val="2"/>
      </w:pPr>
      <w:bookmarkStart w:id="39" w:name="_Toc428885667"/>
      <w:r>
        <w:rPr>
          <w:rFonts w:hint="eastAsia"/>
        </w:rPr>
        <w:t>格式設定</w:t>
      </w:r>
      <w:bookmarkEnd w:id="39"/>
    </w:p>
    <w:p w:rsidR="00F0582E" w:rsidRDefault="00F0582E" w:rsidP="0048497B">
      <w:pPr>
        <w:pStyle w:val="2"/>
      </w:pPr>
      <w:bookmarkStart w:id="40" w:name="_Toc428885668"/>
      <w:r>
        <w:rPr>
          <w:rFonts w:hint="eastAsia"/>
        </w:rPr>
        <w:t>合併欄位</w:t>
      </w:r>
      <w:bookmarkEnd w:id="40"/>
    </w:p>
    <w:p w:rsidR="0048497B" w:rsidRDefault="00CA6DA7" w:rsidP="0048497B">
      <w:pPr>
        <w:pStyle w:val="2"/>
      </w:pPr>
      <w:bookmarkStart w:id="41" w:name="_Toc428885669"/>
      <w:r>
        <w:rPr>
          <w:rFonts w:hint="eastAsia"/>
        </w:rPr>
        <w:t>列印設定</w:t>
      </w:r>
      <w:bookmarkEnd w:id="41"/>
    </w:p>
    <w:p w:rsidR="00CA6DA7" w:rsidRPr="00CA6DA7" w:rsidRDefault="00CA6DA7" w:rsidP="00CA6DA7">
      <w:pPr>
        <w:pStyle w:val="21"/>
      </w:pPr>
      <w:r>
        <w:rPr>
          <w:rFonts w:hint="eastAsia"/>
        </w:rPr>
        <w:t>待補充文件說明</w:t>
      </w:r>
    </w:p>
    <w:p w:rsidR="009E2724" w:rsidRDefault="009E2724" w:rsidP="009E2724">
      <w:pPr>
        <w:pStyle w:val="1"/>
      </w:pPr>
      <w:bookmarkStart w:id="42" w:name="_Toc428885670"/>
      <w:r>
        <w:rPr>
          <w:rFonts w:hint="eastAsia"/>
        </w:rPr>
        <w:lastRenderedPageBreak/>
        <w:t>表格與樣式</w:t>
      </w:r>
      <w:bookmarkEnd w:id="42"/>
    </w:p>
    <w:p w:rsidR="00841870" w:rsidRDefault="00841870" w:rsidP="00841870">
      <w:pPr>
        <w:pStyle w:val="14"/>
      </w:pPr>
      <w:r>
        <w:rPr>
          <w:rFonts w:hint="eastAsia"/>
        </w:rPr>
        <w:t>本套件以</w:t>
      </w:r>
      <w:r>
        <w:rPr>
          <w:rFonts w:hint="eastAsia"/>
        </w:rPr>
        <w:t>CellFormat</w:t>
      </w:r>
      <w:r>
        <w:rPr>
          <w:rFonts w:hint="eastAsia"/>
        </w:rPr>
        <w:t>來定義個別</w:t>
      </w:r>
      <w:r>
        <w:rPr>
          <w:rFonts w:hint="eastAsia"/>
        </w:rPr>
        <w:t>Cell</w:t>
      </w:r>
      <w:r>
        <w:rPr>
          <w:rFonts w:hint="eastAsia"/>
        </w:rPr>
        <w:t>的顯示外觀，在</w:t>
      </w:r>
      <w:r>
        <w:rPr>
          <w:rFonts w:hint="eastAsia"/>
        </w:rPr>
        <w:t xml:space="preserve">TableiText </w:t>
      </w:r>
      <w:r>
        <w:rPr>
          <w:rFonts w:hint="eastAsia"/>
        </w:rPr>
        <w:t>可用</w:t>
      </w:r>
      <w:r w:rsidRPr="00841870">
        <w:t>getDefaultFormat()</w:t>
      </w:r>
      <w:r>
        <w:rPr>
          <w:rFonts w:hint="eastAsia"/>
        </w:rPr>
        <w:t>取得並設定適用整個表格的預設外觀定義。個別</w:t>
      </w:r>
      <w:r>
        <w:rPr>
          <w:rFonts w:hint="eastAsia"/>
        </w:rPr>
        <w:t>Cell</w:t>
      </w:r>
      <w:r>
        <w:rPr>
          <w:rFonts w:hint="eastAsia"/>
        </w:rPr>
        <w:t>則是在</w:t>
      </w:r>
      <w:r>
        <w:rPr>
          <w:rFonts w:hint="eastAsia"/>
        </w:rPr>
        <w:t>addCell</w:t>
      </w:r>
      <w:r>
        <w:rPr>
          <w:rFonts w:hint="eastAsia"/>
        </w:rPr>
        <w:t>時，傳入</w:t>
      </w:r>
      <w:r w:rsidR="00750BCF">
        <w:rPr>
          <w:rFonts w:hint="eastAsia"/>
        </w:rPr>
        <w:t>指定</w:t>
      </w:r>
      <w:r>
        <w:rPr>
          <w:rFonts w:hint="eastAsia"/>
        </w:rPr>
        <w:t>的</w:t>
      </w:r>
      <w:r>
        <w:rPr>
          <w:rFonts w:hint="eastAsia"/>
        </w:rPr>
        <w:t>CellFormat</w:t>
      </w:r>
      <w:r>
        <w:rPr>
          <w:rFonts w:hint="eastAsia"/>
        </w:rPr>
        <w:t>物件即可。</w:t>
      </w:r>
    </w:p>
    <w:p w:rsidR="00D6604A" w:rsidRDefault="00D6604A" w:rsidP="00841870">
      <w:pPr>
        <w:pStyle w:val="14"/>
      </w:pPr>
      <w:r>
        <w:rPr>
          <w:rFonts w:hint="eastAsia"/>
        </w:rPr>
        <w:t>一般建議，在輸出任何表格內容前，就把</w:t>
      </w:r>
      <w:r>
        <w:rPr>
          <w:rFonts w:hint="eastAsia"/>
        </w:rPr>
        <w:t>d</w:t>
      </w:r>
      <w:r w:rsidRPr="00841870">
        <w:t>efaultFormat</w:t>
      </w:r>
      <w:r>
        <w:rPr>
          <w:rFonts w:hint="eastAsia"/>
        </w:rPr>
        <w:t>設定完成</w:t>
      </w:r>
      <w:r w:rsidR="002E7765">
        <w:rPr>
          <w:rFonts w:hint="eastAsia"/>
        </w:rPr>
        <w:t>。若</w:t>
      </w:r>
      <w:r>
        <w:rPr>
          <w:rFonts w:hint="eastAsia"/>
        </w:rPr>
        <w:t>輸出欄位後</w:t>
      </w:r>
      <w:r w:rsidR="002E7765">
        <w:rPr>
          <w:rFonts w:hint="eastAsia"/>
        </w:rPr>
        <w:t>，</w:t>
      </w:r>
      <w:proofErr w:type="gramStart"/>
      <w:r>
        <w:rPr>
          <w:rFonts w:hint="eastAsia"/>
        </w:rPr>
        <w:t>才異動</w:t>
      </w:r>
      <w:proofErr w:type="gramEnd"/>
      <w:r>
        <w:rPr>
          <w:rFonts w:hint="eastAsia"/>
        </w:rPr>
        <w:t>d</w:t>
      </w:r>
      <w:r w:rsidRPr="00841870">
        <w:t>efaultFormat</w:t>
      </w:r>
      <w:r w:rsidR="006716B4">
        <w:rPr>
          <w:rFonts w:hint="eastAsia"/>
        </w:rPr>
        <w:t>，</w:t>
      </w:r>
      <w:r w:rsidR="002E7765">
        <w:rPr>
          <w:rFonts w:hint="eastAsia"/>
        </w:rPr>
        <w:t>雖</w:t>
      </w:r>
      <w:r w:rsidR="006716B4">
        <w:rPr>
          <w:rFonts w:hint="eastAsia"/>
        </w:rPr>
        <w:t>不會影響到已輸出的欄位外觀，但這是不推薦使用的特殊用法</w:t>
      </w:r>
      <w:r w:rsidR="002E7765">
        <w:rPr>
          <w:rFonts w:hint="eastAsia"/>
        </w:rPr>
        <w:t>，維護性較差。</w:t>
      </w:r>
    </w:p>
    <w:p w:rsidR="007A1CE8" w:rsidRDefault="007A1CE8" w:rsidP="00841870">
      <w:pPr>
        <w:pStyle w:val="14"/>
      </w:pPr>
      <w:r>
        <w:rPr>
          <w:rFonts w:hint="eastAsia"/>
        </w:rPr>
        <w:t>當表格中含有</w:t>
      </w:r>
      <w:r>
        <w:rPr>
          <w:rFonts w:hint="eastAsia"/>
        </w:rPr>
        <w:t>InnerTable</w:t>
      </w:r>
      <w:r>
        <w:rPr>
          <w:rFonts w:hint="eastAsia"/>
        </w:rPr>
        <w:t>時，</w:t>
      </w:r>
      <w:r>
        <w:rPr>
          <w:rFonts w:hint="eastAsia"/>
        </w:rPr>
        <w:t>InnerTable</w:t>
      </w:r>
      <w:r>
        <w:rPr>
          <w:rFonts w:hint="eastAsia"/>
        </w:rPr>
        <w:t>的</w:t>
      </w:r>
      <w:r>
        <w:rPr>
          <w:rFonts w:hint="eastAsia"/>
        </w:rPr>
        <w:t>defaultFormat</w:t>
      </w:r>
      <w:r>
        <w:rPr>
          <w:rFonts w:hint="eastAsia"/>
        </w:rPr>
        <w:t>的未定義部分，會參考外表格的</w:t>
      </w:r>
      <w:r>
        <w:rPr>
          <w:rFonts w:hint="eastAsia"/>
        </w:rPr>
        <w:t>defaultFormat</w:t>
      </w:r>
      <w:r>
        <w:rPr>
          <w:rFonts w:hint="eastAsia"/>
        </w:rPr>
        <w:t>值。</w:t>
      </w:r>
    </w:p>
    <w:p w:rsidR="00B415FB" w:rsidRPr="00841870" w:rsidRDefault="00B415FB" w:rsidP="00841870">
      <w:pPr>
        <w:pStyle w:val="14"/>
      </w:pPr>
      <w:r>
        <w:rPr>
          <w:rFonts w:hint="eastAsia"/>
        </w:rPr>
        <w:t>以下逐一說明</w:t>
      </w:r>
      <w:r>
        <w:rPr>
          <w:rFonts w:hint="eastAsia"/>
        </w:rPr>
        <w:t>CellFormat</w:t>
      </w:r>
      <w:r>
        <w:rPr>
          <w:rFonts w:hint="eastAsia"/>
        </w:rPr>
        <w:t>的設定內容。</w:t>
      </w:r>
    </w:p>
    <w:p w:rsidR="009F28E2" w:rsidRDefault="009F28E2" w:rsidP="007C2787">
      <w:pPr>
        <w:pStyle w:val="2"/>
      </w:pPr>
      <w:bookmarkStart w:id="43" w:name="_Toc428885671"/>
      <w:r>
        <w:rPr>
          <w:rFonts w:hint="eastAsia"/>
        </w:rPr>
        <w:t>底色</w:t>
      </w:r>
      <w:bookmarkEnd w:id="43"/>
    </w:p>
    <w:p w:rsidR="00B46560" w:rsidRPr="00B46560" w:rsidRDefault="00B46560" w:rsidP="00B46560">
      <w:pPr>
        <w:pStyle w:val="21"/>
      </w:pPr>
      <w:r>
        <w:rPr>
          <w:rFonts w:hint="eastAsia"/>
        </w:rPr>
        <w:t>欄位底色可直接使用</w:t>
      </w:r>
      <w:r>
        <w:rPr>
          <w:rFonts w:hint="eastAsia"/>
        </w:rPr>
        <w:t>java.awt.Color</w:t>
      </w:r>
      <w:r>
        <w:rPr>
          <w:rFonts w:hint="eastAsia"/>
        </w:rPr>
        <w:t>設定</w:t>
      </w:r>
      <w:r>
        <w:rPr>
          <w:rFonts w:hint="eastAsia"/>
        </w:rPr>
        <w:t>b</w:t>
      </w:r>
      <w:r>
        <w:t>ackgroundColor</w:t>
      </w:r>
      <w:r>
        <w:rPr>
          <w:rFonts w:hint="eastAsia"/>
        </w:rPr>
        <w:t>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B46560" w:rsidTr="0097320E">
        <w:tc>
          <w:tcPr>
            <w:tcW w:w="8152" w:type="dxa"/>
          </w:tcPr>
          <w:p w:rsidR="00B46560" w:rsidRPr="000F2058" w:rsidRDefault="00B46560" w:rsidP="00B46560">
            <w:pPr>
              <w:pStyle w:val="123"/>
            </w:pPr>
            <w:r w:rsidRPr="00B46560">
              <w:t>Sample_101_CellFormat_bgcolor</w:t>
            </w:r>
          </w:p>
          <w:p w:rsidR="00B46560" w:rsidRDefault="00B46560" w:rsidP="0097320E">
            <w:pPr>
              <w:pStyle w:val="15"/>
            </w:pPr>
          </w:p>
          <w:p w:rsidR="00B46560" w:rsidRDefault="00B46560" w:rsidP="00B46560">
            <w:pPr>
              <w:pStyle w:val="15"/>
            </w:pPr>
            <w:r>
              <w:t>final TableiText table = pdfDocument.createTable(98, 16);</w:t>
            </w:r>
          </w:p>
          <w:p w:rsidR="00B46560" w:rsidRDefault="00B46560" w:rsidP="00B46560">
            <w:pPr>
              <w:pStyle w:val="15"/>
            </w:pPr>
            <w:r>
              <w:t>table.getDefaultFormat().setFontSize(8)</w:t>
            </w:r>
          </w:p>
          <w:p w:rsidR="00B46560" w:rsidRDefault="00B46560" w:rsidP="00B46560">
            <w:pPr>
              <w:pStyle w:val="15"/>
            </w:pPr>
            <w:r>
              <w:t>for (int r = 0;r&lt;255;r+=16){</w:t>
            </w:r>
          </w:p>
          <w:p w:rsidR="00B46560" w:rsidRDefault="00B46560" w:rsidP="00B46560">
            <w:pPr>
              <w:pStyle w:val="15"/>
            </w:pPr>
            <w:r>
              <w:t xml:space="preserve">    for (int g = 0;g&lt;255;g+=16){</w:t>
            </w:r>
          </w:p>
          <w:p w:rsidR="00B46560" w:rsidRDefault="00B46560" w:rsidP="00B46560">
            <w:pPr>
              <w:pStyle w:val="15"/>
            </w:pPr>
            <w:r>
              <w:t xml:space="preserve">        for (int b = 0;b&lt;255;b+=16){</w:t>
            </w:r>
          </w:p>
          <w:p w:rsidR="00B46560" w:rsidRDefault="00B46560" w:rsidP="00B46560">
            <w:pPr>
              <w:pStyle w:val="15"/>
            </w:pPr>
            <w:r>
              <w:t xml:space="preserve">            final CellFormat cf = new CellFormat()</w:t>
            </w:r>
          </w:p>
          <w:p w:rsidR="00B46560" w:rsidRDefault="00B46560" w:rsidP="00B46560">
            <w:pPr>
              <w:pStyle w:val="15"/>
            </w:pPr>
            <w:r>
              <w:t xml:space="preserve">                .setBackgroundColor(new Color(r,g,b));</w:t>
            </w:r>
          </w:p>
          <w:p w:rsidR="00B46560" w:rsidRDefault="00B46560" w:rsidP="00B46560">
            <w:pPr>
              <w:pStyle w:val="15"/>
            </w:pPr>
            <w:r>
              <w:t xml:space="preserve">            table.addCell(String.format("%X%X%X",r,g,b), cf);</w:t>
            </w:r>
          </w:p>
          <w:p w:rsidR="00B46560" w:rsidRDefault="00B46560" w:rsidP="00B46560">
            <w:pPr>
              <w:pStyle w:val="15"/>
            </w:pPr>
            <w:r>
              <w:t xml:space="preserve">        }</w:t>
            </w:r>
          </w:p>
          <w:p w:rsidR="00B46560" w:rsidRDefault="00B46560" w:rsidP="00B46560">
            <w:pPr>
              <w:pStyle w:val="15"/>
            </w:pPr>
            <w:r>
              <w:t xml:space="preserve">    }</w:t>
            </w:r>
          </w:p>
          <w:p w:rsidR="00B46560" w:rsidRDefault="00B46560" w:rsidP="00B46560">
            <w:pPr>
              <w:pStyle w:val="15"/>
            </w:pPr>
            <w:r>
              <w:t>}</w:t>
            </w:r>
          </w:p>
          <w:p w:rsidR="00B46560" w:rsidRDefault="00B46560" w:rsidP="00B46560">
            <w:pPr>
              <w:pStyle w:val="15"/>
            </w:pPr>
            <w:r>
              <w:t>table.appendMe();</w:t>
            </w:r>
          </w:p>
          <w:p w:rsidR="00B46560" w:rsidRDefault="00B46560" w:rsidP="00B46560">
            <w:pPr>
              <w:pStyle w:val="15"/>
            </w:pPr>
          </w:p>
          <w:p w:rsidR="00B46560" w:rsidRDefault="00B46560" w:rsidP="00B46560">
            <w:pPr>
              <w:pStyle w:val="15"/>
            </w:pPr>
            <w:r>
              <w:drawing>
                <wp:inline distT="0" distB="0" distL="0" distR="0" wp14:anchorId="298130D7" wp14:editId="5C3B797A">
                  <wp:extent cx="2646240" cy="1705970"/>
                  <wp:effectExtent l="76200" t="38100" r="78105" b="12319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17" cy="17379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28E2" w:rsidRPr="009F28E2" w:rsidRDefault="009F28E2" w:rsidP="009F28E2">
      <w:pPr>
        <w:pStyle w:val="21"/>
      </w:pPr>
    </w:p>
    <w:p w:rsidR="007C2787" w:rsidRDefault="007C2787" w:rsidP="007C2787">
      <w:pPr>
        <w:pStyle w:val="2"/>
      </w:pPr>
      <w:bookmarkStart w:id="44" w:name="_Toc428885672"/>
      <w:r>
        <w:rPr>
          <w:rFonts w:hint="eastAsia"/>
        </w:rPr>
        <w:t>邊框</w:t>
      </w:r>
      <w:bookmarkEnd w:id="44"/>
    </w:p>
    <w:p w:rsidR="007C142D" w:rsidRDefault="007C142D" w:rsidP="007C2787">
      <w:pPr>
        <w:pStyle w:val="21"/>
      </w:pPr>
      <w:r>
        <w:rPr>
          <w:rFonts w:hint="eastAsia"/>
        </w:rPr>
        <w:t>邊框依</w:t>
      </w:r>
      <w:r>
        <w:rPr>
          <w:rFonts w:hint="eastAsia"/>
        </w:rPr>
        <w:t xml:space="preserve"> Border</w:t>
      </w:r>
      <w:r>
        <w:rPr>
          <w:rFonts w:hint="eastAsia"/>
        </w:rPr>
        <w:t>、</w:t>
      </w:r>
      <w:r>
        <w:rPr>
          <w:rFonts w:hint="eastAsia"/>
        </w:rPr>
        <w:t>BorderWidth</w:t>
      </w:r>
      <w:r>
        <w:rPr>
          <w:rFonts w:hint="eastAsia"/>
        </w:rPr>
        <w:t>兩個設定值決定。</w:t>
      </w:r>
      <w:r>
        <w:rPr>
          <w:rFonts w:hint="eastAsia"/>
        </w:rPr>
        <w:t>Border</w:t>
      </w:r>
      <w:r>
        <w:rPr>
          <w:rFonts w:hint="eastAsia"/>
        </w:rPr>
        <w:t>決定上下左右各自</w:t>
      </w:r>
      <w:proofErr w:type="gramStart"/>
      <w:r>
        <w:rPr>
          <w:rFonts w:hint="eastAsia"/>
        </w:rPr>
        <w:t>是否有框線</w:t>
      </w:r>
      <w:proofErr w:type="gramEnd"/>
      <w:r>
        <w:rPr>
          <w:rFonts w:hint="eastAsia"/>
        </w:rPr>
        <w:t>。</w:t>
      </w:r>
      <w:r>
        <w:rPr>
          <w:rFonts w:hint="eastAsia"/>
        </w:rPr>
        <w:t>BorderWidth</w:t>
      </w:r>
      <w:r>
        <w:rPr>
          <w:rFonts w:hint="eastAsia"/>
        </w:rPr>
        <w:t>決定框線的粗細，粗細無法依據上下左右單獨設定，設定值適用於四周</w:t>
      </w:r>
      <w:r w:rsidR="00536E64">
        <w:rPr>
          <w:rFonts w:hint="eastAsia"/>
        </w:rPr>
        <w:t>被</w:t>
      </w:r>
      <w:r>
        <w:rPr>
          <w:rFonts w:hint="eastAsia"/>
        </w:rPr>
        <w:t>輸出的框線。</w:t>
      </w:r>
    </w:p>
    <w:p w:rsidR="00562A13" w:rsidRPr="00795C94" w:rsidRDefault="00562A13" w:rsidP="007C2787">
      <w:pPr>
        <w:pStyle w:val="21"/>
      </w:pPr>
      <w:r>
        <w:rPr>
          <w:rFonts w:hint="eastAsia"/>
        </w:rPr>
        <w:t>Border</w:t>
      </w:r>
      <w:r>
        <w:rPr>
          <w:rFonts w:hint="eastAsia"/>
        </w:rPr>
        <w:t>可以用套件中定義的</w:t>
      </w:r>
      <w:r>
        <w:rPr>
          <w:rFonts w:hint="eastAsia"/>
        </w:rPr>
        <w:t>enum</w:t>
      </w:r>
      <w:r>
        <w:rPr>
          <w:rFonts w:hint="eastAsia"/>
        </w:rPr>
        <w:t>設定。</w:t>
      </w:r>
      <w:r w:rsidR="008D7BA3">
        <w:rPr>
          <w:rFonts w:hint="eastAsia"/>
        </w:rPr>
        <w:t>基本的項目就是上</w:t>
      </w:r>
      <w:r w:rsidR="008665D3">
        <w:rPr>
          <w:rFonts w:hint="eastAsia"/>
        </w:rPr>
        <w:t>T</w:t>
      </w:r>
      <w:r w:rsidR="008D7BA3">
        <w:rPr>
          <w:rFonts w:hint="eastAsia"/>
        </w:rPr>
        <w:t>下</w:t>
      </w:r>
      <w:r w:rsidR="009F28E2">
        <w:rPr>
          <w:rFonts w:hint="eastAsia"/>
        </w:rPr>
        <w:t>B</w:t>
      </w:r>
      <w:r w:rsidR="008D7BA3">
        <w:rPr>
          <w:rFonts w:hint="eastAsia"/>
        </w:rPr>
        <w:t>左</w:t>
      </w:r>
      <w:r w:rsidR="008665D3">
        <w:rPr>
          <w:rFonts w:hint="eastAsia"/>
        </w:rPr>
        <w:t>L</w:t>
      </w:r>
      <w:r w:rsidR="008D7BA3">
        <w:rPr>
          <w:rFonts w:hint="eastAsia"/>
        </w:rPr>
        <w:t>右</w:t>
      </w:r>
      <w:r w:rsidR="008665D3">
        <w:rPr>
          <w:rFonts w:hint="eastAsia"/>
        </w:rPr>
        <w:t>R</w:t>
      </w:r>
      <w:r w:rsidR="00AF18B2">
        <w:rPr>
          <w:rFonts w:hint="eastAsia"/>
        </w:rPr>
        <w:t>。</w:t>
      </w:r>
      <w:r w:rsidR="008D7BA3">
        <w:rPr>
          <w:rFonts w:hint="eastAsia"/>
        </w:rPr>
        <w:t>另</w:t>
      </w:r>
      <w:r w:rsidR="00804F1A">
        <w:rPr>
          <w:rFonts w:hint="eastAsia"/>
        </w:rPr>
        <w:t>外</w:t>
      </w:r>
      <w:r w:rsidR="008579D5">
        <w:rPr>
          <w:rFonts w:hint="eastAsia"/>
        </w:rPr>
        <w:t>各種組合的</w:t>
      </w:r>
      <w:r w:rsidR="008D7BA3">
        <w:rPr>
          <w:rFonts w:hint="eastAsia"/>
        </w:rPr>
        <w:t>簡寫定義</w:t>
      </w:r>
      <w:r w:rsidR="008579D5">
        <w:rPr>
          <w:rFonts w:hint="eastAsia"/>
        </w:rPr>
        <w:t>，</w:t>
      </w:r>
      <w:r w:rsidR="003066F5">
        <w:rPr>
          <w:rFonts w:hint="eastAsia"/>
        </w:rPr>
        <w:t>可以參考下圖</w:t>
      </w:r>
      <w:r w:rsidR="008579D5">
        <w:rPr>
          <w:rFonts w:hint="eastAsia"/>
        </w:rPr>
        <w:t>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B02D01" w:rsidTr="0097320E">
        <w:tc>
          <w:tcPr>
            <w:tcW w:w="8152" w:type="dxa"/>
          </w:tcPr>
          <w:p w:rsidR="00B02D01" w:rsidRPr="000F2058" w:rsidRDefault="00E81030" w:rsidP="00B02D01">
            <w:pPr>
              <w:pStyle w:val="123"/>
            </w:pPr>
            <w:r w:rsidRPr="00E81030">
              <w:t>Sample_101_CellFormat_border_show</w:t>
            </w:r>
          </w:p>
          <w:p w:rsidR="00B02D01" w:rsidRDefault="00B02D01" w:rsidP="0097320E">
            <w:pPr>
              <w:pStyle w:val="15"/>
            </w:pPr>
          </w:p>
          <w:p w:rsidR="00B02D01" w:rsidRDefault="00AF3FB5" w:rsidP="0097320E">
            <w:pPr>
              <w:pStyle w:val="15"/>
            </w:pPr>
            <w:r>
              <w:drawing>
                <wp:inline distT="0" distB="0" distL="0" distR="0" wp14:anchorId="70B02132" wp14:editId="2FF6803D">
                  <wp:extent cx="4231758" cy="1774987"/>
                  <wp:effectExtent l="76200" t="38100" r="73660" b="11112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870" cy="17876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2D01" w:rsidRDefault="00B02D01" w:rsidP="00B02D01"/>
    <w:p w:rsidR="007C2787" w:rsidRDefault="007C2787" w:rsidP="007C2787">
      <w:pPr>
        <w:pStyle w:val="2"/>
      </w:pPr>
      <w:bookmarkStart w:id="45" w:name="_Toc428885673"/>
      <w:r>
        <w:rPr>
          <w:rFonts w:hint="eastAsia"/>
        </w:rPr>
        <w:t>文字、對齊</w:t>
      </w:r>
      <w:bookmarkEnd w:id="45"/>
    </w:p>
    <w:p w:rsidR="001B6DCC" w:rsidRDefault="00895F06" w:rsidP="001B6DCC">
      <w:pPr>
        <w:pStyle w:val="21"/>
      </w:pPr>
      <w:r>
        <w:rPr>
          <w:rFonts w:hint="eastAsia"/>
        </w:rPr>
        <w:t>表格的字型預設樣式</w:t>
      </w:r>
      <w:r w:rsidR="009A1B30">
        <w:rPr>
          <w:rFonts w:hint="eastAsia"/>
        </w:rPr>
        <w:t>依</w:t>
      </w:r>
      <w:r w:rsidR="009A1B30">
        <w:rPr>
          <w:rFonts w:hint="eastAsia"/>
        </w:rPr>
        <w:t>AddCell</w:t>
      </w:r>
      <w:r w:rsidR="009A1B30">
        <w:rPr>
          <w:rFonts w:hint="eastAsia"/>
        </w:rPr>
        <w:t>當下，</w:t>
      </w:r>
      <w:r>
        <w:rPr>
          <w:rFonts w:hint="eastAsia"/>
        </w:rPr>
        <w:t xml:space="preserve">pdfDocument </w:t>
      </w:r>
      <w:r>
        <w:rPr>
          <w:rFonts w:hint="eastAsia"/>
        </w:rPr>
        <w:t>的預設字型</w:t>
      </w:r>
      <w:r w:rsidR="009A1B30">
        <w:rPr>
          <w:rFonts w:hint="eastAsia"/>
        </w:rPr>
        <w:t>決定</w:t>
      </w:r>
      <w:r>
        <w:rPr>
          <w:rFonts w:hint="eastAsia"/>
        </w:rPr>
        <w:t>。</w:t>
      </w:r>
      <w:r w:rsidR="001B6DCC">
        <w:rPr>
          <w:rFonts w:hint="eastAsia"/>
        </w:rPr>
        <w:t>若要單獨設定，可使用</w:t>
      </w:r>
      <w:r w:rsidR="001B6DCC">
        <w:t>getFontSize()</w:t>
      </w:r>
      <w:r w:rsidR="001B6DCC">
        <w:rPr>
          <w:rFonts w:hint="eastAsia"/>
        </w:rPr>
        <w:t>、</w:t>
      </w:r>
      <w:r w:rsidR="001B6DCC">
        <w:t>getFontType()</w:t>
      </w:r>
      <w:r w:rsidR="001B6DCC">
        <w:rPr>
          <w:rFonts w:hint="eastAsia"/>
        </w:rPr>
        <w:t>、</w:t>
      </w:r>
      <w:r w:rsidR="001B6DCC">
        <w:t>getFontBold()</w:t>
      </w:r>
      <w:r w:rsidR="001B6DCC">
        <w:rPr>
          <w:rFonts w:hint="eastAsia"/>
        </w:rPr>
        <w:t>進行異動。</w:t>
      </w:r>
      <w:r w:rsidR="008F0D66">
        <w:rPr>
          <w:rFonts w:hint="eastAsia"/>
        </w:rPr>
        <w:t>以上只支援基本粗體設定，若要用到複雜的格式，如斜體、底線、文字底色等等，請在</w:t>
      </w:r>
      <w:r w:rsidR="008F0D66">
        <w:rPr>
          <w:rFonts w:hint="eastAsia"/>
        </w:rPr>
        <w:t>AddCell</w:t>
      </w:r>
      <w:r w:rsidR="008F0D66">
        <w:rPr>
          <w:rFonts w:hint="eastAsia"/>
        </w:rPr>
        <w:t>時，使用</w:t>
      </w:r>
      <w:r w:rsidR="008F0D66">
        <w:rPr>
          <w:rFonts w:hint="eastAsia"/>
        </w:rPr>
        <w:t>(</w:t>
      </w:r>
      <w:r w:rsidR="008F0D66" w:rsidRPr="008F0D66">
        <w:t>SubPhrase... subPhrases</w:t>
      </w:r>
      <w:r w:rsidR="008F0D66">
        <w:rPr>
          <w:rFonts w:hint="eastAsia"/>
        </w:rPr>
        <w:t xml:space="preserve">) </w:t>
      </w:r>
      <w:r w:rsidR="008F0D66">
        <w:rPr>
          <w:rFonts w:hint="eastAsia"/>
        </w:rPr>
        <w:t>逐一傳入文字區塊定義</w:t>
      </w:r>
    </w:p>
    <w:tbl>
      <w:tblPr>
        <w:tblStyle w:val="afd"/>
        <w:tblW w:w="0" w:type="auto"/>
        <w:tblInd w:w="1101" w:type="dxa"/>
        <w:tblLook w:val="04A0" w:firstRow="1" w:lastRow="0" w:firstColumn="1" w:lastColumn="0" w:noHBand="0" w:noVBand="1"/>
      </w:tblPr>
      <w:tblGrid>
        <w:gridCol w:w="8185"/>
      </w:tblGrid>
      <w:tr w:rsidR="00642FAD" w:rsidTr="00136EA2">
        <w:tc>
          <w:tcPr>
            <w:tcW w:w="8185" w:type="dxa"/>
          </w:tcPr>
          <w:p w:rsidR="00642FAD" w:rsidRPr="000F2058" w:rsidRDefault="00642FAD" w:rsidP="00642FAD">
            <w:pPr>
              <w:pStyle w:val="123"/>
            </w:pPr>
            <w:r w:rsidRPr="00642FAD">
              <w:t>Sample_101_CellFormat_font</w:t>
            </w:r>
          </w:p>
          <w:p w:rsidR="00642FAD" w:rsidRDefault="00642FAD" w:rsidP="0097320E">
            <w:pPr>
              <w:pStyle w:val="15"/>
            </w:pPr>
          </w:p>
          <w:p w:rsidR="00642FAD" w:rsidRDefault="00642FAD" w:rsidP="00136EA2">
            <w:pPr>
              <w:pStyle w:val="124"/>
            </w:pPr>
            <w:r>
              <w:t>final CHTFontFactory risFontFactory = pdfDocument.getFontFactory();</w:t>
            </w:r>
          </w:p>
          <w:p w:rsidR="00642FAD" w:rsidRDefault="00642FAD" w:rsidP="00136EA2">
            <w:pPr>
              <w:pStyle w:val="124"/>
            </w:pPr>
            <w:r>
              <w:t xml:space="preserve">final FontInfo textBgGray10B </w:t>
            </w:r>
          </w:p>
          <w:p w:rsidR="00642FAD" w:rsidRDefault="00642FAD" w:rsidP="00136EA2">
            <w:pPr>
              <w:pStyle w:val="124"/>
            </w:pPr>
            <w:r>
              <w:rPr>
                <w:rFonts w:hint="eastAsia"/>
              </w:rPr>
              <w:tab/>
            </w:r>
            <w:r>
              <w:t>= risFontFactory.createFontInfo(10, FontStyle.NORMAL, Color.BLACK);</w:t>
            </w:r>
          </w:p>
          <w:p w:rsidR="00642FAD" w:rsidRDefault="00642FAD" w:rsidP="00136EA2">
            <w:pPr>
              <w:pStyle w:val="124"/>
            </w:pPr>
            <w:r>
              <w:t xml:space="preserve">final FontInfo textBgGray10R </w:t>
            </w:r>
          </w:p>
          <w:p w:rsidR="00642FAD" w:rsidRDefault="00642FAD" w:rsidP="00136EA2">
            <w:pPr>
              <w:pStyle w:val="124"/>
            </w:pPr>
            <w:r>
              <w:rPr>
                <w:rFonts w:hint="eastAsia"/>
              </w:rPr>
              <w:tab/>
            </w:r>
            <w:r>
              <w:t>= risFontFactory.createFontInfo(10, FontStyle.UNDERLINE, Color.RED);</w:t>
            </w:r>
          </w:p>
          <w:p w:rsidR="00642FAD" w:rsidRDefault="00642FAD" w:rsidP="00136EA2">
            <w:pPr>
              <w:pStyle w:val="124"/>
            </w:pPr>
            <w:r>
              <w:t>table.addCell(</w:t>
            </w:r>
          </w:p>
          <w:p w:rsidR="00642FAD" w:rsidRDefault="00642FAD" w:rsidP="00136EA2">
            <w:pPr>
              <w:pStyle w:val="124"/>
            </w:pPr>
            <w:r>
              <w:rPr>
                <w:rFonts w:hint="eastAsia"/>
              </w:rPr>
              <w:tab/>
              <w:t>new SubPhrase(textBgGray10B, "</w:t>
            </w:r>
            <w:r>
              <w:rPr>
                <w:rFonts w:hint="eastAsia"/>
              </w:rPr>
              <w:t>多種樣式、特殊字、換行範例</w:t>
            </w:r>
            <w:r>
              <w:rPr>
                <w:rFonts w:hint="eastAsia"/>
              </w:rPr>
              <w:t>\n"),</w:t>
            </w:r>
          </w:p>
          <w:p w:rsidR="00642FAD" w:rsidRDefault="00642FAD" w:rsidP="00136EA2">
            <w:pPr>
              <w:pStyle w:val="124"/>
            </w:pPr>
            <w:r>
              <w:rPr>
                <w:rFonts w:hint="eastAsia"/>
              </w:rPr>
              <w:tab/>
              <w:t>new SubPhrase(textBgGray10R, "|</w:t>
            </w:r>
            <w:r>
              <w:rPr>
                <w:rFonts w:ascii="新細明體-ExtB" w:eastAsia="新細明體-ExtB" w:hAnsi="新細明體-ExtB" w:cs="新細明體-ExtB" w:hint="eastAsia"/>
              </w:rPr>
              <w:t>𠀡</w:t>
            </w:r>
            <w:r>
              <w:rPr>
                <w:rFonts w:hint="eastAsia"/>
              </w:rPr>
              <w:t>|</w:t>
            </w:r>
            <w:r>
              <w:rPr>
                <w:rFonts w:ascii="新細明體-ExtB" w:eastAsia="新細明體-ExtB" w:hAnsi="新細明體-ExtB" w:cs="新細明體-ExtB" w:hint="eastAsia"/>
              </w:rPr>
              <w:t>𠀖</w:t>
            </w:r>
            <w:r>
              <w:rPr>
                <w:rFonts w:hint="eastAsia"/>
              </w:rPr>
              <w:t>|" + "</w:t>
            </w:r>
            <w:r>
              <w:rPr>
                <w:rFonts w:hint="eastAsia"/>
              </w:rPr>
              <w:t>第２字面中文</w:t>
            </w:r>
            <w:r>
              <w:rPr>
                <w:rFonts w:hint="eastAsia"/>
              </w:rPr>
              <w:t>\n"),</w:t>
            </w:r>
          </w:p>
          <w:p w:rsidR="00642FAD" w:rsidRDefault="00642FAD" w:rsidP="00136EA2">
            <w:pPr>
              <w:pStyle w:val="124"/>
            </w:pPr>
            <w:r>
              <w:rPr>
                <w:rFonts w:hint="eastAsia"/>
              </w:rPr>
              <w:lastRenderedPageBreak/>
              <w:tab/>
              <w:t>new SubPhrase(textBgGray10B, "|</w:t>
            </w:r>
            <w:r>
              <w:rPr>
                <w:rFonts w:ascii="新細明體-ExtB" w:eastAsia="新細明體-ExtB" w:hAnsi="新細明體-ExtB" w:cs="新細明體-ExtB" w:hint="eastAsia"/>
              </w:rPr>
              <w:t>𠀡</w:t>
            </w:r>
            <w:r>
              <w:rPr>
                <w:rFonts w:hint="eastAsia"/>
              </w:rPr>
              <w:t>|</w:t>
            </w:r>
            <w:r>
              <w:rPr>
                <w:rFonts w:ascii="新細明體-ExtB" w:eastAsia="新細明體-ExtB" w:hAnsi="新細明體-ExtB" w:cs="新細明體-ExtB" w:hint="eastAsia"/>
              </w:rPr>
              <w:t>𠀖</w:t>
            </w:r>
            <w:r>
              <w:rPr>
                <w:rFonts w:hint="eastAsia"/>
              </w:rPr>
              <w:t xml:space="preserve">|\n") </w:t>
            </w:r>
          </w:p>
          <w:p w:rsidR="00642FAD" w:rsidRDefault="00642FAD" w:rsidP="00136EA2">
            <w:pPr>
              <w:pStyle w:val="124"/>
            </w:pPr>
            <w:r>
              <w:rPr>
                <w:rFonts w:hint="eastAsia"/>
              </w:rPr>
              <w:tab/>
            </w:r>
            <w:r>
              <w:t>);</w:t>
            </w:r>
          </w:p>
          <w:p w:rsidR="00642FAD" w:rsidRDefault="00642FAD" w:rsidP="00642FAD">
            <w:pPr>
              <w:pStyle w:val="15"/>
            </w:pPr>
            <w:r>
              <w:drawing>
                <wp:inline distT="0" distB="0" distL="0" distR="0" wp14:anchorId="1EA26E6B" wp14:editId="5872B292">
                  <wp:extent cx="2466975" cy="762000"/>
                  <wp:effectExtent l="0" t="0" r="9525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772" w:rsidRDefault="00EE2565" w:rsidP="00895F06">
      <w:pPr>
        <w:pStyle w:val="21"/>
      </w:pPr>
      <w:r>
        <w:rPr>
          <w:rFonts w:hint="eastAsia"/>
        </w:rPr>
        <w:t>欄位中的</w:t>
      </w:r>
      <w:r w:rsidR="00B810F6">
        <w:rPr>
          <w:rFonts w:hint="eastAsia"/>
        </w:rPr>
        <w:t>文字</w:t>
      </w:r>
      <w:r>
        <w:rPr>
          <w:rFonts w:hint="eastAsia"/>
        </w:rPr>
        <w:t>對齊，分別使用</w:t>
      </w:r>
      <w:r w:rsidRPr="00EE2565">
        <w:t>setAlignH</w:t>
      </w:r>
      <w:r>
        <w:rPr>
          <w:rFonts w:hint="eastAsia"/>
        </w:rPr>
        <w:t>、</w:t>
      </w:r>
      <w:r w:rsidRPr="00EE2565">
        <w:t>setAlignV</w:t>
      </w:r>
      <w:r>
        <w:rPr>
          <w:rFonts w:hint="eastAsia"/>
        </w:rPr>
        <w:t>定義水平與垂直</w:t>
      </w:r>
      <w:r w:rsidR="00011772">
        <w:rPr>
          <w:rFonts w:hint="eastAsia"/>
        </w:rPr>
        <w:t>，對齊效果可參考下圖：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011772" w:rsidTr="0097320E">
        <w:tc>
          <w:tcPr>
            <w:tcW w:w="8152" w:type="dxa"/>
          </w:tcPr>
          <w:p w:rsidR="00011772" w:rsidRPr="000F2058" w:rsidRDefault="00011772" w:rsidP="00011772">
            <w:pPr>
              <w:pStyle w:val="123"/>
            </w:pPr>
            <w:r w:rsidRPr="00011772">
              <w:t>Sample_101_CellFormat_align</w:t>
            </w:r>
          </w:p>
          <w:p w:rsidR="00011772" w:rsidRDefault="00011772" w:rsidP="0097320E">
            <w:pPr>
              <w:pStyle w:val="15"/>
            </w:pPr>
          </w:p>
          <w:p w:rsidR="00011772" w:rsidRDefault="00011772" w:rsidP="0097320E">
            <w:pPr>
              <w:pStyle w:val="15"/>
            </w:pPr>
            <w:r>
              <w:drawing>
                <wp:inline distT="0" distB="0" distL="0" distR="0" wp14:anchorId="4339719E" wp14:editId="0DC8876E">
                  <wp:extent cx="4880344" cy="3452957"/>
                  <wp:effectExtent l="76200" t="38100" r="73025" b="10985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918" cy="34696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772" w:rsidRDefault="00136EA2" w:rsidP="00895F06">
      <w:pPr>
        <w:pStyle w:val="21"/>
      </w:pPr>
      <w:r>
        <w:rPr>
          <w:rFonts w:hint="eastAsia"/>
        </w:rPr>
        <w:t>文字與</w:t>
      </w:r>
      <w:proofErr w:type="gramStart"/>
      <w:r>
        <w:rPr>
          <w:rFonts w:hint="eastAsia"/>
        </w:rPr>
        <w:t>邊框間的距離</w:t>
      </w:r>
      <w:proofErr w:type="gramEnd"/>
      <w:r>
        <w:rPr>
          <w:rFonts w:hint="eastAsia"/>
        </w:rPr>
        <w:t>，可以用</w:t>
      </w:r>
      <w:r w:rsidRPr="00136EA2">
        <w:t>setPadding</w:t>
      </w:r>
      <w:r>
        <w:rPr>
          <w:rFonts w:hint="eastAsia"/>
        </w:rPr>
        <w:t>系列</w:t>
      </w:r>
      <w:r>
        <w:rPr>
          <w:rFonts w:hint="eastAsia"/>
        </w:rPr>
        <w:t>Method</w:t>
      </w:r>
      <w:r>
        <w:rPr>
          <w:rFonts w:hint="eastAsia"/>
        </w:rPr>
        <w:t>設定。</w:t>
      </w:r>
      <w:r w:rsidR="001A5DE8">
        <w:rPr>
          <w:rFonts w:hint="eastAsia"/>
        </w:rPr>
        <w:t>相關的</w:t>
      </w:r>
      <w:r w:rsidR="001A5DE8" w:rsidRPr="001A5DE8">
        <w:rPr>
          <w:rFonts w:hint="eastAsia"/>
        </w:rPr>
        <w:t>設定值會</w:t>
      </w:r>
      <w:r w:rsidR="001A5DE8">
        <w:rPr>
          <w:rFonts w:hint="eastAsia"/>
        </w:rPr>
        <w:t>把先</w:t>
      </w:r>
      <w:r w:rsidR="001A5DE8" w:rsidRPr="001A5DE8">
        <w:rPr>
          <w:rFonts w:hint="eastAsia"/>
        </w:rPr>
        <w:t>前</w:t>
      </w:r>
      <w:r w:rsidR="001A5DE8">
        <w:rPr>
          <w:rFonts w:hint="eastAsia"/>
        </w:rPr>
        <w:t>已設定</w:t>
      </w:r>
      <w:proofErr w:type="gramStart"/>
      <w:r w:rsidR="001A5DE8">
        <w:rPr>
          <w:rFonts w:hint="eastAsia"/>
        </w:rPr>
        <w:t>的值</w:t>
      </w:r>
      <w:r w:rsidR="001A5DE8" w:rsidRPr="001A5DE8">
        <w:rPr>
          <w:rFonts w:hint="eastAsia"/>
        </w:rPr>
        <w:t>蓋</w:t>
      </w:r>
      <w:r w:rsidR="001A5DE8">
        <w:rPr>
          <w:rFonts w:hint="eastAsia"/>
        </w:rPr>
        <w:t>掉</w:t>
      </w:r>
      <w:proofErr w:type="gramEnd"/>
      <w:r w:rsidR="001A5DE8">
        <w:rPr>
          <w:rFonts w:hint="eastAsia"/>
        </w:rPr>
        <w:t>。</w:t>
      </w:r>
      <w:r w:rsidR="001A5DE8" w:rsidRPr="001A5DE8">
        <w:rPr>
          <w:rFonts w:hint="eastAsia"/>
        </w:rPr>
        <w:t>例如先呼叫</w:t>
      </w:r>
      <w:r w:rsidR="001A5DE8" w:rsidRPr="001A5DE8">
        <w:rPr>
          <w:rFonts w:hint="eastAsia"/>
        </w:rPr>
        <w:t>setPaddingB</w:t>
      </w:r>
      <w:r w:rsidR="001A5DE8">
        <w:rPr>
          <w:rFonts w:hint="eastAsia"/>
        </w:rPr>
        <w:t>(b)</w:t>
      </w:r>
      <w:r w:rsidR="001A5DE8" w:rsidRPr="001A5DE8">
        <w:rPr>
          <w:rFonts w:hint="eastAsia"/>
        </w:rPr>
        <w:t>再呼叫</w:t>
      </w:r>
      <w:r w:rsidR="001A5DE8" w:rsidRPr="001A5DE8">
        <w:rPr>
          <w:rFonts w:hint="eastAsia"/>
        </w:rPr>
        <w:t>setPadding</w:t>
      </w:r>
      <w:r w:rsidR="001A5DE8">
        <w:rPr>
          <w:rFonts w:hint="eastAsia"/>
        </w:rPr>
        <w:t>(p)</w:t>
      </w:r>
      <w:r w:rsidR="001A5DE8" w:rsidRPr="001A5DE8">
        <w:rPr>
          <w:rFonts w:hint="eastAsia"/>
        </w:rPr>
        <w:t>，則</w:t>
      </w:r>
      <w:r w:rsidR="001A5DE8">
        <w:rPr>
          <w:rFonts w:hint="eastAsia"/>
        </w:rPr>
        <w:t>原本設定</w:t>
      </w:r>
      <w:r w:rsidR="001A5DE8" w:rsidRPr="001A5DE8">
        <w:rPr>
          <w:rFonts w:hint="eastAsia"/>
        </w:rPr>
        <w:t>PaddingB</w:t>
      </w:r>
      <w:r w:rsidR="001A5DE8">
        <w:rPr>
          <w:rFonts w:hint="eastAsia"/>
        </w:rPr>
        <w:t>=b</w:t>
      </w:r>
      <w:r w:rsidR="001A5DE8">
        <w:rPr>
          <w:rFonts w:hint="eastAsia"/>
        </w:rPr>
        <w:t>就變成</w:t>
      </w:r>
      <w:r w:rsidR="001A5DE8">
        <w:rPr>
          <w:rFonts w:hint="eastAsia"/>
        </w:rPr>
        <w:t>p</w:t>
      </w:r>
      <w:r w:rsidR="001A5DE8">
        <w:rPr>
          <w:rFonts w:hint="eastAsia"/>
        </w:rPr>
        <w:t>了</w:t>
      </w:r>
      <w:r w:rsidR="00C35E80">
        <w:rPr>
          <w:rFonts w:hint="eastAsia"/>
        </w:rPr>
        <w:t>；若呼叫順序反過來，就是其它三</w:t>
      </w:r>
      <w:proofErr w:type="gramStart"/>
      <w:r w:rsidR="00C35E80">
        <w:rPr>
          <w:rFonts w:hint="eastAsia"/>
        </w:rPr>
        <w:t>個</w:t>
      </w:r>
      <w:proofErr w:type="gramEnd"/>
      <w:r w:rsidR="00C35E80">
        <w:rPr>
          <w:rFonts w:hint="eastAsia"/>
        </w:rPr>
        <w:t>方向為</w:t>
      </w:r>
      <w:r w:rsidR="00C35E80">
        <w:rPr>
          <w:rFonts w:hint="eastAsia"/>
        </w:rPr>
        <w:t>p</w:t>
      </w:r>
      <w:r w:rsidR="00C35E80">
        <w:rPr>
          <w:rFonts w:hint="eastAsia"/>
        </w:rPr>
        <w:t>，下方為</w:t>
      </w:r>
      <w:r w:rsidR="00C35E80">
        <w:rPr>
          <w:rFonts w:hint="eastAsia"/>
        </w:rPr>
        <w:t>b</w:t>
      </w:r>
      <w:r w:rsidR="001A5DE8">
        <w:rPr>
          <w:rFonts w:hint="eastAsia"/>
        </w:rPr>
        <w:t>。</w:t>
      </w:r>
    </w:p>
    <w:p w:rsidR="00136EA2" w:rsidRDefault="00136EA2" w:rsidP="00136EA2">
      <w:pPr>
        <w:pStyle w:val="30"/>
      </w:pPr>
      <w:r w:rsidRPr="00136EA2">
        <w:t>setPadding</w:t>
      </w:r>
      <w:r>
        <w:rPr>
          <w:rFonts w:hint="eastAsia"/>
        </w:rPr>
        <w:t xml:space="preserve"> = </w:t>
      </w:r>
      <w:r>
        <w:t>setPaddingH(float)</w:t>
      </w:r>
      <w:r>
        <w:rPr>
          <w:rFonts w:hint="eastAsia"/>
        </w:rPr>
        <w:t xml:space="preserve"> + </w:t>
      </w:r>
      <w:r>
        <w:t>setPaddingV(float)</w:t>
      </w:r>
    </w:p>
    <w:p w:rsidR="00136EA2" w:rsidRDefault="00136EA2" w:rsidP="00136EA2">
      <w:pPr>
        <w:pStyle w:val="30"/>
      </w:pPr>
      <w:r>
        <w:t>setPadding</w:t>
      </w:r>
      <w:r>
        <w:rPr>
          <w:rFonts w:hint="eastAsia"/>
        </w:rPr>
        <w:t>H</w:t>
      </w:r>
      <w:r>
        <w:t>(float)</w:t>
      </w:r>
      <w:r>
        <w:rPr>
          <w:rFonts w:hint="eastAsia"/>
        </w:rPr>
        <w:t xml:space="preserve"> =</w:t>
      </w:r>
      <w:r w:rsidRPr="00136EA2">
        <w:t xml:space="preserve"> </w:t>
      </w:r>
      <w:r>
        <w:t>setPaddingL(float)</w:t>
      </w:r>
      <w:r>
        <w:rPr>
          <w:rFonts w:hint="eastAsia"/>
        </w:rPr>
        <w:t>+</w:t>
      </w:r>
      <w:r>
        <w:t>setPaddingR(float)</w:t>
      </w:r>
    </w:p>
    <w:p w:rsidR="00136EA2" w:rsidRDefault="00136EA2" w:rsidP="00136EA2">
      <w:pPr>
        <w:pStyle w:val="30"/>
      </w:pPr>
      <w:r>
        <w:t>setPaddingV(float)</w:t>
      </w:r>
      <w:r>
        <w:rPr>
          <w:rFonts w:hint="eastAsia"/>
        </w:rPr>
        <w:t xml:space="preserve"> = </w:t>
      </w:r>
      <w:r>
        <w:t>setPaddingT(float)</w:t>
      </w:r>
      <w:r>
        <w:rPr>
          <w:rFonts w:hint="eastAsia"/>
        </w:rPr>
        <w:t>+</w:t>
      </w:r>
      <w:r>
        <w:t>setPaddingB(float)</w:t>
      </w:r>
    </w:p>
    <w:p w:rsidR="001B4F79" w:rsidRDefault="001B4F79" w:rsidP="004F06A9">
      <w:pPr>
        <w:pStyle w:val="afa"/>
        <w:rPr>
          <w:color w:val="333399"/>
          <w:sz w:val="32"/>
          <w:szCs w:val="28"/>
        </w:rPr>
      </w:pPr>
      <w:r>
        <w:br w:type="page"/>
      </w:r>
    </w:p>
    <w:p w:rsidR="009E2724" w:rsidRDefault="009E2724" w:rsidP="009E2724">
      <w:pPr>
        <w:pStyle w:val="2"/>
      </w:pPr>
      <w:bookmarkStart w:id="46" w:name="_Toc428885674"/>
      <w:r w:rsidRPr="009E2724">
        <w:rPr>
          <w:rFonts w:hint="eastAsia"/>
        </w:rPr>
        <w:lastRenderedPageBreak/>
        <w:t>跨</w:t>
      </w:r>
      <w:r>
        <w:rPr>
          <w:rFonts w:hint="eastAsia"/>
        </w:rPr>
        <w:t>欄、</w:t>
      </w:r>
      <w:proofErr w:type="gramStart"/>
      <w:r>
        <w:rPr>
          <w:rFonts w:hint="eastAsia"/>
        </w:rPr>
        <w:t>跨</w:t>
      </w:r>
      <w:r w:rsidRPr="009E2724">
        <w:rPr>
          <w:rFonts w:hint="eastAsia"/>
        </w:rPr>
        <w:t>列</w:t>
      </w:r>
      <w:r w:rsidR="00550459">
        <w:rPr>
          <w:rFonts w:hint="eastAsia"/>
        </w:rPr>
        <w:t>與</w:t>
      </w:r>
      <w:proofErr w:type="gramEnd"/>
      <w:r w:rsidR="00550459">
        <w:rPr>
          <w:rFonts w:hint="eastAsia"/>
        </w:rPr>
        <w:t>子表格</w:t>
      </w:r>
      <w:r w:rsidR="000B6F41">
        <w:rPr>
          <w:rFonts w:hint="eastAsia"/>
        </w:rPr>
        <w:t>(In</w:t>
      </w:r>
      <w:r w:rsidR="003201C3">
        <w:rPr>
          <w:rFonts w:hint="eastAsia"/>
        </w:rPr>
        <w:t>nerTable)</w:t>
      </w:r>
      <w:bookmarkEnd w:id="46"/>
    </w:p>
    <w:p w:rsidR="00E55E75" w:rsidRDefault="00E55E75" w:rsidP="004D5300">
      <w:pPr>
        <w:pStyle w:val="21"/>
      </w:pPr>
      <w:r>
        <w:rPr>
          <w:rFonts w:hint="eastAsia"/>
        </w:rPr>
        <w:t>在</w:t>
      </w:r>
      <w:r>
        <w:rPr>
          <w:rFonts w:hint="eastAsia"/>
        </w:rPr>
        <w:t>TableiText</w:t>
      </w:r>
      <w:r>
        <w:rPr>
          <w:rFonts w:hint="eastAsia"/>
        </w:rPr>
        <w:t>中，呼叫</w:t>
      </w:r>
      <w:r>
        <w:t>addCell</w:t>
      </w:r>
      <w:r>
        <w:rPr>
          <w:rFonts w:hint="eastAsia"/>
        </w:rPr>
        <w:t>時直接傳入</w:t>
      </w:r>
      <w:r w:rsidRPr="00E55E75">
        <w:t>colspan</w:t>
      </w:r>
      <w:r>
        <w:rPr>
          <w:rFonts w:hint="eastAsia"/>
        </w:rPr>
        <w:t>值，即可達成</w:t>
      </w:r>
      <w:r w:rsidR="004D5300">
        <w:rPr>
          <w:rFonts w:hint="eastAsia"/>
        </w:rPr>
        <w:t>水平跨欄</w:t>
      </w:r>
      <w:r>
        <w:rPr>
          <w:rFonts w:hint="eastAsia"/>
        </w:rPr>
        <w:t>效果，幾個相關</w:t>
      </w:r>
      <w:r>
        <w:rPr>
          <w:rFonts w:hint="eastAsia"/>
        </w:rPr>
        <w:t>Method</w:t>
      </w:r>
      <w:r>
        <w:rPr>
          <w:rFonts w:hint="eastAsia"/>
        </w:rPr>
        <w:t>如下：</w:t>
      </w:r>
    </w:p>
    <w:p w:rsidR="00E55E75" w:rsidRDefault="00E55E75" w:rsidP="00E55E75">
      <w:pPr>
        <w:pStyle w:val="21"/>
      </w:pPr>
      <w:proofErr w:type="gramStart"/>
      <w:r>
        <w:t>addCell(</w:t>
      </w:r>
      <w:proofErr w:type="gramEnd"/>
      <w:r>
        <w:t>int, SubPhrase...)</w:t>
      </w:r>
    </w:p>
    <w:p w:rsidR="00E55E75" w:rsidRDefault="00E55E75" w:rsidP="00E55E75">
      <w:pPr>
        <w:pStyle w:val="21"/>
      </w:pPr>
      <w:proofErr w:type="gramStart"/>
      <w:r>
        <w:t>addCell(</w:t>
      </w:r>
      <w:proofErr w:type="gramEnd"/>
      <w:r>
        <w:t>String, int, SubPhrase...)</w:t>
      </w:r>
    </w:p>
    <w:p w:rsidR="00E55E75" w:rsidRDefault="00E55E75" w:rsidP="00E55E75">
      <w:pPr>
        <w:pStyle w:val="21"/>
      </w:pPr>
      <w:proofErr w:type="gramStart"/>
      <w:r>
        <w:t>addCell(</w:t>
      </w:r>
      <w:proofErr w:type="gramEnd"/>
      <w:r>
        <w:t>CellFormat, int, SubPhrase...)</w:t>
      </w:r>
    </w:p>
    <w:p w:rsidR="00744F66" w:rsidRDefault="00744F66" w:rsidP="00E55E75">
      <w:pPr>
        <w:pStyle w:val="2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4D5300" w:rsidTr="00E55E75">
        <w:tc>
          <w:tcPr>
            <w:tcW w:w="8152" w:type="dxa"/>
          </w:tcPr>
          <w:p w:rsidR="004D5300" w:rsidRPr="000F2058" w:rsidRDefault="004D5300" w:rsidP="004D5300">
            <w:pPr>
              <w:pStyle w:val="123"/>
            </w:pPr>
            <w:r w:rsidRPr="004D5300">
              <w:t>Sample_100_TableSpan_columnSpans</w:t>
            </w:r>
          </w:p>
          <w:p w:rsidR="004D5300" w:rsidRDefault="004D5300" w:rsidP="004D5300">
            <w:pPr>
              <w:pStyle w:val="15"/>
            </w:pPr>
          </w:p>
          <w:p w:rsidR="004D5300" w:rsidRDefault="004D5300" w:rsidP="004D5300">
            <w:pPr>
              <w:pStyle w:val="15"/>
            </w:pPr>
            <w:r>
              <w:t>final TableiText table = pdfDocument.createTable(100, 5);</w:t>
            </w:r>
          </w:p>
          <w:p w:rsidR="004D5300" w:rsidRDefault="004D5300" w:rsidP="004D5300">
            <w:pPr>
              <w:pStyle w:val="15"/>
            </w:pPr>
            <w:r>
              <w:t>// row1</w:t>
            </w:r>
          </w:p>
          <w:p w:rsidR="004D5300" w:rsidRDefault="004D5300" w:rsidP="004D5300">
            <w:pPr>
              <w:pStyle w:val="15"/>
            </w:pPr>
            <w:r>
              <w:t>repeatCells(table, "", 1);</w:t>
            </w:r>
          </w:p>
          <w:p w:rsidR="004D5300" w:rsidRDefault="004D5300" w:rsidP="004D5300">
            <w:pPr>
              <w:pStyle w:val="15"/>
            </w:pPr>
            <w:r>
              <w:t>table.addCell("colSpans = 2", 2);</w:t>
            </w:r>
          </w:p>
          <w:p w:rsidR="004D5300" w:rsidRDefault="004D5300" w:rsidP="004D5300">
            <w:pPr>
              <w:pStyle w:val="15"/>
            </w:pPr>
            <w:r>
              <w:t>repeatCells(table, "", 2);</w:t>
            </w:r>
          </w:p>
          <w:p w:rsidR="004D5300" w:rsidRDefault="004D5300" w:rsidP="004D5300">
            <w:pPr>
              <w:pStyle w:val="15"/>
            </w:pPr>
            <w:r>
              <w:t>// row2</w:t>
            </w:r>
          </w:p>
          <w:p w:rsidR="004D5300" w:rsidRDefault="004D5300" w:rsidP="004D5300">
            <w:pPr>
              <w:pStyle w:val="15"/>
            </w:pPr>
            <w:r>
              <w:t>repeatCells(table, "", 2);</w:t>
            </w:r>
          </w:p>
          <w:p w:rsidR="004D5300" w:rsidRDefault="004D5300" w:rsidP="004D5300">
            <w:pPr>
              <w:pStyle w:val="15"/>
            </w:pPr>
            <w:r>
              <w:t>table.addCell("colSpans = 3", 3);</w:t>
            </w:r>
          </w:p>
          <w:p w:rsidR="004D5300" w:rsidRDefault="004D5300" w:rsidP="004D5300">
            <w:pPr>
              <w:pStyle w:val="15"/>
            </w:pPr>
            <w:r>
              <w:t>table.appendMe();</w:t>
            </w:r>
          </w:p>
          <w:p w:rsidR="004D5300" w:rsidRDefault="004D5300" w:rsidP="004D5300">
            <w:pPr>
              <w:pStyle w:val="15"/>
            </w:pPr>
          </w:p>
          <w:p w:rsidR="004D5300" w:rsidRDefault="004D5300" w:rsidP="004D5300">
            <w:pPr>
              <w:pStyle w:val="15"/>
            </w:pPr>
            <w:r>
              <w:drawing>
                <wp:inline distT="0" distB="0" distL="0" distR="0" wp14:anchorId="61002FF2" wp14:editId="5F3C3E77">
                  <wp:extent cx="4362450" cy="685800"/>
                  <wp:effectExtent l="76200" t="38100" r="76200" b="11430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685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4F66" w:rsidRDefault="00744F66" w:rsidP="004D5300">
      <w:pPr>
        <w:pStyle w:val="21"/>
      </w:pPr>
    </w:p>
    <w:p w:rsidR="004D5300" w:rsidRDefault="00E55E75" w:rsidP="004D5300">
      <w:pPr>
        <w:pStyle w:val="21"/>
      </w:pPr>
      <w:r>
        <w:rPr>
          <w:rFonts w:hint="eastAsia"/>
        </w:rPr>
        <w:t>水平跨欄的內部實作，本套件使用</w:t>
      </w:r>
      <w:r>
        <w:rPr>
          <w:rFonts w:hint="eastAsia"/>
        </w:rPr>
        <w:t>PdfPTable</w:t>
      </w:r>
      <w:r>
        <w:rPr>
          <w:rFonts w:hint="eastAsia"/>
        </w:rPr>
        <w:t>，但是垂直</w:t>
      </w:r>
      <w:proofErr w:type="gramStart"/>
      <w:r>
        <w:rPr>
          <w:rFonts w:hint="eastAsia"/>
        </w:rPr>
        <w:t>跨欄就沒</w:t>
      </w:r>
      <w:proofErr w:type="gramEnd"/>
      <w:r>
        <w:rPr>
          <w:rFonts w:hint="eastAsia"/>
        </w:rPr>
        <w:t>那麼單純。若直接設定</w:t>
      </w:r>
      <w:r>
        <w:rPr>
          <w:rFonts w:hint="eastAsia"/>
        </w:rPr>
        <w:t>rowSpan</w:t>
      </w:r>
      <w:r>
        <w:rPr>
          <w:rFonts w:hint="eastAsia"/>
        </w:rPr>
        <w:t>，</w:t>
      </w:r>
      <w:r>
        <w:rPr>
          <w:rFonts w:hint="eastAsia"/>
        </w:rPr>
        <w:t>IText</w:t>
      </w:r>
      <w:r>
        <w:rPr>
          <w:rFonts w:hint="eastAsia"/>
        </w:rPr>
        <w:t>在處理表格換頁時就會發生問題</w:t>
      </w:r>
      <w:r w:rsidR="00744F66">
        <w:rPr>
          <w:rFonts w:hint="eastAsia"/>
        </w:rPr>
        <w:t>，</w:t>
      </w:r>
      <w:r w:rsidR="00A71F0B">
        <w:rPr>
          <w:rFonts w:hint="eastAsia"/>
        </w:rPr>
        <w:t>以</w:t>
      </w:r>
      <w:r w:rsidR="000F543A">
        <w:rPr>
          <w:rFonts w:hint="eastAsia"/>
        </w:rPr>
        <w:t>下</w:t>
      </w:r>
      <w:r w:rsidR="00744F66">
        <w:rPr>
          <w:rFonts w:hint="eastAsia"/>
        </w:rPr>
        <w:t>在</w:t>
      </w:r>
      <w:r w:rsidR="00744F66">
        <w:rPr>
          <w:rFonts w:hint="eastAsia"/>
        </w:rPr>
        <w:t xml:space="preserve"> </w:t>
      </w:r>
      <w:r w:rsidR="00744F66" w:rsidRPr="00E55E75">
        <w:t>Sample_100_TableSpan_rowspans_bug</w:t>
      </w:r>
      <w:r w:rsidR="00744F66">
        <w:rPr>
          <w:rFonts w:hint="eastAsia"/>
        </w:rPr>
        <w:t>示範配合幾種不同</w:t>
      </w:r>
      <w:r w:rsidR="00744F66">
        <w:rPr>
          <w:rFonts w:hint="eastAsia"/>
        </w:rPr>
        <w:t>PdfPTable</w:t>
      </w:r>
      <w:r w:rsidR="00744F66">
        <w:rPr>
          <w:rFonts w:hint="eastAsia"/>
        </w:rPr>
        <w:t>表格參數時的異常案例。</w:t>
      </w:r>
    </w:p>
    <w:p w:rsidR="00E55E75" w:rsidRDefault="00E55E75" w:rsidP="00E55E75">
      <w:pPr>
        <w:pStyle w:val="2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E55E75" w:rsidTr="00744F66">
        <w:tc>
          <w:tcPr>
            <w:tcW w:w="8152" w:type="dxa"/>
          </w:tcPr>
          <w:p w:rsidR="00E55E75" w:rsidRPr="000F2058" w:rsidRDefault="00E55E75" w:rsidP="00E55E75">
            <w:pPr>
              <w:pStyle w:val="123"/>
            </w:pPr>
            <w:r w:rsidRPr="00E55E75">
              <w:t>Sample_100_TableSpan_rowspans_bug</w:t>
            </w:r>
          </w:p>
          <w:p w:rsidR="00E55E75" w:rsidRDefault="00E55E75" w:rsidP="00937089">
            <w:pPr>
              <w:pStyle w:val="15"/>
            </w:pPr>
          </w:p>
          <w:p w:rsidR="00744F66" w:rsidRDefault="00744F66" w:rsidP="00937089">
            <w:pPr>
              <w:pStyle w:val="15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第一欄使用</w:t>
            </w:r>
            <w:r>
              <w:rPr>
                <w:rFonts w:hint="eastAsia"/>
              </w:rPr>
              <w:t xml:space="preserve"> </w:t>
            </w:r>
            <w:r w:rsidRPr="00744F66">
              <w:t>setRowspan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</w:t>
            </w:r>
          </w:p>
          <w:p w:rsidR="00E55E75" w:rsidRDefault="00744F66" w:rsidP="00937089">
            <w:pPr>
              <w:pStyle w:val="15"/>
            </w:pPr>
            <w:r w:rsidRPr="00744F66">
              <w:t>mrCell.setRowspan(rowspan);</w:t>
            </w:r>
          </w:p>
        </w:tc>
      </w:tr>
    </w:tbl>
    <w:p w:rsidR="00744F66" w:rsidRDefault="00744F66"/>
    <w:p w:rsidR="00744F66" w:rsidRDefault="00744F66" w:rsidP="004F06A9">
      <w:pPr>
        <w:pStyle w:val="afa"/>
      </w:pPr>
      <w:r>
        <w:br w:type="page"/>
      </w:r>
    </w:p>
    <w:p w:rsidR="00744F66" w:rsidRDefault="00744F66"/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744F66" w:rsidTr="00744F66">
        <w:tc>
          <w:tcPr>
            <w:tcW w:w="8152" w:type="dxa"/>
          </w:tcPr>
          <w:p w:rsidR="00744F66" w:rsidRDefault="00744F66" w:rsidP="00744F66">
            <w:pPr>
              <w:pStyle w:val="123"/>
            </w:pPr>
            <w:r w:rsidRPr="00744F66">
              <w:rPr>
                <w:rFonts w:hint="eastAsia"/>
              </w:rPr>
              <w:t>第一欄</w:t>
            </w:r>
            <w:r>
              <w:rPr>
                <w:rFonts w:hint="eastAsia"/>
              </w:rPr>
              <w:t>內容</w:t>
            </w:r>
            <w:r w:rsidRPr="00744F66">
              <w:rPr>
                <w:rFonts w:hint="eastAsia"/>
              </w:rPr>
              <w:t>過長</w:t>
            </w:r>
            <w:r w:rsidRPr="00744F6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且設定</w:t>
            </w:r>
            <w:r>
              <w:rPr>
                <w:rFonts w:hint="eastAsia"/>
              </w:rPr>
              <w:t>PdfPTable.</w:t>
            </w:r>
            <w:r w:rsidRPr="00744F66">
              <w:rPr>
                <w:rFonts w:hint="eastAsia"/>
              </w:rPr>
              <w:t>setSplitRows(true)</w:t>
            </w:r>
          </w:p>
          <w:p w:rsidR="00E1721A" w:rsidRPr="00E55E75" w:rsidRDefault="00E1721A" w:rsidP="00E1721A">
            <w:pPr>
              <w:pStyle w:val="123"/>
            </w:pPr>
            <w:r>
              <w:rPr>
                <w:rFonts w:hint="eastAsia"/>
              </w:rPr>
              <w:t>第一欄</w:t>
            </w:r>
            <w:proofErr w:type="gramStart"/>
            <w:r>
              <w:rPr>
                <w:rFonts w:hint="eastAsia"/>
              </w:rPr>
              <w:t>後半部的文字</w:t>
            </w:r>
            <w:proofErr w:type="gramEnd"/>
            <w:r>
              <w:rPr>
                <w:rFonts w:hint="eastAsia"/>
              </w:rPr>
              <w:t>被切斷，沒有完成輸出。</w:t>
            </w:r>
          </w:p>
        </w:tc>
      </w:tr>
      <w:tr w:rsidR="00744F66" w:rsidTr="00744F66">
        <w:tc>
          <w:tcPr>
            <w:tcW w:w="8152" w:type="dxa"/>
          </w:tcPr>
          <w:p w:rsidR="00744F66" w:rsidRPr="00E55E75" w:rsidRDefault="00744F66" w:rsidP="00E1721A">
            <w:pPr>
              <w:pStyle w:val="122"/>
            </w:pPr>
            <w:r>
              <w:rPr>
                <w:noProof/>
              </w:rPr>
              <w:drawing>
                <wp:inline distT="0" distB="0" distL="0" distR="0" wp14:anchorId="2535361F" wp14:editId="056A0367">
                  <wp:extent cx="1686296" cy="2442967"/>
                  <wp:effectExtent l="76200" t="38100" r="85725" b="1098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122" cy="24557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114C7A" wp14:editId="65AFB7CA">
                  <wp:extent cx="1669581" cy="2434442"/>
                  <wp:effectExtent l="76200" t="38100" r="83185" b="11874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917" cy="24393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F66" w:rsidTr="00744F66">
        <w:tc>
          <w:tcPr>
            <w:tcW w:w="8152" w:type="dxa"/>
          </w:tcPr>
          <w:p w:rsidR="00744F66" w:rsidRDefault="00744F66" w:rsidP="00744F66">
            <w:pPr>
              <w:pStyle w:val="123"/>
            </w:pPr>
            <w:r w:rsidRPr="00744F66">
              <w:rPr>
                <w:rFonts w:hint="eastAsia"/>
              </w:rPr>
              <w:t>第一欄</w:t>
            </w:r>
            <w:r>
              <w:rPr>
                <w:rFonts w:hint="eastAsia"/>
              </w:rPr>
              <w:t>內容</w:t>
            </w:r>
            <w:r w:rsidRPr="00744F66">
              <w:rPr>
                <w:rFonts w:hint="eastAsia"/>
              </w:rPr>
              <w:t>過長</w:t>
            </w:r>
            <w:r w:rsidRPr="00744F6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且設定</w:t>
            </w:r>
            <w:r>
              <w:rPr>
                <w:rFonts w:hint="eastAsia"/>
              </w:rPr>
              <w:t>PdfPTable.</w:t>
            </w:r>
            <w:r w:rsidRPr="00744F66">
              <w:rPr>
                <w:rFonts w:hint="eastAsia"/>
              </w:rPr>
              <w:t>setSplitRows(</w:t>
            </w:r>
            <w:r>
              <w:rPr>
                <w:rFonts w:hint="eastAsia"/>
              </w:rPr>
              <w:t>false</w:t>
            </w:r>
          </w:p>
          <w:p w:rsidR="00744F66" w:rsidRPr="00E55E75" w:rsidRDefault="000711AA" w:rsidP="00751ADB">
            <w:pPr>
              <w:pStyle w:val="123"/>
            </w:pPr>
            <w:r>
              <w:rPr>
                <w:rFonts w:hint="eastAsia"/>
              </w:rPr>
              <w:t>因為不允許分割欄位，所有</w:t>
            </w:r>
            <w:proofErr w:type="gramStart"/>
            <w:r w:rsidR="00744F66" w:rsidRPr="00744F66">
              <w:rPr>
                <w:rFonts w:hint="eastAsia"/>
              </w:rPr>
              <w:t>後</w:t>
            </w:r>
            <w:r w:rsidR="00744F66">
              <w:rPr>
                <w:rFonts w:hint="eastAsia"/>
              </w:rPr>
              <w:t>半部</w:t>
            </w:r>
            <w:r w:rsidR="00744F66" w:rsidRPr="00744F66">
              <w:rPr>
                <w:rFonts w:hint="eastAsia"/>
              </w:rPr>
              <w:t>的欄位</w:t>
            </w:r>
            <w:proofErr w:type="gramEnd"/>
            <w:r w:rsidR="00744F66" w:rsidRPr="00744F66">
              <w:rPr>
                <w:rFonts w:hint="eastAsia"/>
              </w:rPr>
              <w:t>都不見了</w:t>
            </w:r>
          </w:p>
        </w:tc>
      </w:tr>
      <w:tr w:rsidR="00744F66" w:rsidTr="00744F66">
        <w:tc>
          <w:tcPr>
            <w:tcW w:w="8152" w:type="dxa"/>
          </w:tcPr>
          <w:p w:rsidR="00744F66" w:rsidRPr="00744F66" w:rsidRDefault="00744F66" w:rsidP="00E1721A">
            <w:pPr>
              <w:pStyle w:val="122"/>
            </w:pPr>
            <w:r>
              <w:rPr>
                <w:noProof/>
              </w:rPr>
              <w:drawing>
                <wp:inline distT="0" distB="0" distL="0" distR="0" wp14:anchorId="212AA790" wp14:editId="7C6AF75B">
                  <wp:extent cx="2066307" cy="1514240"/>
                  <wp:effectExtent l="76200" t="38100" r="67310" b="10541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629" cy="1518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21A" w:rsidRPr="00E55E75" w:rsidTr="00937089">
        <w:tc>
          <w:tcPr>
            <w:tcW w:w="8152" w:type="dxa"/>
          </w:tcPr>
          <w:p w:rsidR="00E1721A" w:rsidRDefault="00E1721A" w:rsidP="00E1721A">
            <w:pPr>
              <w:pStyle w:val="123"/>
            </w:pPr>
            <w:r>
              <w:rPr>
                <w:rFonts w:hint="eastAsia"/>
              </w:rPr>
              <w:t>使用本套件包裝的</w:t>
            </w:r>
            <w:r>
              <w:rPr>
                <w:rFonts w:hint="eastAsia"/>
              </w:rPr>
              <w:t>InnerTable</w:t>
            </w:r>
            <w:r>
              <w:rPr>
                <w:rFonts w:hint="eastAsia"/>
              </w:rPr>
              <w:t>進行輸出</w:t>
            </w:r>
            <w:r w:rsidR="003B1FD3">
              <w:rPr>
                <w:rFonts w:hint="eastAsia"/>
              </w:rPr>
              <w:t>，</w:t>
            </w:r>
            <w:proofErr w:type="gramStart"/>
            <w:r w:rsidR="0075140B">
              <w:rPr>
                <w:rFonts w:hint="eastAsia"/>
              </w:rPr>
              <w:t>左</w:t>
            </w:r>
            <w:r w:rsidR="00E63A21">
              <w:rPr>
                <w:rFonts w:hint="eastAsia"/>
              </w:rPr>
              <w:t>方</w:t>
            </w:r>
            <w:r w:rsidR="0075140B">
              <w:rPr>
                <w:rFonts w:hint="eastAsia"/>
              </w:rPr>
              <w:t>欄</w:t>
            </w:r>
            <w:proofErr w:type="gramEnd"/>
            <w:r w:rsidR="003B1FD3">
              <w:rPr>
                <w:rFonts w:hint="eastAsia"/>
              </w:rPr>
              <w:t>應輸出資料有正常呈現</w:t>
            </w:r>
          </w:p>
          <w:p w:rsidR="0075140B" w:rsidRPr="00E55E75" w:rsidRDefault="0075140B" w:rsidP="00E1721A">
            <w:pPr>
              <w:pStyle w:val="123"/>
            </w:pPr>
            <w:proofErr w:type="gramStart"/>
            <w:r>
              <w:rPr>
                <w:rFonts w:hint="eastAsia"/>
              </w:rPr>
              <w:t>右方欄</w:t>
            </w:r>
            <w:proofErr w:type="gramEnd"/>
            <w:r>
              <w:rPr>
                <w:rFonts w:hint="eastAsia"/>
              </w:rPr>
              <w:t>完成輸出後，次頁顯示為空白。</w:t>
            </w:r>
          </w:p>
        </w:tc>
      </w:tr>
      <w:tr w:rsidR="001379BD" w:rsidTr="00744F66">
        <w:tc>
          <w:tcPr>
            <w:tcW w:w="8152" w:type="dxa"/>
          </w:tcPr>
          <w:p w:rsidR="001379BD" w:rsidRDefault="001379BD" w:rsidP="00E1721A">
            <w:pPr>
              <w:pStyle w:val="122"/>
            </w:pPr>
            <w:r>
              <w:rPr>
                <w:noProof/>
              </w:rPr>
              <w:drawing>
                <wp:inline distT="0" distB="0" distL="0" distR="0" wp14:anchorId="2EA0592B" wp14:editId="58898AE1">
                  <wp:extent cx="1603169" cy="2095189"/>
                  <wp:effectExtent l="76200" t="38100" r="73660" b="11493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896" cy="20922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332474">
              <w:rPr>
                <w:noProof/>
              </w:rPr>
              <w:drawing>
                <wp:inline distT="0" distB="0" distL="0" distR="0" wp14:anchorId="2FA1C5C9" wp14:editId="6C2D8702">
                  <wp:extent cx="1411584" cy="2054431"/>
                  <wp:effectExtent l="76200" t="38100" r="74930" b="11747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038" cy="20550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A15383" wp14:editId="2D0D7EC4">
                  <wp:extent cx="1453793" cy="2090057"/>
                  <wp:effectExtent l="76200" t="38100" r="70485" b="12001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509" cy="2079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E75" w:rsidRDefault="00E55E75" w:rsidP="00E55E75">
      <w:pPr>
        <w:pStyle w:val="21"/>
      </w:pPr>
    </w:p>
    <w:p w:rsidR="00E55E75" w:rsidRPr="00E55E75" w:rsidRDefault="00472327" w:rsidP="004D5300">
      <w:pPr>
        <w:pStyle w:val="21"/>
      </w:pPr>
      <w:r>
        <w:rPr>
          <w:rFonts w:hint="eastAsia"/>
        </w:rPr>
        <w:t>使用</w:t>
      </w:r>
      <w:r w:rsidRPr="00472327">
        <w:rPr>
          <w:rFonts w:hint="eastAsia"/>
        </w:rPr>
        <w:t>InnerTable</w:t>
      </w:r>
      <w:r>
        <w:rPr>
          <w:rFonts w:hint="eastAsia"/>
        </w:rPr>
        <w:t>的方式，第一步先由原先的</w:t>
      </w:r>
      <w:r>
        <w:rPr>
          <w:rFonts w:hint="eastAsia"/>
        </w:rPr>
        <w:t>TableiText</w:t>
      </w:r>
      <w:r w:rsidRPr="00472327">
        <w:rPr>
          <w:rFonts w:hint="eastAsia"/>
        </w:rPr>
        <w:t>建立</w:t>
      </w:r>
      <w:r w:rsidRPr="00472327">
        <w:rPr>
          <w:rFonts w:hint="eastAsia"/>
        </w:rPr>
        <w:t xml:space="preserve"> InnerTable</w:t>
      </w:r>
      <w:r w:rsidRPr="00472327">
        <w:rPr>
          <w:rFonts w:hint="eastAsia"/>
        </w:rPr>
        <w:t>，</w:t>
      </w:r>
      <w:r>
        <w:rPr>
          <w:rFonts w:hint="eastAsia"/>
        </w:rPr>
        <w:t>然後</w:t>
      </w:r>
      <w:r w:rsidRPr="00472327">
        <w:rPr>
          <w:rFonts w:hint="eastAsia"/>
        </w:rPr>
        <w:t>由左至右，</w:t>
      </w:r>
      <w:proofErr w:type="gramStart"/>
      <w:r w:rsidRPr="00472327">
        <w:rPr>
          <w:rFonts w:hint="eastAsia"/>
        </w:rPr>
        <w:t>跨列的</w:t>
      </w:r>
      <w:proofErr w:type="gramEnd"/>
      <w:r w:rsidRPr="00472327">
        <w:rPr>
          <w:rFonts w:hint="eastAsia"/>
        </w:rPr>
        <w:t>部分用原先的</w:t>
      </w:r>
      <w:r w:rsidRPr="00472327">
        <w:rPr>
          <w:rFonts w:hint="eastAsia"/>
        </w:rPr>
        <w:t xml:space="preserve"> </w:t>
      </w:r>
      <w:r>
        <w:rPr>
          <w:rFonts w:hint="eastAsia"/>
        </w:rPr>
        <w:t>TableiText</w:t>
      </w:r>
      <w:r w:rsidRPr="00472327">
        <w:rPr>
          <w:rFonts w:hint="eastAsia"/>
        </w:rPr>
        <w:t>輸出</w:t>
      </w:r>
      <w:r>
        <w:rPr>
          <w:rFonts w:hint="eastAsia"/>
        </w:rPr>
        <w:t>；</w:t>
      </w:r>
      <w:proofErr w:type="gramStart"/>
      <w:r w:rsidRPr="00472327">
        <w:rPr>
          <w:rFonts w:hint="eastAsia"/>
        </w:rPr>
        <w:t>不跨列</w:t>
      </w:r>
      <w:proofErr w:type="gramEnd"/>
      <w:r w:rsidRPr="00472327">
        <w:rPr>
          <w:rFonts w:hint="eastAsia"/>
        </w:rPr>
        <w:t>的部分用</w:t>
      </w:r>
      <w:r w:rsidRPr="00472327">
        <w:rPr>
          <w:rFonts w:hint="eastAsia"/>
        </w:rPr>
        <w:t xml:space="preserve"> InnerTable</w:t>
      </w:r>
      <w:r w:rsidRPr="00472327">
        <w:rPr>
          <w:rFonts w:hint="eastAsia"/>
        </w:rPr>
        <w:t>輸出</w:t>
      </w:r>
      <w:r>
        <w:rPr>
          <w:rFonts w:hint="eastAsia"/>
        </w:rPr>
        <w:t>並以</w:t>
      </w:r>
      <w:r>
        <w:rPr>
          <w:rFonts w:hint="eastAsia"/>
        </w:rPr>
        <w:t>appendMe()</w:t>
      </w:r>
      <w:r>
        <w:rPr>
          <w:rFonts w:hint="eastAsia"/>
        </w:rPr>
        <w:t>輸出回</w:t>
      </w:r>
      <w:r>
        <w:rPr>
          <w:rFonts w:hint="eastAsia"/>
        </w:rPr>
        <w:t>TableiText</w:t>
      </w:r>
      <w:r w:rsidRPr="00472327">
        <w:rPr>
          <w:rFonts w:hint="eastAsia"/>
        </w:rPr>
        <w:t>。</w:t>
      </w:r>
    </w:p>
    <w:p w:rsidR="0072050B" w:rsidRDefault="0072050B" w:rsidP="0072050B">
      <w:pPr>
        <w:pStyle w:val="4"/>
      </w:pPr>
      <w:proofErr w:type="gramStart"/>
      <w:r>
        <w:t>createInnerTable(</w:t>
      </w:r>
      <w:proofErr w:type="gramEnd"/>
      <w:r w:rsidRPr="0072050B">
        <w:t>int leftCols, int rightCols</w:t>
      </w:r>
      <w:r>
        <w:t>)</w:t>
      </w:r>
    </w:p>
    <w:p w:rsidR="0072050B" w:rsidRDefault="005E78C0" w:rsidP="0072050B">
      <w:pPr>
        <w:pStyle w:val="41"/>
      </w:pPr>
      <w:r>
        <w:rPr>
          <w:rFonts w:hint="eastAsia"/>
        </w:rPr>
        <w:t>適用於大部分的情況，</w:t>
      </w:r>
      <w:r w:rsidR="0072050B">
        <w:rPr>
          <w:rFonts w:hint="eastAsia"/>
        </w:rPr>
        <w:t>建立時的傳入參數分別定義保留在</w:t>
      </w:r>
      <w:r w:rsidR="0072050B" w:rsidRPr="00472327">
        <w:rPr>
          <w:rFonts w:hint="eastAsia"/>
        </w:rPr>
        <w:t>InnerTable</w:t>
      </w:r>
      <w:r w:rsidR="0072050B">
        <w:rPr>
          <w:rFonts w:hint="eastAsia"/>
        </w:rPr>
        <w:t>左右，不被</w:t>
      </w:r>
      <w:r w:rsidR="0072050B">
        <w:rPr>
          <w:rFonts w:hint="eastAsia"/>
        </w:rPr>
        <w:t>InnerTable</w:t>
      </w:r>
      <w:r w:rsidR="0072050B">
        <w:rPr>
          <w:rFonts w:hint="eastAsia"/>
        </w:rPr>
        <w:t>佔用的欄位數，也就是</w:t>
      </w:r>
      <w:proofErr w:type="gramStart"/>
      <w:r w:rsidR="0072050B">
        <w:rPr>
          <w:rFonts w:hint="eastAsia"/>
        </w:rPr>
        <w:t>需要跨列的</w:t>
      </w:r>
      <w:proofErr w:type="gramEnd"/>
      <w:r w:rsidR="0072050B">
        <w:rPr>
          <w:rFonts w:hint="eastAsia"/>
        </w:rPr>
        <w:t>部分。</w:t>
      </w:r>
    </w:p>
    <w:p w:rsidR="0072050B" w:rsidRPr="0072050B" w:rsidRDefault="0072050B" w:rsidP="0072050B">
      <w:pPr>
        <w:pStyle w:val="41"/>
      </w:pPr>
      <w:r>
        <w:rPr>
          <w:rFonts w:hint="eastAsia"/>
        </w:rPr>
        <w:t>輸出完成直接</w:t>
      </w:r>
      <w:r w:rsidR="000E41E5">
        <w:rPr>
          <w:rFonts w:hint="eastAsia"/>
        </w:rPr>
        <w:t>呼叫</w:t>
      </w:r>
      <w:r w:rsidR="007C3CB8">
        <w:rPr>
          <w:rFonts w:hint="eastAsia"/>
        </w:rPr>
        <w:t>InnerTable.</w:t>
      </w:r>
      <w:r>
        <w:rPr>
          <w:rFonts w:hint="eastAsia"/>
        </w:rPr>
        <w:t>append</w:t>
      </w:r>
      <w:r w:rsidR="000E41E5">
        <w:rPr>
          <w:rFonts w:hint="eastAsia"/>
        </w:rPr>
        <w:t>Me()</w:t>
      </w:r>
      <w:r w:rsidR="000E41E5">
        <w:rPr>
          <w:rFonts w:hint="eastAsia"/>
        </w:rPr>
        <w:t>，</w:t>
      </w:r>
      <w:r w:rsidR="007C3CB8">
        <w:rPr>
          <w:rFonts w:hint="eastAsia"/>
        </w:rPr>
        <w:t>外部的</w:t>
      </w:r>
      <w:r w:rsidR="007C3CB8">
        <w:rPr>
          <w:rFonts w:hint="eastAsia"/>
        </w:rPr>
        <w:t xml:space="preserve">TableiText </w:t>
      </w:r>
      <w:r w:rsidR="007C3CB8">
        <w:rPr>
          <w:rFonts w:hint="eastAsia"/>
        </w:rPr>
        <w:t>會依據</w:t>
      </w:r>
      <w:r w:rsidR="007C3CB8" w:rsidRPr="0072050B">
        <w:t>leftCols</w:t>
      </w:r>
      <w:r w:rsidR="007C3CB8">
        <w:rPr>
          <w:rFonts w:hint="eastAsia"/>
        </w:rPr>
        <w:t>、</w:t>
      </w:r>
      <w:r w:rsidR="007C3CB8" w:rsidRPr="0072050B">
        <w:t>rightCols</w:t>
      </w:r>
      <w:r w:rsidR="007C3CB8">
        <w:rPr>
          <w:rFonts w:hint="eastAsia"/>
        </w:rPr>
        <w:t>自動計算</w:t>
      </w:r>
      <w:r w:rsidR="007C3CB8">
        <w:rPr>
          <w:rFonts w:hint="eastAsia"/>
        </w:rPr>
        <w:t>InnerTable</w:t>
      </w:r>
      <w:r w:rsidR="007C3CB8">
        <w:rPr>
          <w:rFonts w:hint="eastAsia"/>
        </w:rPr>
        <w:t>佔用的欄位數所佔用的欄位數。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72050B" w:rsidTr="0072050B">
        <w:tc>
          <w:tcPr>
            <w:tcW w:w="8152" w:type="dxa"/>
          </w:tcPr>
          <w:p w:rsidR="0072050B" w:rsidRPr="000F2058" w:rsidRDefault="009A3A6D" w:rsidP="0072050B">
            <w:pPr>
              <w:pStyle w:val="123"/>
            </w:pPr>
            <w:r w:rsidRPr="009A3A6D">
              <w:t>Sample_100_TableSpan_rowSpan_normal</w:t>
            </w:r>
          </w:p>
          <w:p w:rsidR="00054264" w:rsidRDefault="00054264" w:rsidP="00937089">
            <w:pPr>
              <w:pStyle w:val="15"/>
            </w:pPr>
          </w:p>
          <w:p w:rsidR="0072050B" w:rsidRDefault="00054264" w:rsidP="00937089">
            <w:pPr>
              <w:pStyle w:val="15"/>
            </w:pPr>
            <w:r w:rsidRPr="00054264">
              <w:t>final TableiText table = pdfDocument.createTable(95, 7);</w:t>
            </w:r>
          </w:p>
          <w:p w:rsidR="00054264" w:rsidRDefault="00054264" w:rsidP="00054264">
            <w:pPr>
              <w:pStyle w:val="15"/>
            </w:pPr>
            <w:r>
              <w:t>table.addCell("rowSpans = 3");</w:t>
            </w:r>
          </w:p>
          <w:p w:rsidR="00054264" w:rsidRDefault="00054264" w:rsidP="00054264">
            <w:pPr>
              <w:pStyle w:val="15"/>
            </w:pPr>
            <w:r>
              <w:t>InnerTable inner1 = table.createInnerTable(1, 3);</w:t>
            </w:r>
          </w:p>
          <w:p w:rsidR="00054264" w:rsidRDefault="00054264" w:rsidP="00054264">
            <w:pPr>
              <w:pStyle w:val="15"/>
            </w:pPr>
            <w:r>
              <w:t>repeatCells(inner1, "INNER DATA", 9);</w:t>
            </w:r>
          </w:p>
          <w:p w:rsidR="00054264" w:rsidRDefault="00054264" w:rsidP="00054264">
            <w:pPr>
              <w:pStyle w:val="15"/>
            </w:pPr>
            <w:r>
              <w:t>inner1.appendMe();</w:t>
            </w:r>
          </w:p>
          <w:p w:rsidR="00054264" w:rsidRDefault="00054264" w:rsidP="00054264">
            <w:pPr>
              <w:pStyle w:val="15"/>
            </w:pPr>
            <w:r>
              <w:t>table.addCell("rowSpans = 3");</w:t>
            </w:r>
          </w:p>
          <w:p w:rsidR="00054264" w:rsidRDefault="00054264" w:rsidP="00054264">
            <w:pPr>
              <w:pStyle w:val="15"/>
            </w:pPr>
            <w:r>
              <w:t>InnerTable inner2 = table.createInnerTable(5, 1);</w:t>
            </w:r>
          </w:p>
          <w:p w:rsidR="00054264" w:rsidRDefault="00054264" w:rsidP="00054264">
            <w:pPr>
              <w:pStyle w:val="15"/>
            </w:pPr>
            <w:r>
              <w:t>repeatCells(inner2, "INNER DATA", 3);</w:t>
            </w:r>
          </w:p>
          <w:p w:rsidR="00054264" w:rsidRDefault="00054264" w:rsidP="00054264">
            <w:pPr>
              <w:pStyle w:val="15"/>
            </w:pPr>
            <w:r>
              <w:t>inner2.appendMe();</w:t>
            </w:r>
          </w:p>
          <w:p w:rsidR="00054264" w:rsidRDefault="00054264" w:rsidP="00054264">
            <w:pPr>
              <w:pStyle w:val="15"/>
            </w:pPr>
            <w:r>
              <w:t>table.addCell("rowSpans = 3");</w:t>
            </w:r>
          </w:p>
          <w:p w:rsidR="00054264" w:rsidRDefault="00054264" w:rsidP="00054264">
            <w:pPr>
              <w:pStyle w:val="15"/>
            </w:pPr>
          </w:p>
          <w:p w:rsidR="00054264" w:rsidRDefault="00054264" w:rsidP="00937089">
            <w:pPr>
              <w:pStyle w:val="15"/>
            </w:pPr>
            <w:r>
              <w:drawing>
                <wp:inline distT="0" distB="0" distL="0" distR="0" wp14:anchorId="79C4E530" wp14:editId="1199674A">
                  <wp:extent cx="4977442" cy="592800"/>
                  <wp:effectExtent l="76200" t="38100" r="71120" b="11239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442" cy="592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050B" w:rsidRPr="0072050B" w:rsidRDefault="0072050B" w:rsidP="0072050B">
      <w:pPr>
        <w:pStyle w:val="41"/>
      </w:pPr>
    </w:p>
    <w:p w:rsidR="0072050B" w:rsidRDefault="0072050B" w:rsidP="0072050B">
      <w:pPr>
        <w:pStyle w:val="4"/>
      </w:pPr>
      <w:proofErr w:type="gramStart"/>
      <w:r>
        <w:t>createInnerTable(</w:t>
      </w:r>
      <w:proofErr w:type="gramEnd"/>
      <w:r>
        <w:t>float[]</w:t>
      </w:r>
      <w:r>
        <w:rPr>
          <w:rFonts w:hint="eastAsia"/>
        </w:rPr>
        <w:t xml:space="preserve">  </w:t>
      </w:r>
      <w:r w:rsidRPr="0072050B">
        <w:t>subWidth</w:t>
      </w:r>
      <w:r>
        <w:t>)</w:t>
      </w:r>
      <w:r w:rsidRPr="0072050B">
        <w:t xml:space="preserve"> </w:t>
      </w:r>
    </w:p>
    <w:p w:rsidR="006222E1" w:rsidRPr="003139E4" w:rsidRDefault="000C4EC8" w:rsidP="003139E4">
      <w:pPr>
        <w:pStyle w:val="41"/>
      </w:pPr>
      <w:r w:rsidRPr="003139E4">
        <w:rPr>
          <w:rFonts w:hint="eastAsia"/>
        </w:rPr>
        <w:t>若要做出欄位</w:t>
      </w:r>
      <w:proofErr w:type="gramStart"/>
      <w:r w:rsidRPr="003139E4">
        <w:rPr>
          <w:rFonts w:hint="eastAsia"/>
        </w:rPr>
        <w:t>不</w:t>
      </w:r>
      <w:proofErr w:type="gramEnd"/>
      <w:r w:rsidRPr="003139E4">
        <w:rPr>
          <w:rFonts w:hint="eastAsia"/>
        </w:rPr>
        <w:t>對齊的效果，就使用這個建構方法。傳入的</w:t>
      </w:r>
      <w:r w:rsidRPr="003139E4">
        <w:rPr>
          <w:rFonts w:hint="eastAsia"/>
        </w:rPr>
        <w:t>subWidth</w:t>
      </w:r>
      <w:r w:rsidRPr="003139E4">
        <w:rPr>
          <w:rFonts w:hint="eastAsia"/>
        </w:rPr>
        <w:t>表示</w:t>
      </w:r>
      <w:r w:rsidRPr="003139E4">
        <w:rPr>
          <w:rFonts w:hint="eastAsia"/>
        </w:rPr>
        <w:t>InnerTable</w:t>
      </w:r>
      <w:r w:rsidRPr="003139E4">
        <w:rPr>
          <w:rFonts w:hint="eastAsia"/>
        </w:rPr>
        <w:t>中</w:t>
      </w:r>
      <w:proofErr w:type="gramStart"/>
      <w:r w:rsidRPr="003139E4">
        <w:rPr>
          <w:rFonts w:hint="eastAsia"/>
        </w:rPr>
        <w:t>各子欄寬</w:t>
      </w:r>
      <w:proofErr w:type="gramEnd"/>
      <w:r w:rsidRPr="003139E4">
        <w:rPr>
          <w:rFonts w:hint="eastAsia"/>
        </w:rPr>
        <w:t>的比例。最後輸出時，必須使用</w:t>
      </w:r>
      <w:r w:rsidRPr="003139E4">
        <w:t>appendMe(int colspan)</w:t>
      </w:r>
      <w:r w:rsidRPr="003139E4">
        <w:rPr>
          <w:rFonts w:hint="eastAsia"/>
        </w:rPr>
        <w:t>，明確指定</w:t>
      </w:r>
      <w:r w:rsidRPr="003139E4">
        <w:rPr>
          <w:rFonts w:hint="eastAsia"/>
        </w:rPr>
        <w:t>InnerTable</w:t>
      </w:r>
      <w:r w:rsidRPr="003139E4">
        <w:rPr>
          <w:rFonts w:hint="eastAsia"/>
        </w:rPr>
        <w:t>佔用的欄位數。</w:t>
      </w:r>
    </w:p>
    <w:p w:rsidR="006222E1" w:rsidRPr="003139E4" w:rsidRDefault="006222E1" w:rsidP="003139E4">
      <w:pPr>
        <w:pStyle w:val="41"/>
      </w:pPr>
      <w:r w:rsidRPr="003139E4">
        <w:rPr>
          <w:rFonts w:hint="eastAsia"/>
        </w:rPr>
        <w:t>若要在單一欄位中，切割成多欄輸出，也可以利用此建構方法產出</w:t>
      </w:r>
      <w:r w:rsidRPr="003139E4">
        <w:rPr>
          <w:rFonts w:hint="eastAsia"/>
        </w:rPr>
        <w:t>InnerTable</w:t>
      </w:r>
      <w:r w:rsidRPr="003139E4">
        <w:rPr>
          <w:rFonts w:hint="eastAsia"/>
        </w:rPr>
        <w:t>繪製。</w:t>
      </w:r>
    </w:p>
    <w:p w:rsidR="006222E1" w:rsidRDefault="006222E1" w:rsidP="004F06A9">
      <w:pPr>
        <w:pStyle w:val="afa"/>
        <w:rPr>
          <w:color w:val="993300"/>
        </w:rPr>
      </w:pPr>
      <w:r>
        <w:br w:type="page"/>
      </w:r>
    </w:p>
    <w:p w:rsidR="0072050B" w:rsidRPr="003139E4" w:rsidRDefault="0072050B" w:rsidP="003139E4">
      <w:pPr>
        <w:pStyle w:val="4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D56698" w:rsidTr="00937089">
        <w:tc>
          <w:tcPr>
            <w:tcW w:w="8152" w:type="dxa"/>
          </w:tcPr>
          <w:p w:rsidR="00D56698" w:rsidRPr="000F2058" w:rsidRDefault="006222E1" w:rsidP="00D56698">
            <w:pPr>
              <w:pStyle w:val="123"/>
            </w:pPr>
            <w:r w:rsidRPr="006222E1">
              <w:t>Sample_100_TableSpan_rowSpan_dyna</w:t>
            </w:r>
          </w:p>
          <w:p w:rsidR="00D56698" w:rsidRDefault="00D56698" w:rsidP="00937089">
            <w:pPr>
              <w:pStyle w:val="15"/>
            </w:pPr>
          </w:p>
          <w:p w:rsidR="00D56698" w:rsidRDefault="00D56698" w:rsidP="00937089">
            <w:pPr>
              <w:pStyle w:val="15"/>
            </w:pPr>
            <w:r w:rsidRPr="00054264">
              <w:t>final TableiText table = pdfDocument.createTable(95, 7);</w:t>
            </w:r>
          </w:p>
          <w:p w:rsidR="00D56698" w:rsidRDefault="00D56698" w:rsidP="00D56698">
            <w:pPr>
              <w:pStyle w:val="15"/>
            </w:pPr>
            <w:r>
              <w:t>float[] subWidth = [2, 3, 2, 3, 2, 3, 2]</w:t>
            </w:r>
          </w:p>
          <w:p w:rsidR="00D56698" w:rsidRDefault="00D56698" w:rsidP="00D56698">
            <w:pPr>
              <w:pStyle w:val="15"/>
            </w:pPr>
            <w:r w:rsidRPr="00B10E2D">
              <w:rPr>
                <w:highlight w:val="yellow"/>
              </w:rPr>
              <w:t>InnerTable inner2 = table.createInnerTable(subWidth);</w:t>
            </w:r>
          </w:p>
          <w:p w:rsidR="00D56698" w:rsidRDefault="00D56698" w:rsidP="00D56698">
            <w:pPr>
              <w:pStyle w:val="15"/>
            </w:pPr>
            <w:r w:rsidRPr="00B10E2D">
              <w:rPr>
                <w:highlight w:val="yellow"/>
              </w:rPr>
              <w:t>repeatCells(inner2, " ", 12);</w:t>
            </w:r>
          </w:p>
          <w:p w:rsidR="00D56698" w:rsidRDefault="00D56698" w:rsidP="00D56698">
            <w:pPr>
              <w:pStyle w:val="15"/>
            </w:pPr>
            <w:r>
              <w:rPr>
                <w:rFonts w:hint="eastAsia"/>
              </w:rPr>
              <w:t>table.addCell("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InnerTable </w:t>
            </w:r>
            <w:r>
              <w:rPr>
                <w:rFonts w:hint="eastAsia"/>
              </w:rPr>
              <w:t>做出欄位不對齊效果</w:t>
            </w:r>
            <w:r>
              <w:rPr>
                <w:rFonts w:hint="eastAsia"/>
              </w:rPr>
              <w:t>", 2);</w:t>
            </w:r>
          </w:p>
          <w:p w:rsidR="00D56698" w:rsidRDefault="00D56698" w:rsidP="00D56698">
            <w:pPr>
              <w:pStyle w:val="15"/>
            </w:pPr>
            <w:r w:rsidRPr="00B10E2D">
              <w:rPr>
                <w:highlight w:val="yellow"/>
              </w:rPr>
              <w:t>inner2.appendMe(3);</w:t>
            </w:r>
          </w:p>
          <w:p w:rsidR="00D56698" w:rsidRDefault="00D56698" w:rsidP="00D56698">
            <w:pPr>
              <w:pStyle w:val="15"/>
            </w:pPr>
            <w:r>
              <w:t>table.addCell("", 2);</w:t>
            </w:r>
          </w:p>
          <w:p w:rsidR="00D56698" w:rsidRDefault="00D56698" w:rsidP="00937089">
            <w:pPr>
              <w:pStyle w:val="15"/>
            </w:pPr>
            <w:r>
              <w:drawing>
                <wp:inline distT="0" distB="0" distL="0" distR="0" wp14:anchorId="451C374F" wp14:editId="668298BB">
                  <wp:extent cx="4580626" cy="588483"/>
                  <wp:effectExtent l="76200" t="38100" r="67945" b="11684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626" cy="5884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414" w:rsidRDefault="00824B6A" w:rsidP="004D5300">
      <w:pPr>
        <w:pStyle w:val="21"/>
      </w:pPr>
      <w:r>
        <w:rPr>
          <w:rFonts w:hint="eastAsia"/>
        </w:rPr>
        <w:t>如何設定子表格的</w:t>
      </w:r>
      <w:r w:rsidR="00FE6F70">
        <w:rPr>
          <w:rFonts w:hint="eastAsia"/>
        </w:rPr>
        <w:t>框線</w:t>
      </w:r>
      <w:r>
        <w:rPr>
          <w:rFonts w:hint="eastAsia"/>
        </w:rPr>
        <w:t>是另一個常見的議題。一般情況，子表格框線會跟著父表格的</w:t>
      </w:r>
      <w:r>
        <w:rPr>
          <w:rFonts w:hint="eastAsia"/>
        </w:rPr>
        <w:t>CellFormat</w:t>
      </w:r>
      <w:r>
        <w:rPr>
          <w:rFonts w:hint="eastAsia"/>
        </w:rPr>
        <w:t>設定樣式輸出。</w:t>
      </w:r>
      <w:r w:rsidR="000F6414">
        <w:rPr>
          <w:rFonts w:hint="eastAsia"/>
        </w:rPr>
        <w:t>第一個例子是父表格的框線是粗線，但希望子表格內呈現細線：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0F6414" w:rsidTr="00937089">
        <w:tc>
          <w:tcPr>
            <w:tcW w:w="8152" w:type="dxa"/>
          </w:tcPr>
          <w:p w:rsidR="000F6414" w:rsidRPr="000F2058" w:rsidRDefault="000F6414" w:rsidP="000F6414">
            <w:pPr>
              <w:pStyle w:val="123"/>
            </w:pPr>
            <w:r w:rsidRPr="006222E1">
              <w:t>Sample_100_TableSpan_rowSpan_dyna</w:t>
            </w:r>
          </w:p>
          <w:p w:rsidR="000F6414" w:rsidRDefault="000F6414" w:rsidP="00937089">
            <w:pPr>
              <w:pStyle w:val="15"/>
            </w:pPr>
          </w:p>
          <w:p w:rsidR="000F6414" w:rsidRDefault="000F6414" w:rsidP="000F6414">
            <w:pPr>
              <w:pStyle w:val="15"/>
            </w:pPr>
            <w:r>
              <w:t>final TableiText table = pdfDocument.createTable(50, 4);</w:t>
            </w:r>
          </w:p>
          <w:p w:rsidR="000F6414" w:rsidRDefault="000F6414" w:rsidP="000F6414">
            <w:pPr>
              <w:pStyle w:val="15"/>
            </w:pPr>
            <w:r w:rsidRPr="00883F4E">
              <w:rPr>
                <w:highlight w:val="yellow"/>
              </w:rPr>
              <w:t>table.getDefaultFormat().setBorderWidth(1.5f);</w:t>
            </w:r>
          </w:p>
          <w:p w:rsidR="000F6414" w:rsidRDefault="000F6414" w:rsidP="000F6414">
            <w:pPr>
              <w:pStyle w:val="15"/>
            </w:pPr>
            <w:r>
              <w:t>//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  <w:p w:rsidR="000F6414" w:rsidRDefault="000F6414" w:rsidP="000F6414">
            <w:pPr>
              <w:pStyle w:val="15"/>
            </w:pPr>
            <w:r>
              <w:t>table.addCell("");</w:t>
            </w:r>
          </w:p>
          <w:p w:rsidR="000F6414" w:rsidRDefault="000F6414" w:rsidP="000F6414">
            <w:pPr>
              <w:pStyle w:val="15"/>
            </w:pPr>
            <w:r>
              <w:t>InnerTable inner1 = table.createInnerTable(1, 1);</w:t>
            </w:r>
          </w:p>
          <w:p w:rsidR="000F6414" w:rsidRDefault="000F6414" w:rsidP="000F6414">
            <w:pPr>
              <w:pStyle w:val="15"/>
            </w:pPr>
            <w:r w:rsidRPr="00BF715F">
              <w:rPr>
                <w:highlight w:val="yellow"/>
              </w:rPr>
              <w:t>inner1.getDefaultFormat().setBorderWidth(0.5f);</w:t>
            </w:r>
          </w:p>
          <w:p w:rsidR="000F6414" w:rsidRDefault="000F6414" w:rsidP="000F6414">
            <w:pPr>
              <w:pStyle w:val="15"/>
            </w:pPr>
            <w:r>
              <w:t>for (int i = 0; i &lt; 3; i++) {</w:t>
            </w:r>
          </w:p>
          <w:p w:rsidR="000F6414" w:rsidRDefault="000F6414" w:rsidP="000F6414">
            <w:pPr>
              <w:pStyle w:val="15"/>
            </w:pPr>
            <w:r>
              <w:t xml:space="preserve">  inner1.addCell("R",new CellFormat().setAlignH(</w:t>
            </w:r>
            <w:r w:rsidR="00E209F6">
              <w:t>AlignH</w:t>
            </w:r>
            <w:r>
              <w:t>.RIGHT));</w:t>
            </w:r>
          </w:p>
          <w:p w:rsidR="000F6414" w:rsidRDefault="000F6414" w:rsidP="000F6414">
            <w:pPr>
              <w:pStyle w:val="15"/>
            </w:pPr>
            <w:r>
              <w:t xml:space="preserve">  inner1.addCell("L",new CellFormat().setAlignH(</w:t>
            </w:r>
            <w:r w:rsidR="00E209F6">
              <w:t>AlignH</w:t>
            </w:r>
            <w:r>
              <w:t>.LEFT));</w:t>
            </w:r>
          </w:p>
          <w:p w:rsidR="000F6414" w:rsidRDefault="000F6414" w:rsidP="000F6414">
            <w:pPr>
              <w:pStyle w:val="15"/>
            </w:pPr>
            <w:r>
              <w:t>}</w:t>
            </w:r>
          </w:p>
          <w:p w:rsidR="000F6414" w:rsidRDefault="000F6414" w:rsidP="000F6414">
            <w:pPr>
              <w:pStyle w:val="15"/>
            </w:pPr>
            <w:r>
              <w:t>inner1.appendMe();</w:t>
            </w:r>
          </w:p>
          <w:p w:rsidR="000F6414" w:rsidRDefault="000F6414" w:rsidP="000F6414">
            <w:pPr>
              <w:pStyle w:val="15"/>
            </w:pPr>
            <w:r>
              <w:t>table.addCell("");</w:t>
            </w:r>
          </w:p>
          <w:p w:rsidR="000F6414" w:rsidRDefault="000F6414" w:rsidP="000F6414">
            <w:pPr>
              <w:pStyle w:val="15"/>
            </w:pPr>
            <w:r>
              <w:t>//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  <w:p w:rsidR="000F6414" w:rsidRDefault="000F6414" w:rsidP="00937089">
            <w:pPr>
              <w:pStyle w:val="15"/>
            </w:pPr>
            <w:r>
              <w:t>table.appendMe();</w:t>
            </w:r>
          </w:p>
          <w:p w:rsidR="000F6414" w:rsidRDefault="000F6414" w:rsidP="000F6414">
            <w:pPr>
              <w:pStyle w:val="15"/>
            </w:pPr>
            <w:r>
              <w:drawing>
                <wp:inline distT="0" distB="0" distL="0" distR="0" wp14:anchorId="3B2A1F44" wp14:editId="59FE4BAB">
                  <wp:extent cx="2371725" cy="1166919"/>
                  <wp:effectExtent l="76200" t="38100" r="66675" b="10985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1669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414" w:rsidRPr="000F6414" w:rsidRDefault="000F6414" w:rsidP="004D5300">
      <w:pPr>
        <w:pStyle w:val="21"/>
      </w:pPr>
    </w:p>
    <w:p w:rsidR="00550459" w:rsidRDefault="006E7A78" w:rsidP="004D5300">
      <w:pPr>
        <w:pStyle w:val="21"/>
      </w:pPr>
      <w:r>
        <w:rPr>
          <w:rFonts w:hint="eastAsia"/>
        </w:rPr>
        <w:lastRenderedPageBreak/>
        <w:t>在上例中，子表四周的粗線，其實是</w:t>
      </w:r>
      <w:r w:rsidR="00D860D8">
        <w:rPr>
          <w:rFonts w:hint="eastAsia"/>
        </w:rPr>
        <w:t>依據</w:t>
      </w:r>
      <w:r>
        <w:rPr>
          <w:rFonts w:hint="eastAsia"/>
        </w:rPr>
        <w:t>父表格的定義輸出的</w:t>
      </w:r>
      <w:r w:rsidR="00D860D8">
        <w:rPr>
          <w:rFonts w:hint="eastAsia"/>
        </w:rPr>
        <w:t>外框</w:t>
      </w:r>
      <w:r w:rsidR="004B0323">
        <w:rPr>
          <w:rFonts w:hint="eastAsia"/>
        </w:rPr>
        <w:t>。</w:t>
      </w:r>
      <w:r w:rsidR="008049D6">
        <w:rPr>
          <w:rFonts w:hint="eastAsia"/>
        </w:rPr>
        <w:t>因為繪製出來的框線會</w:t>
      </w:r>
      <w:proofErr w:type="gramStart"/>
      <w:r w:rsidR="008049D6">
        <w:rPr>
          <w:rFonts w:hint="eastAsia"/>
        </w:rPr>
        <w:t>互相疊加</w:t>
      </w:r>
      <w:proofErr w:type="gramEnd"/>
      <w:r w:rsidR="008049D6">
        <w:rPr>
          <w:rFonts w:hint="eastAsia"/>
        </w:rPr>
        <w:t>，</w:t>
      </w:r>
      <w:r w:rsidR="00E33FB1">
        <w:rPr>
          <w:rFonts w:hint="eastAsia"/>
        </w:rPr>
        <w:t>如果我們希望</w:t>
      </w:r>
      <w:r>
        <w:rPr>
          <w:rFonts w:hint="eastAsia"/>
        </w:rPr>
        <w:t>連外框的部分也變</w:t>
      </w:r>
      <w:r w:rsidR="008049D6">
        <w:rPr>
          <w:rFonts w:hint="eastAsia"/>
        </w:rPr>
        <w:t>成細線，除了子表格本身佔用的欄位外，與其相鄰的欄位也要</w:t>
      </w:r>
      <w:r w:rsidR="00464A3E">
        <w:rPr>
          <w:rFonts w:hint="eastAsia"/>
        </w:rPr>
        <w:t>把外框</w:t>
      </w:r>
      <w:r w:rsidR="008049D6">
        <w:rPr>
          <w:rFonts w:hint="eastAsia"/>
        </w:rPr>
        <w:t>定義</w:t>
      </w:r>
      <w:r w:rsidR="00CF480A">
        <w:rPr>
          <w:rFonts w:hint="eastAsia"/>
        </w:rPr>
        <w:t>為細線，或是不輸出相鄰格線</w:t>
      </w:r>
      <w:r w:rsidR="008049D6">
        <w:rPr>
          <w:rFonts w:hint="eastAsia"/>
        </w:rPr>
        <w:t>。</w:t>
      </w:r>
      <w:r w:rsidR="00CF480A">
        <w:rPr>
          <w:rFonts w:hint="eastAsia"/>
        </w:rPr>
        <w:t>同理，若要設定無框線，也要</w:t>
      </w:r>
      <w:r w:rsidR="00E141A4">
        <w:rPr>
          <w:rFonts w:hint="eastAsia"/>
        </w:rPr>
        <w:t>把</w:t>
      </w:r>
      <w:r w:rsidR="00CF480A">
        <w:rPr>
          <w:rFonts w:hint="eastAsia"/>
        </w:rPr>
        <w:t>相鄰</w:t>
      </w:r>
      <w:proofErr w:type="gramStart"/>
      <w:r w:rsidR="00CF480A">
        <w:rPr>
          <w:rFonts w:hint="eastAsia"/>
        </w:rPr>
        <w:t>外框</w:t>
      </w:r>
      <w:r w:rsidR="00E141A4">
        <w:rPr>
          <w:rFonts w:hint="eastAsia"/>
        </w:rPr>
        <w:t>設</w:t>
      </w:r>
      <w:r w:rsidR="00CF480A">
        <w:rPr>
          <w:rFonts w:hint="eastAsia"/>
        </w:rPr>
        <w:t>為</w:t>
      </w:r>
      <w:proofErr w:type="gramEnd"/>
      <w:r w:rsidR="00CF480A">
        <w:rPr>
          <w:rFonts w:hint="eastAsia"/>
        </w:rPr>
        <w:t>不輸出。</w:t>
      </w:r>
    </w:p>
    <w:p w:rsidR="00824B6A" w:rsidRPr="00CF480A" w:rsidRDefault="00824B6A" w:rsidP="004D5300">
      <w:pPr>
        <w:pStyle w:val="2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8049D6" w:rsidTr="00937089">
        <w:tc>
          <w:tcPr>
            <w:tcW w:w="8152" w:type="dxa"/>
          </w:tcPr>
          <w:p w:rsidR="008049D6" w:rsidRPr="000F2058" w:rsidRDefault="00D2060D" w:rsidP="008049D6">
            <w:pPr>
              <w:pStyle w:val="123"/>
            </w:pPr>
            <w:r w:rsidRPr="00D2060D">
              <w:t>Sample_100_TableSpan_innerBorder_innerThinAll</w:t>
            </w:r>
          </w:p>
          <w:p w:rsidR="008049D6" w:rsidRDefault="008049D6" w:rsidP="00937089">
            <w:pPr>
              <w:pStyle w:val="15"/>
            </w:pPr>
          </w:p>
          <w:p w:rsidR="008049D6" w:rsidRDefault="008049D6" w:rsidP="008049D6">
            <w:pPr>
              <w:pStyle w:val="15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把左邊欄位的右框線定義為</w:t>
            </w:r>
            <w:r w:rsidR="00584086">
              <w:rPr>
                <w:rFonts w:hint="eastAsia"/>
              </w:rPr>
              <w:t>不輸出</w:t>
            </w:r>
          </w:p>
          <w:p w:rsidR="008049D6" w:rsidRDefault="008049D6" w:rsidP="008049D6">
            <w:pPr>
              <w:pStyle w:val="15"/>
            </w:pPr>
            <w:r>
              <w:t>table.addCell("</w:t>
            </w:r>
            <w:r w:rsidR="006B2F9B">
              <w:rPr>
                <w:rFonts w:hint="eastAsia"/>
              </w:rPr>
              <w:t>X</w:t>
            </w:r>
            <w:r>
              <w:t xml:space="preserve">", </w:t>
            </w:r>
            <w:r w:rsidRPr="008049D6">
              <w:rPr>
                <w:highlight w:val="yellow"/>
              </w:rPr>
              <w:t>new CellFormat().setBorder(Border.NR)</w:t>
            </w:r>
            <w:r>
              <w:t>);</w:t>
            </w:r>
          </w:p>
          <w:p w:rsidR="008049D6" w:rsidRDefault="008049D6" w:rsidP="008049D6">
            <w:pPr>
              <w:pStyle w:val="15"/>
            </w:pPr>
            <w:r>
              <w:t>InnerTable inner1 = table.createInnerTable(1, 1);</w:t>
            </w:r>
          </w:p>
          <w:p w:rsidR="008049D6" w:rsidRDefault="008049D6" w:rsidP="008049D6">
            <w:pPr>
              <w:pStyle w:val="15"/>
            </w:pPr>
            <w:r>
              <w:t>inner1.getDefaultFormat().setBorderWidth(0.5f);</w:t>
            </w:r>
          </w:p>
          <w:p w:rsidR="008049D6" w:rsidRDefault="008049D6" w:rsidP="008049D6">
            <w:pPr>
              <w:pStyle w:val="15"/>
            </w:pPr>
            <w:r w:rsidRPr="008049D6">
              <w:rPr>
                <w:highlight w:val="yellow"/>
              </w:rPr>
              <w:t>inner1.setBorderWidth(0.5f)</w:t>
            </w:r>
            <w:r>
              <w:t>;</w:t>
            </w:r>
          </w:p>
          <w:p w:rsidR="008049D6" w:rsidRDefault="008049D6" w:rsidP="008049D6">
            <w:pPr>
              <w:pStyle w:val="15"/>
            </w:pPr>
            <w:r>
              <w:t>for (int i = 0; i &lt; 3; i++) {</w:t>
            </w:r>
          </w:p>
          <w:p w:rsidR="008049D6" w:rsidRDefault="008049D6" w:rsidP="008049D6">
            <w:pPr>
              <w:pStyle w:val="15"/>
            </w:pPr>
            <w:r>
              <w:t xml:space="preserve">    inner1.addCell("R",new CellFormat().setAlignH(ALIGN.RIGHT));</w:t>
            </w:r>
          </w:p>
          <w:p w:rsidR="008049D6" w:rsidRDefault="008049D6" w:rsidP="008049D6">
            <w:pPr>
              <w:pStyle w:val="15"/>
            </w:pPr>
            <w:r>
              <w:t xml:space="preserve">    inner1.addCell("L",new CellFormat().setAlignH(ALIGN.LEFT));</w:t>
            </w:r>
          </w:p>
          <w:p w:rsidR="008049D6" w:rsidRDefault="008049D6" w:rsidP="008049D6">
            <w:pPr>
              <w:pStyle w:val="15"/>
            </w:pPr>
            <w:r>
              <w:t>}</w:t>
            </w:r>
          </w:p>
          <w:p w:rsidR="008049D6" w:rsidRDefault="008049D6" w:rsidP="008049D6">
            <w:pPr>
              <w:pStyle w:val="15"/>
            </w:pPr>
            <w:r>
              <w:t>inner1.appendMe();</w:t>
            </w:r>
          </w:p>
          <w:p w:rsidR="008049D6" w:rsidRDefault="008049D6" w:rsidP="008049D6">
            <w:pPr>
              <w:pStyle w:val="15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把右邊欄位的左框線定義為不輸出</w:t>
            </w:r>
          </w:p>
          <w:p w:rsidR="008049D6" w:rsidRDefault="008049D6" w:rsidP="008049D6">
            <w:pPr>
              <w:pStyle w:val="15"/>
            </w:pPr>
            <w:r>
              <w:t>table.addCell("</w:t>
            </w:r>
            <w:r w:rsidR="006B2F9B">
              <w:rPr>
                <w:rFonts w:hint="eastAsia"/>
              </w:rPr>
              <w:t>X</w:t>
            </w:r>
            <w:r>
              <w:t xml:space="preserve">", </w:t>
            </w:r>
            <w:r w:rsidRPr="008049D6">
              <w:rPr>
                <w:highlight w:val="yellow"/>
              </w:rPr>
              <w:t>new CellFormat().setBorder(Border.NL)</w:t>
            </w:r>
            <w:r>
              <w:t>);</w:t>
            </w:r>
          </w:p>
          <w:p w:rsidR="008049D6" w:rsidRDefault="002A1A10" w:rsidP="008049D6">
            <w:pPr>
              <w:pStyle w:val="15"/>
            </w:pPr>
            <w:r>
              <w:drawing>
                <wp:inline distT="0" distB="0" distL="0" distR="0" wp14:anchorId="0BA9C268" wp14:editId="0A93B6BF">
                  <wp:extent cx="2307265" cy="1145731"/>
                  <wp:effectExtent l="76200" t="38100" r="74295" b="11176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417" cy="11448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7FC" w:rsidRDefault="009E07FC"/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9E07FC" w:rsidTr="00937089">
        <w:tc>
          <w:tcPr>
            <w:tcW w:w="8152" w:type="dxa"/>
          </w:tcPr>
          <w:p w:rsidR="009E07FC" w:rsidRDefault="009E07FC" w:rsidP="008049D6">
            <w:pPr>
              <w:pStyle w:val="123"/>
            </w:pPr>
            <w:r w:rsidRPr="009E07FC">
              <w:t>Sample_100_TableSpan_innerBorder_innerNone</w:t>
            </w:r>
          </w:p>
          <w:p w:rsidR="009E07FC" w:rsidRDefault="009E07FC" w:rsidP="009E07FC">
            <w:pPr>
              <w:pStyle w:val="15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承上例，</w:t>
            </w:r>
            <w:r w:rsidR="005E5A77">
              <w:rPr>
                <w:rFonts w:hint="eastAsia"/>
              </w:rPr>
              <w:t>但</w:t>
            </w:r>
            <w:r>
              <w:rPr>
                <w:rFonts w:hint="eastAsia"/>
              </w:rPr>
              <w:t>子表改為設定外框</w:t>
            </w:r>
          </w:p>
          <w:p w:rsidR="009E07FC" w:rsidRDefault="009E07FC" w:rsidP="009E07FC">
            <w:pPr>
              <w:pStyle w:val="15"/>
            </w:pPr>
            <w:r w:rsidRPr="009E07FC">
              <w:t>inner1.getDefaultFormat().setBorder(Border.NONE);</w:t>
            </w:r>
          </w:p>
          <w:p w:rsidR="009E07FC" w:rsidRDefault="009E07FC" w:rsidP="009E07FC">
            <w:pPr>
              <w:pStyle w:val="15"/>
            </w:pPr>
            <w:r w:rsidRPr="009E07FC">
              <w:t>inner1.setBorder(Border.NONE);</w:t>
            </w:r>
          </w:p>
          <w:p w:rsidR="009E07FC" w:rsidRPr="009E07FC" w:rsidRDefault="005E5A77" w:rsidP="005E5A77">
            <w:pPr>
              <w:pStyle w:val="15"/>
            </w:pPr>
            <w:r>
              <w:drawing>
                <wp:inline distT="0" distB="0" distL="0" distR="0" wp14:anchorId="5FD6823F" wp14:editId="434F81F4">
                  <wp:extent cx="2316285" cy="1127052"/>
                  <wp:effectExtent l="76200" t="38100" r="84455" b="11176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648" cy="11481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49D6" w:rsidRDefault="008049D6" w:rsidP="004D5300">
      <w:pPr>
        <w:pStyle w:val="21"/>
      </w:pPr>
    </w:p>
    <w:p w:rsidR="00E141A4" w:rsidRDefault="00E141A4" w:rsidP="004D5300">
      <w:pPr>
        <w:pStyle w:val="21"/>
      </w:pPr>
    </w:p>
    <w:p w:rsidR="00937089" w:rsidRDefault="004924B1" w:rsidP="004D5300">
      <w:pPr>
        <w:pStyle w:val="21"/>
      </w:pPr>
      <w:r>
        <w:rPr>
          <w:rFonts w:hint="eastAsia"/>
        </w:rPr>
        <w:lastRenderedPageBreak/>
        <w:t>上面範例的設定其實相當的不自然，對於相鄰欄位的格式定義更是容易造成維護上的問題</w:t>
      </w:r>
      <w:r w:rsidR="00937089">
        <w:rPr>
          <w:rFonts w:hint="eastAsia"/>
        </w:rPr>
        <w:t>。</w:t>
      </w:r>
      <w:r>
        <w:rPr>
          <w:rFonts w:hint="eastAsia"/>
        </w:rPr>
        <w:t>這樣的</w:t>
      </w:r>
      <w:r w:rsidR="00937089">
        <w:rPr>
          <w:rFonts w:hint="eastAsia"/>
        </w:rPr>
        <w:t>表格</w:t>
      </w:r>
      <w:r w:rsidR="0016645E">
        <w:rPr>
          <w:rFonts w:hint="eastAsia"/>
        </w:rPr>
        <w:t>在</w:t>
      </w:r>
      <w:r w:rsidR="00937089">
        <w:rPr>
          <w:rFonts w:hint="eastAsia"/>
        </w:rPr>
        <w:t>設計</w:t>
      </w:r>
      <w:r w:rsidR="0016645E">
        <w:rPr>
          <w:rFonts w:hint="eastAsia"/>
        </w:rPr>
        <w:t>時</w:t>
      </w:r>
      <w:r w:rsidR="00937089">
        <w:rPr>
          <w:rFonts w:hint="eastAsia"/>
        </w:rPr>
        <w:t>，應該考量把具</w:t>
      </w:r>
      <w:proofErr w:type="gramStart"/>
      <w:r w:rsidR="00937089">
        <w:rPr>
          <w:rFonts w:hint="eastAsia"/>
        </w:rPr>
        <w:t>外粗框</w:t>
      </w:r>
      <w:proofErr w:type="gramEnd"/>
      <w:r w:rsidR="00937089">
        <w:rPr>
          <w:rFonts w:hint="eastAsia"/>
        </w:rPr>
        <w:t>的區塊逐一視為子表格處理，如下例所示多加一層子表格，這樣的程式風格維護</w:t>
      </w:r>
      <w:r w:rsidR="0016645E">
        <w:rPr>
          <w:rFonts w:hint="eastAsia"/>
        </w:rPr>
        <w:t>性較佳</w:t>
      </w:r>
      <w:r w:rsidR="00937089">
        <w:rPr>
          <w:rFonts w:hint="eastAsia"/>
        </w:rPr>
        <w:t>。</w:t>
      </w:r>
    </w:p>
    <w:p w:rsidR="00937089" w:rsidRPr="0016645E" w:rsidRDefault="00937089" w:rsidP="004D5300">
      <w:pPr>
        <w:pStyle w:val="21"/>
      </w:pP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937089" w:rsidTr="00937089">
        <w:tc>
          <w:tcPr>
            <w:tcW w:w="8152" w:type="dxa"/>
          </w:tcPr>
          <w:p w:rsidR="00937089" w:rsidRPr="000F2058" w:rsidRDefault="00937089" w:rsidP="00937089">
            <w:pPr>
              <w:pStyle w:val="123"/>
            </w:pPr>
            <w:r w:rsidRPr="00D2060D">
              <w:t>Sample_100_TableSpan_innerBorder_innerThinAll</w:t>
            </w:r>
            <w:r>
              <w:rPr>
                <w:rFonts w:hint="eastAsia"/>
              </w:rPr>
              <w:t>_2</w:t>
            </w:r>
          </w:p>
          <w:p w:rsidR="00937089" w:rsidRDefault="00937089" w:rsidP="00937089">
            <w:pPr>
              <w:pStyle w:val="15"/>
            </w:pPr>
          </w:p>
          <w:p w:rsidR="00937089" w:rsidRDefault="00937089" w:rsidP="00937089">
            <w:pPr>
              <w:pStyle w:val="15"/>
            </w:pPr>
            <w:r w:rsidRPr="00937089">
              <w:rPr>
                <w:highlight w:val="yellow"/>
              </w:rPr>
              <w:t>InnerTable tableP = table.createInnerTable(0, 0);</w:t>
            </w:r>
          </w:p>
          <w:p w:rsidR="00937089" w:rsidRDefault="00937089" w:rsidP="00937089">
            <w:pPr>
              <w:pStyle w:val="15"/>
            </w:pPr>
            <w:r w:rsidRPr="00937089">
              <w:rPr>
                <w:highlight w:val="yellow"/>
              </w:rPr>
              <w:t>tableP.getDefaultFormat().setBorderWidth(0.5f);</w:t>
            </w:r>
          </w:p>
          <w:p w:rsidR="00937089" w:rsidRDefault="00937089" w:rsidP="00937089">
            <w:pPr>
              <w:pStyle w:val="15"/>
            </w:pPr>
          </w:p>
          <w:p w:rsidR="00937089" w:rsidRDefault="00937089" w:rsidP="00937089">
            <w:pPr>
              <w:pStyle w:val="15"/>
            </w:pPr>
            <w:r>
              <w:t>tableP.addCell("X");</w:t>
            </w:r>
          </w:p>
          <w:p w:rsidR="00937089" w:rsidRDefault="00937089" w:rsidP="00937089">
            <w:pPr>
              <w:pStyle w:val="15"/>
            </w:pPr>
            <w:r>
              <w:t>InnerTable inner1 = tableP.createInnerTable(1, 1);</w:t>
            </w:r>
          </w:p>
          <w:p w:rsidR="00937089" w:rsidRDefault="00937089" w:rsidP="00937089">
            <w:pPr>
              <w:pStyle w:val="15"/>
            </w:pPr>
            <w:r>
              <w:t>for (int i = 0; i &lt; 3; i++) {</w:t>
            </w:r>
          </w:p>
          <w:p w:rsidR="00937089" w:rsidRDefault="00937089" w:rsidP="00937089">
            <w:pPr>
              <w:pStyle w:val="15"/>
            </w:pPr>
            <w:r>
              <w:t xml:space="preserve">    inner1.addCell("R",new CellFormat().setAlignH(</w:t>
            </w:r>
            <w:r w:rsidR="00900A19">
              <w:t>AlignH</w:t>
            </w:r>
            <w:r>
              <w:t>.RIGHT));</w:t>
            </w:r>
          </w:p>
          <w:p w:rsidR="00937089" w:rsidRDefault="00937089" w:rsidP="00937089">
            <w:pPr>
              <w:pStyle w:val="15"/>
            </w:pPr>
            <w:r>
              <w:t xml:space="preserve">    inner1.addCell("L",new CellFormat().setAlignH(</w:t>
            </w:r>
            <w:r w:rsidR="00900A19">
              <w:t>AlignH</w:t>
            </w:r>
            <w:r>
              <w:t>.LEFT));</w:t>
            </w:r>
          </w:p>
          <w:p w:rsidR="00937089" w:rsidRDefault="00937089" w:rsidP="00937089">
            <w:pPr>
              <w:pStyle w:val="15"/>
            </w:pPr>
            <w:r>
              <w:t>}</w:t>
            </w:r>
          </w:p>
          <w:p w:rsidR="00937089" w:rsidRDefault="00937089" w:rsidP="00937089">
            <w:pPr>
              <w:pStyle w:val="15"/>
            </w:pPr>
            <w:r>
              <w:t>inner1.appendMe();</w:t>
            </w:r>
          </w:p>
          <w:p w:rsidR="00937089" w:rsidRDefault="00937089" w:rsidP="00937089">
            <w:pPr>
              <w:pStyle w:val="15"/>
            </w:pPr>
            <w:r>
              <w:t>tableP.addCell("X");</w:t>
            </w:r>
          </w:p>
          <w:p w:rsidR="00937089" w:rsidRDefault="00937089" w:rsidP="00937089">
            <w:pPr>
              <w:pStyle w:val="15"/>
            </w:pPr>
            <w:r>
              <w:t>tableP.appendMe();</w:t>
            </w:r>
          </w:p>
          <w:p w:rsidR="00937089" w:rsidRDefault="00937089" w:rsidP="00937089">
            <w:pPr>
              <w:pStyle w:val="15"/>
            </w:pPr>
          </w:p>
          <w:p w:rsidR="00937089" w:rsidRDefault="00937089" w:rsidP="00937089">
            <w:pPr>
              <w:pStyle w:val="15"/>
            </w:pPr>
            <w:r>
              <w:drawing>
                <wp:inline distT="0" distB="0" distL="0" distR="0" wp14:anchorId="5C394A07" wp14:editId="1CD9C6F6">
                  <wp:extent cx="2307265" cy="1145731"/>
                  <wp:effectExtent l="76200" t="38100" r="74295" b="11176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417" cy="11448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459" w:rsidRPr="004D5300" w:rsidRDefault="00550459" w:rsidP="004D5300">
      <w:pPr>
        <w:pStyle w:val="21"/>
      </w:pPr>
    </w:p>
    <w:p w:rsidR="009E2724" w:rsidRDefault="009E2724" w:rsidP="009E2724">
      <w:pPr>
        <w:pStyle w:val="2"/>
      </w:pPr>
      <w:bookmarkStart w:id="47" w:name="_Toc428885675"/>
      <w:r>
        <w:rPr>
          <w:rFonts w:hint="eastAsia"/>
        </w:rPr>
        <w:t>特殊欄位輸出</w:t>
      </w:r>
      <w:bookmarkEnd w:id="47"/>
    </w:p>
    <w:p w:rsidR="00336467" w:rsidRDefault="00336467" w:rsidP="00F25F64">
      <w:pPr>
        <w:pStyle w:val="21"/>
      </w:pPr>
      <w:r>
        <w:rPr>
          <w:rFonts w:hint="eastAsia"/>
        </w:rPr>
        <w:t>CellFormat.set</w:t>
      </w:r>
      <w:r w:rsidRPr="00336467">
        <w:t>CellType</w:t>
      </w:r>
      <w:r>
        <w:rPr>
          <w:rFonts w:hint="eastAsia"/>
        </w:rPr>
        <w:t>()</w:t>
      </w:r>
      <w:r>
        <w:rPr>
          <w:rFonts w:hint="eastAsia"/>
        </w:rPr>
        <w:t>，可提供多樣及客製化的欄位外觀設定。它的實作原理是</w:t>
      </w:r>
      <w:r w:rsidR="00487C0C">
        <w:rPr>
          <w:rFonts w:hint="eastAsia"/>
        </w:rPr>
        <w:t>由對應的</w:t>
      </w:r>
      <w:r w:rsidR="00487C0C">
        <w:t>CellCreator</w:t>
      </w:r>
      <w:r w:rsidR="00487C0C">
        <w:rPr>
          <w:rFonts w:hint="eastAsia"/>
        </w:rPr>
        <w:t>建立</w:t>
      </w:r>
      <w:r w:rsidR="00487C0C">
        <w:rPr>
          <w:rFonts w:hint="eastAsia"/>
        </w:rPr>
        <w:t>PdfPCell</w:t>
      </w:r>
      <w:r w:rsidR="00487C0C">
        <w:rPr>
          <w:rFonts w:hint="eastAsia"/>
        </w:rPr>
        <w:t>，並</w:t>
      </w:r>
      <w:r>
        <w:rPr>
          <w:rFonts w:hint="eastAsia"/>
        </w:rPr>
        <w:t>使用</w:t>
      </w:r>
      <w:r>
        <w:rPr>
          <w:rFonts w:hint="eastAsia"/>
        </w:rPr>
        <w:t>iText</w:t>
      </w:r>
      <w:r>
        <w:rPr>
          <w:rFonts w:hint="eastAsia"/>
        </w:rPr>
        <w:t>的</w:t>
      </w:r>
      <w:r>
        <w:rPr>
          <w:rFonts w:hint="eastAsia"/>
        </w:rPr>
        <w:t>CellEvent</w:t>
      </w:r>
      <w:r>
        <w:rPr>
          <w:rFonts w:hint="eastAsia"/>
        </w:rPr>
        <w:t>進行外觀的再處理。目前在套件中提供的</w:t>
      </w:r>
      <w:r>
        <w:rPr>
          <w:rFonts w:hint="eastAsia"/>
        </w:rPr>
        <w:t xml:space="preserve"> CellType </w:t>
      </w:r>
      <w:r>
        <w:rPr>
          <w:rFonts w:hint="eastAsia"/>
        </w:rPr>
        <w:t>共有兩種，如果要自行開發</w:t>
      </w:r>
      <w:r>
        <w:rPr>
          <w:rFonts w:hint="eastAsia"/>
        </w:rPr>
        <w:t>CellType</w:t>
      </w:r>
      <w:r>
        <w:rPr>
          <w:rFonts w:hint="eastAsia"/>
        </w:rPr>
        <w:t>，</w:t>
      </w:r>
      <w:r w:rsidR="00F25F64">
        <w:rPr>
          <w:rFonts w:hint="eastAsia"/>
        </w:rPr>
        <w:t>應</w:t>
      </w:r>
      <w:r>
        <w:rPr>
          <w:rFonts w:hint="eastAsia"/>
        </w:rPr>
        <w:t>實作</w:t>
      </w:r>
      <w:r w:rsidR="00F25F64">
        <w:rPr>
          <w:rFonts w:hint="eastAsia"/>
        </w:rPr>
        <w:t>一組匹配的</w:t>
      </w:r>
      <w:r w:rsidRPr="00336467">
        <w:t>CellType/</w:t>
      </w:r>
      <w:r w:rsidR="00F25F64">
        <w:t>CellCreator</w:t>
      </w:r>
      <w:r w:rsidR="00F25F64">
        <w:rPr>
          <w:rFonts w:hint="eastAsia"/>
        </w:rPr>
        <w:t>類別，並以</w:t>
      </w:r>
      <w:r w:rsidR="00F25F64" w:rsidRPr="00F25F64">
        <w:t>CelltypeFactory.</w:t>
      </w:r>
      <w:r w:rsidRPr="00336467">
        <w:t xml:space="preserve"> &lt;T extends Celltype&gt;</w:t>
      </w:r>
      <w:r>
        <w:rPr>
          <w:rFonts w:hint="eastAsia"/>
        </w:rPr>
        <w:t xml:space="preserve"> </w:t>
      </w:r>
      <w:r w:rsidRPr="00336467">
        <w:t>register(Class&lt;T&gt;, CellCreator&lt;T&gt;)</w:t>
      </w:r>
      <w:r w:rsidR="00F25F64">
        <w:rPr>
          <w:rFonts w:hint="eastAsia"/>
        </w:rPr>
        <w:t>註冊</w:t>
      </w:r>
      <w:r>
        <w:rPr>
          <w:rFonts w:hint="eastAsia"/>
        </w:rPr>
        <w:t>。</w:t>
      </w:r>
    </w:p>
    <w:p w:rsidR="00F4518E" w:rsidRDefault="00F4518E" w:rsidP="004F06A9">
      <w:pPr>
        <w:pStyle w:val="afa"/>
        <w:rPr>
          <w:sz w:val="32"/>
          <w:szCs w:val="28"/>
        </w:rPr>
      </w:pPr>
      <w:r>
        <w:br w:type="page"/>
      </w:r>
    </w:p>
    <w:p w:rsidR="00336467" w:rsidRDefault="00336467" w:rsidP="00336467">
      <w:pPr>
        <w:pStyle w:val="3"/>
      </w:pPr>
      <w:bookmarkStart w:id="48" w:name="_Toc428885676"/>
      <w:r w:rsidRPr="00336467">
        <w:lastRenderedPageBreak/>
        <w:t>TrisectionTitle</w:t>
      </w:r>
      <w:bookmarkEnd w:id="48"/>
    </w:p>
    <w:p w:rsidR="0058366E" w:rsidRPr="006128E2" w:rsidRDefault="00336467" w:rsidP="00336467">
      <w:pPr>
        <w:pStyle w:val="31"/>
      </w:pPr>
      <w:r>
        <w:rPr>
          <w:rFonts w:hint="eastAsia"/>
        </w:rPr>
        <w:t>其用途為</w:t>
      </w:r>
      <w:r w:rsidRPr="00336467">
        <w:rPr>
          <w:rFonts w:hint="eastAsia"/>
        </w:rPr>
        <w:t>輸出多分隔標題欄位</w:t>
      </w:r>
      <w:r>
        <w:rPr>
          <w:rFonts w:hint="eastAsia"/>
        </w:rPr>
        <w:t>。呼叫方式與輸出效果請參考範例</w:t>
      </w:r>
      <w:r w:rsidR="004C46BF">
        <w:rPr>
          <w:rFonts w:hint="eastAsia"/>
        </w:rPr>
        <w:t>，</w:t>
      </w:r>
      <w:r w:rsidR="00036AEB">
        <w:rPr>
          <w:rFonts w:hint="eastAsia"/>
        </w:rPr>
        <w:t>當</w:t>
      </w:r>
      <w:r w:rsidR="00036AEB" w:rsidRPr="00036AEB">
        <w:rPr>
          <w:rFonts w:hint="eastAsia"/>
        </w:rPr>
        <w:t>文字過長會超出欄位，請自行估算欄寬或以</w:t>
      </w:r>
      <w:r w:rsidR="00036AEB" w:rsidRPr="00036AEB">
        <w:rPr>
          <w:rFonts w:hint="eastAsia"/>
        </w:rPr>
        <w:t>cellFormat</w:t>
      </w:r>
      <w:r w:rsidR="00036AEB" w:rsidRPr="00036AEB">
        <w:rPr>
          <w:rFonts w:hint="eastAsia"/>
        </w:rPr>
        <w:t>設定字型。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58366E" w:rsidTr="0097320E">
        <w:tc>
          <w:tcPr>
            <w:tcW w:w="8152" w:type="dxa"/>
          </w:tcPr>
          <w:p w:rsidR="0058366E" w:rsidRPr="000F2058" w:rsidRDefault="0058366E" w:rsidP="0058366E">
            <w:pPr>
              <w:pStyle w:val="123"/>
            </w:pPr>
            <w:r w:rsidRPr="00D2060D">
              <w:t>Sample_100_TableSpan_innerBorder_innerThinAll</w:t>
            </w:r>
            <w:r>
              <w:rPr>
                <w:rFonts w:hint="eastAsia"/>
              </w:rPr>
              <w:t>_2</w:t>
            </w:r>
          </w:p>
          <w:p w:rsidR="0058366E" w:rsidRDefault="0058366E" w:rsidP="0097320E">
            <w:pPr>
              <w:pStyle w:val="15"/>
            </w:pPr>
          </w:p>
          <w:p w:rsidR="0058366E" w:rsidRDefault="0058366E" w:rsidP="0097320E">
            <w:pPr>
              <w:pStyle w:val="15"/>
            </w:pPr>
            <w:r>
              <w:rPr>
                <w:rFonts w:hint="eastAsia"/>
              </w:rPr>
              <w:t>C</w:t>
            </w:r>
            <w:r w:rsidRPr="0058366E">
              <w:t>ell</w:t>
            </w:r>
            <w:r w:rsidR="00E239F7">
              <w:t>t</w:t>
            </w:r>
            <w:r w:rsidRPr="0058366E">
              <w:t>ype cell</w:t>
            </w:r>
            <w:r w:rsidR="008E3AB3">
              <w:t>t</w:t>
            </w:r>
            <w:bookmarkStart w:id="49" w:name="_GoBack"/>
            <w:bookmarkEnd w:id="49"/>
            <w:r w:rsidRPr="0058366E">
              <w:t xml:space="preserve">ype </w:t>
            </w:r>
            <w:r>
              <w:rPr>
                <w:rFonts w:hint="eastAsia"/>
              </w:rPr>
              <w:t xml:space="preserve">= new </w:t>
            </w:r>
            <w:r w:rsidRPr="0058366E">
              <w:t>TrisectionTitle(xTitle, contentTitle, yTitle)</w:t>
            </w:r>
            <w:r>
              <w:rPr>
                <w:rFonts w:hint="eastAsia"/>
              </w:rPr>
              <w:t>;</w:t>
            </w:r>
          </w:p>
          <w:p w:rsidR="0058366E" w:rsidRDefault="0058366E" w:rsidP="0097320E">
            <w:pPr>
              <w:pStyle w:val="15"/>
            </w:pPr>
            <w:r w:rsidRPr="0058366E">
              <w:t>table.addCell(new CellFormat().set</w:t>
            </w:r>
            <w:r w:rsidR="00EB7BCF">
              <w:t>CellType</w:t>
            </w:r>
            <w:r w:rsidRPr="0058366E">
              <w:t>(cellType));</w:t>
            </w:r>
          </w:p>
          <w:p w:rsidR="0058366E" w:rsidRDefault="0058366E" w:rsidP="0097320E">
            <w:pPr>
              <w:pStyle w:val="15"/>
            </w:pPr>
            <w:r>
              <w:rPr>
                <w:rFonts w:hint="eastAsia"/>
              </w:rPr>
              <w:t xml:space="preserve">// </w:t>
            </w:r>
            <w:r w:rsidR="006128E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addCell </w:t>
            </w:r>
            <w:r w:rsidR="00A876DC">
              <w:rPr>
                <w:rFonts w:hint="eastAsia"/>
              </w:rPr>
              <w:t>若有</w:t>
            </w:r>
            <w:r>
              <w:rPr>
                <w:rFonts w:hint="eastAsia"/>
              </w:rPr>
              <w:t>傳入</w:t>
            </w:r>
            <w:r w:rsidR="00A876DC">
              <w:rPr>
                <w:rFonts w:hint="eastAsia"/>
              </w:rPr>
              <w:t>其它</w:t>
            </w:r>
            <w:r>
              <w:rPr>
                <w:rFonts w:hint="eastAsia"/>
              </w:rPr>
              <w:t>文字</w:t>
            </w:r>
            <w:r w:rsidR="00A876DC">
              <w:rPr>
                <w:rFonts w:hint="eastAsia"/>
              </w:rPr>
              <w:t>內容，</w:t>
            </w:r>
            <w:r>
              <w:rPr>
                <w:rFonts w:hint="eastAsia"/>
              </w:rPr>
              <w:t>會被忽略</w:t>
            </w:r>
            <w:r w:rsidR="005777BA">
              <w:rPr>
                <w:rFonts w:hint="eastAsia"/>
              </w:rPr>
              <w:t>。</w:t>
            </w:r>
          </w:p>
          <w:p w:rsidR="0058366E" w:rsidRDefault="0058366E" w:rsidP="0097320E">
            <w:pPr>
              <w:pStyle w:val="15"/>
            </w:pPr>
            <w:r>
              <w:drawing>
                <wp:inline distT="0" distB="0" distL="0" distR="0" wp14:anchorId="69B28BBA" wp14:editId="01A75FE7">
                  <wp:extent cx="4114800" cy="1487805"/>
                  <wp:effectExtent l="76200" t="38100" r="76200" b="112395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820" cy="14950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78A" w:rsidRPr="00336467" w:rsidRDefault="0035678A" w:rsidP="00336467">
      <w:pPr>
        <w:pStyle w:val="31"/>
      </w:pPr>
    </w:p>
    <w:p w:rsidR="00336467" w:rsidRDefault="00336467" w:rsidP="00336467">
      <w:pPr>
        <w:pStyle w:val="3"/>
      </w:pPr>
      <w:bookmarkStart w:id="50" w:name="_Toc428885677"/>
      <w:r w:rsidRPr="00336467">
        <w:t>ExtraLines</w:t>
      </w:r>
      <w:bookmarkEnd w:id="50"/>
    </w:p>
    <w:p w:rsidR="00336467" w:rsidRDefault="00A876DC" w:rsidP="00336467">
      <w:pPr>
        <w:pStyle w:val="31"/>
      </w:pPr>
      <w:r>
        <w:rPr>
          <w:rFonts w:hint="eastAsia"/>
        </w:rPr>
        <w:t>用於在欄位中繪製額外的線段，線段資訊以</w:t>
      </w:r>
      <w:r w:rsidRPr="00A876DC">
        <w:t>LinePattern</w:t>
      </w:r>
      <w:r>
        <w:rPr>
          <w:rFonts w:hint="eastAsia"/>
        </w:rPr>
        <w:t>進行定義。建構</w:t>
      </w:r>
      <w:r w:rsidRPr="00A876DC">
        <w:t>LinePattern</w:t>
      </w:r>
      <w:r>
        <w:rPr>
          <w:rFonts w:hint="eastAsia"/>
        </w:rPr>
        <w:t>時可設定</w:t>
      </w:r>
      <w:r>
        <w:rPr>
          <w:rFonts w:hint="eastAsia"/>
        </w:rPr>
        <w:t>Mode</w:t>
      </w:r>
      <w:r>
        <w:rPr>
          <w:rFonts w:hint="eastAsia"/>
        </w:rPr>
        <w:t>及</w:t>
      </w:r>
      <w:r w:rsidRPr="00A876DC">
        <w:t>Border</w:t>
      </w:r>
      <w:r>
        <w:rPr>
          <w:rFonts w:hint="eastAsia"/>
        </w:rPr>
        <w:t>，其中</w:t>
      </w:r>
      <w:r>
        <w:rPr>
          <w:rFonts w:hint="eastAsia"/>
        </w:rPr>
        <w:t>Mode</w:t>
      </w:r>
      <w:r>
        <w:rPr>
          <w:rFonts w:hint="eastAsia"/>
        </w:rPr>
        <w:t>的預設值為</w:t>
      </w:r>
      <w:r w:rsidRPr="00A876DC">
        <w:t>Mode.BORDER_BOX</w:t>
      </w:r>
      <w:r>
        <w:rPr>
          <w:rFonts w:hint="eastAsia"/>
        </w:rPr>
        <w:t>；</w:t>
      </w:r>
      <w:r>
        <w:rPr>
          <w:rFonts w:hint="eastAsia"/>
        </w:rPr>
        <w:t>Border</w:t>
      </w:r>
      <w:r>
        <w:rPr>
          <w:rFonts w:hint="eastAsia"/>
        </w:rPr>
        <w:t>則</w:t>
      </w:r>
      <w:proofErr w:type="gramStart"/>
      <w:r>
        <w:rPr>
          <w:rFonts w:hint="eastAsia"/>
        </w:rPr>
        <w:t>為必填</w:t>
      </w:r>
      <w:proofErr w:type="gramEnd"/>
      <w:r>
        <w:rPr>
          <w:rFonts w:hint="eastAsia"/>
        </w:rPr>
        <w:t>，宣告此線段適用於欄位四周哪幾個邊上。</w:t>
      </w:r>
    </w:p>
    <w:p w:rsidR="00A876DC" w:rsidRDefault="00A876DC" w:rsidP="00336467">
      <w:pPr>
        <w:pStyle w:val="31"/>
      </w:pPr>
      <w:r>
        <w:rPr>
          <w:rFonts w:hint="eastAsia"/>
        </w:rPr>
        <w:t>Mode</w:t>
      </w:r>
      <w:r>
        <w:rPr>
          <w:rFonts w:hint="eastAsia"/>
        </w:rPr>
        <w:t>的定義有四種，宣告線段</w:t>
      </w:r>
      <w:r w:rsidR="005777BA">
        <w:rPr>
          <w:rFonts w:hint="eastAsia"/>
        </w:rPr>
        <w:t>兩端的對齊方式</w:t>
      </w:r>
      <w:r w:rsidR="002B12D9">
        <w:rPr>
          <w:rFonts w:hint="eastAsia"/>
        </w:rPr>
        <w:t>，可配合</w:t>
      </w:r>
      <w:r w:rsidR="002B12D9">
        <w:rPr>
          <w:rFonts w:hint="eastAsia"/>
        </w:rPr>
        <w:t>offset</w:t>
      </w:r>
      <w:r w:rsidR="002B12D9">
        <w:rPr>
          <w:rFonts w:hint="eastAsia"/>
        </w:rPr>
        <w:t>參數設定輸出線段的相對位置</w:t>
      </w:r>
      <w:r w:rsidR="005777BA">
        <w:rPr>
          <w:rFonts w:hint="eastAsia"/>
        </w:rPr>
        <w:t>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5777BA" w:rsidTr="0097320E">
        <w:tc>
          <w:tcPr>
            <w:tcW w:w="8152" w:type="dxa"/>
          </w:tcPr>
          <w:p w:rsidR="005777BA" w:rsidRPr="000F2058" w:rsidRDefault="005777BA" w:rsidP="005777BA">
            <w:pPr>
              <w:pStyle w:val="123"/>
            </w:pPr>
            <w:r w:rsidRPr="005777BA">
              <w:t>Sample_102_CellType_Borders</w:t>
            </w:r>
          </w:p>
          <w:p w:rsidR="005777BA" w:rsidRPr="005777BA" w:rsidRDefault="005777BA" w:rsidP="005777BA">
            <w:pPr>
              <w:pStyle w:val="1210"/>
            </w:pPr>
            <w:r w:rsidRPr="005777BA">
              <w:rPr>
                <w:rFonts w:hint="eastAsia"/>
              </w:rPr>
              <w:t>BORDER</w:t>
            </w:r>
            <w:r w:rsidR="00D31EE7">
              <w:rPr>
                <w:rFonts w:hint="eastAsia"/>
              </w:rPr>
              <w:t>：線段</w:t>
            </w:r>
            <w:r w:rsidRPr="005777BA">
              <w:rPr>
                <w:rFonts w:hint="eastAsia"/>
              </w:rPr>
              <w:t>兩端對齊框</w:t>
            </w:r>
            <w:r w:rsidR="00D31EE7">
              <w:rPr>
                <w:rFonts w:hint="eastAsia"/>
              </w:rPr>
              <w:t>線</w:t>
            </w:r>
          </w:p>
          <w:p w:rsidR="005777BA" w:rsidRPr="005777BA" w:rsidRDefault="005777BA" w:rsidP="005777BA">
            <w:pPr>
              <w:pStyle w:val="1210"/>
            </w:pPr>
            <w:r w:rsidRPr="005777BA">
              <w:rPr>
                <w:rFonts w:hint="eastAsia"/>
              </w:rPr>
              <w:t>PADDING</w:t>
            </w:r>
            <w:r w:rsidR="00D31EE7">
              <w:rPr>
                <w:rFonts w:hint="eastAsia"/>
              </w:rPr>
              <w:t>：線段</w:t>
            </w:r>
            <w:r w:rsidRPr="005777BA">
              <w:rPr>
                <w:rFonts w:hint="eastAsia"/>
              </w:rPr>
              <w:t>兩端對齊</w:t>
            </w:r>
            <w:r w:rsidR="00D31EE7">
              <w:rPr>
                <w:rFonts w:hint="eastAsia"/>
              </w:rPr>
              <w:t>欄位</w:t>
            </w:r>
            <w:r w:rsidRPr="005777BA">
              <w:rPr>
                <w:rFonts w:hint="eastAsia"/>
              </w:rPr>
              <w:t>留白</w:t>
            </w:r>
            <w:r w:rsidR="00D31EE7">
              <w:rPr>
                <w:rFonts w:hint="eastAsia"/>
              </w:rPr>
              <w:t>空間</w:t>
            </w:r>
          </w:p>
          <w:p w:rsidR="005777BA" w:rsidRPr="005777BA" w:rsidRDefault="005777BA" w:rsidP="005777BA">
            <w:pPr>
              <w:pStyle w:val="1210"/>
            </w:pPr>
            <w:r w:rsidRPr="005777BA">
              <w:rPr>
                <w:rFonts w:hint="eastAsia"/>
              </w:rPr>
              <w:t>BORDER_BOX</w:t>
            </w:r>
            <w:r w:rsidR="00D31EE7">
              <w:rPr>
                <w:rFonts w:hint="eastAsia"/>
              </w:rPr>
              <w:t>：線段</w:t>
            </w:r>
            <w:r w:rsidRPr="005777BA">
              <w:rPr>
                <w:rFonts w:hint="eastAsia"/>
              </w:rPr>
              <w:t>兩端隨</w:t>
            </w:r>
            <w:r w:rsidRPr="005777BA">
              <w:rPr>
                <w:rFonts w:hint="eastAsia"/>
              </w:rPr>
              <w:t>OFFSET</w:t>
            </w:r>
            <w:r w:rsidRPr="005777BA">
              <w:rPr>
                <w:rFonts w:hint="eastAsia"/>
              </w:rPr>
              <w:t>縮放</w:t>
            </w:r>
            <w:r w:rsidR="00373669">
              <w:rPr>
                <w:rFonts w:hint="eastAsia"/>
              </w:rPr>
              <w:t>，設為</w:t>
            </w:r>
            <w:r w:rsidR="00373669">
              <w:rPr>
                <w:rFonts w:hint="eastAsia"/>
              </w:rPr>
              <w:t>0</w:t>
            </w:r>
            <w:r w:rsidR="00373669">
              <w:rPr>
                <w:rFonts w:hint="eastAsia"/>
              </w:rPr>
              <w:t>時同</w:t>
            </w:r>
            <w:r w:rsidR="00373669" w:rsidRPr="005777BA">
              <w:rPr>
                <w:rFonts w:hint="eastAsia"/>
              </w:rPr>
              <w:t>BORDER</w:t>
            </w:r>
            <w:r w:rsidR="00373669">
              <w:rPr>
                <w:rFonts w:hint="eastAsia"/>
              </w:rPr>
              <w:t>。</w:t>
            </w:r>
          </w:p>
          <w:p w:rsidR="005777BA" w:rsidRPr="005777BA" w:rsidRDefault="005777BA" w:rsidP="005777BA">
            <w:pPr>
              <w:pStyle w:val="1210"/>
            </w:pPr>
            <w:r w:rsidRPr="005777BA">
              <w:rPr>
                <w:rFonts w:hint="eastAsia"/>
              </w:rPr>
              <w:t>PADDING_BOX</w:t>
            </w:r>
            <w:r w:rsidR="00D31EE7">
              <w:rPr>
                <w:rFonts w:hint="eastAsia"/>
              </w:rPr>
              <w:t>：線段</w:t>
            </w:r>
            <w:r w:rsidRPr="005777BA">
              <w:rPr>
                <w:rFonts w:hint="eastAsia"/>
              </w:rPr>
              <w:t>兩端隨</w:t>
            </w:r>
            <w:r w:rsidRPr="005777BA">
              <w:rPr>
                <w:rFonts w:hint="eastAsia"/>
              </w:rPr>
              <w:t>OFFSET</w:t>
            </w:r>
            <w:r w:rsidRPr="005777BA">
              <w:rPr>
                <w:rFonts w:hint="eastAsia"/>
              </w:rPr>
              <w:t>縮放</w:t>
            </w:r>
            <w:r w:rsidR="00373669">
              <w:rPr>
                <w:rFonts w:hint="eastAsia"/>
              </w:rPr>
              <w:t>，設為</w:t>
            </w:r>
            <w:r w:rsidR="00373669">
              <w:rPr>
                <w:rFonts w:hint="eastAsia"/>
              </w:rPr>
              <w:t>0</w:t>
            </w:r>
            <w:r w:rsidR="00373669">
              <w:rPr>
                <w:rFonts w:hint="eastAsia"/>
              </w:rPr>
              <w:t>時同</w:t>
            </w:r>
            <w:r w:rsidR="00373669" w:rsidRPr="005777BA">
              <w:rPr>
                <w:rFonts w:hint="eastAsia"/>
              </w:rPr>
              <w:t>PADDING</w:t>
            </w:r>
            <w:r w:rsidR="00373669">
              <w:rPr>
                <w:rFonts w:hint="eastAsia"/>
              </w:rPr>
              <w:t>。</w:t>
            </w:r>
          </w:p>
          <w:p w:rsidR="005777BA" w:rsidRDefault="002B12D9" w:rsidP="002B12D9">
            <w:pPr>
              <w:pStyle w:val="15"/>
            </w:pPr>
            <w:r>
              <w:drawing>
                <wp:inline distT="0" distB="0" distL="0" distR="0" wp14:anchorId="0D16C1AA" wp14:editId="3D1058B2">
                  <wp:extent cx="3616657" cy="1322759"/>
                  <wp:effectExtent l="76200" t="38100" r="79375" b="10604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649" cy="13399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9E4" w:rsidRDefault="003139E4" w:rsidP="003139E4">
      <w:pPr>
        <w:pStyle w:val="4"/>
      </w:pPr>
      <w:r w:rsidRPr="00A876DC">
        <w:lastRenderedPageBreak/>
        <w:t>LinePattern</w:t>
      </w:r>
      <w:r>
        <w:rPr>
          <w:rFonts w:hint="eastAsia"/>
        </w:rPr>
        <w:t>的其它屬性</w:t>
      </w:r>
    </w:p>
    <w:p w:rsidR="003139E4" w:rsidRDefault="003139E4" w:rsidP="003139E4">
      <w:pPr>
        <w:pStyle w:val="5"/>
      </w:pPr>
      <w:r>
        <w:rPr>
          <w:rFonts w:hint="eastAsia"/>
        </w:rPr>
        <w:t>設定寬度</w:t>
      </w:r>
    </w:p>
    <w:p w:rsidR="003139E4" w:rsidRPr="003139E4" w:rsidRDefault="003139E4" w:rsidP="003139E4">
      <w:pPr>
        <w:pStyle w:val="51"/>
      </w:pPr>
      <w:proofErr w:type="gramStart"/>
      <w:r>
        <w:t>setWidth(</w:t>
      </w:r>
      <w:proofErr w:type="gramEnd"/>
      <w:r>
        <w:t>float)</w:t>
      </w:r>
    </w:p>
    <w:p w:rsidR="003139E4" w:rsidRDefault="003139E4" w:rsidP="003139E4">
      <w:pPr>
        <w:pStyle w:val="5"/>
      </w:pPr>
      <w:r>
        <w:rPr>
          <w:rFonts w:hint="eastAsia"/>
        </w:rPr>
        <w:t>設定顏色</w:t>
      </w:r>
    </w:p>
    <w:p w:rsidR="003139E4" w:rsidRDefault="003139E4" w:rsidP="003139E4">
      <w:pPr>
        <w:pStyle w:val="51"/>
      </w:pPr>
      <w:proofErr w:type="gramStart"/>
      <w:r>
        <w:t>setColor(</w:t>
      </w:r>
      <w:proofErr w:type="gramEnd"/>
      <w:r>
        <w:t>Color)</w:t>
      </w:r>
    </w:p>
    <w:p w:rsidR="003139E4" w:rsidRDefault="003139E4" w:rsidP="003139E4">
      <w:pPr>
        <w:pStyle w:val="5"/>
      </w:pPr>
      <w:r>
        <w:rPr>
          <w:rFonts w:hint="eastAsia"/>
        </w:rPr>
        <w:t>設定虛線</w:t>
      </w:r>
      <w:r w:rsidR="00D57D24">
        <w:rPr>
          <w:rFonts w:hint="eastAsia"/>
        </w:rPr>
        <w:t>格式</w:t>
      </w:r>
    </w:p>
    <w:p w:rsidR="004318EE" w:rsidRDefault="003139E4" w:rsidP="004318EE">
      <w:pPr>
        <w:pStyle w:val="51"/>
      </w:pPr>
      <w:r>
        <w:t>setDashUnits(float[])</w:t>
      </w:r>
      <w:r w:rsidR="004318EE">
        <w:rPr>
          <w:rFonts w:hint="eastAsia"/>
        </w:rPr>
        <w:t>指定虛線長度單位，其值為實線、空白、</w:t>
      </w:r>
      <w:r w:rsidR="004318EE">
        <w:rPr>
          <w:rFonts w:hint="eastAsia"/>
        </w:rPr>
        <w:t>...</w:t>
      </w:r>
      <w:r w:rsidR="004318EE">
        <w:rPr>
          <w:rFonts w:hint="eastAsia"/>
        </w:rPr>
        <w:t>交錯。若陣列項目數量為奇數，則第二次為反相輸出。</w:t>
      </w:r>
    </w:p>
    <w:p w:rsidR="004318EE" w:rsidRDefault="004318EE" w:rsidP="004318EE">
      <w:pPr>
        <w:pStyle w:val="51"/>
      </w:pPr>
      <w:r>
        <w:rPr>
          <w:rFonts w:hint="eastAsia"/>
        </w:rPr>
        <w:t>虛線中的第一條實線輸出，可使用</w:t>
      </w:r>
      <w:r>
        <w:t>setDashPhash(float)</w:t>
      </w:r>
      <w:r>
        <w:rPr>
          <w:rFonts w:hint="eastAsia"/>
        </w:rPr>
        <w:t xml:space="preserve"> </w:t>
      </w:r>
      <w:r>
        <w:rPr>
          <w:rFonts w:hint="eastAsia"/>
        </w:rPr>
        <w:t>對它做出長度調整。</w:t>
      </w:r>
    </w:p>
    <w:p w:rsidR="003139E4" w:rsidRDefault="003139E4" w:rsidP="003139E4">
      <w:pPr>
        <w:pStyle w:val="5"/>
      </w:pPr>
      <w:r>
        <w:rPr>
          <w:rFonts w:hint="eastAsia"/>
        </w:rPr>
        <w:t>額外調整長度</w:t>
      </w:r>
    </w:p>
    <w:p w:rsidR="005777BA" w:rsidRDefault="00734B9A" w:rsidP="003139E4">
      <w:pPr>
        <w:pStyle w:val="51"/>
      </w:pPr>
      <w:r>
        <w:rPr>
          <w:rFonts w:hint="eastAsia"/>
        </w:rPr>
        <w:t>只針對</w:t>
      </w:r>
      <w:r>
        <w:rPr>
          <w:rFonts w:hint="eastAsia"/>
        </w:rPr>
        <w:t>Mode.</w:t>
      </w:r>
      <w:r w:rsidRPr="005777BA">
        <w:rPr>
          <w:rFonts w:hint="eastAsia"/>
        </w:rPr>
        <w:t>BORDER</w:t>
      </w:r>
      <w:r>
        <w:rPr>
          <w:rFonts w:hint="eastAsia"/>
        </w:rPr>
        <w:t>、</w:t>
      </w:r>
      <w:r>
        <w:rPr>
          <w:rFonts w:hint="eastAsia"/>
        </w:rPr>
        <w:t>Mode.</w:t>
      </w:r>
      <w:r w:rsidRPr="005777BA">
        <w:rPr>
          <w:rFonts w:hint="eastAsia"/>
        </w:rPr>
        <w:t>PADDING</w:t>
      </w:r>
      <w:r>
        <w:rPr>
          <w:rFonts w:hint="eastAsia"/>
        </w:rPr>
        <w:t>兩種模式生效</w:t>
      </w:r>
      <w:r w:rsidR="000D2795">
        <w:rPr>
          <w:rFonts w:hint="eastAsia"/>
        </w:rPr>
        <w:t>：</w:t>
      </w:r>
      <w:r w:rsidR="003139E4">
        <w:t>setLengthDx(float)</w:t>
      </w:r>
      <w:r w:rsidR="00132A00">
        <w:rPr>
          <w:rFonts w:hint="eastAsia"/>
        </w:rPr>
        <w:t>。</w:t>
      </w:r>
    </w:p>
    <w:p w:rsidR="00336467" w:rsidRDefault="003139E4" w:rsidP="00336467">
      <w:pPr>
        <w:pStyle w:val="4"/>
      </w:pPr>
      <w:r>
        <w:rPr>
          <w:rFonts w:hint="eastAsia"/>
        </w:rPr>
        <w:t>範例效果：</w:t>
      </w:r>
      <w:r w:rsidR="00336467">
        <w:rPr>
          <w:rFonts w:hint="eastAsia"/>
        </w:rPr>
        <w:t>標題加入特定裝飾線</w:t>
      </w:r>
    </w:p>
    <w:p w:rsidR="00422B6E" w:rsidRPr="00422B6E" w:rsidRDefault="004043FC" w:rsidP="00422B6E">
      <w:pPr>
        <w:pStyle w:val="41"/>
      </w:pPr>
      <w:r>
        <w:rPr>
          <w:rFonts w:hint="eastAsia"/>
        </w:rPr>
        <w:t>下例使用</w:t>
      </w:r>
      <w:r w:rsidR="00E3782A">
        <w:rPr>
          <w:rFonts w:hint="eastAsia"/>
        </w:rPr>
        <w:t>兩條線段輸出表格標題的雙底線。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97320E" w:rsidTr="0097320E">
        <w:tc>
          <w:tcPr>
            <w:tcW w:w="8152" w:type="dxa"/>
          </w:tcPr>
          <w:p w:rsidR="0097320E" w:rsidRPr="000F2058" w:rsidRDefault="00C04C32" w:rsidP="0097320E">
            <w:pPr>
              <w:pStyle w:val="123"/>
            </w:pPr>
            <w:r w:rsidRPr="00C04C32">
              <w:t>Sample_102_CellType_DoubleUnderlines</w:t>
            </w:r>
          </w:p>
          <w:p w:rsidR="0097320E" w:rsidRDefault="0097320E" w:rsidP="0097320E">
            <w:pPr>
              <w:pStyle w:val="15"/>
            </w:pPr>
            <w:r>
              <w:t xml:space="preserve">LinePattern line1 = </w:t>
            </w:r>
          </w:p>
          <w:p w:rsidR="0097320E" w:rsidRDefault="0097320E" w:rsidP="0097320E">
            <w:pPr>
              <w:pStyle w:val="15"/>
            </w:pPr>
            <w:r>
              <w:t xml:space="preserve">        new LinePattern(LinePattern.Mode.PADDING, Border.B)</w:t>
            </w:r>
          </w:p>
          <w:p w:rsidR="0097320E" w:rsidRDefault="00422B6E" w:rsidP="0097320E">
            <w:pPr>
              <w:pStyle w:val="15"/>
            </w:pPr>
            <w:r>
              <w:t xml:space="preserve">        .setOffset(0)</w:t>
            </w:r>
            <w:r w:rsidR="0097320E">
              <w:t>.setLengthDx(1)</w:t>
            </w:r>
          </w:p>
          <w:p w:rsidR="0097320E" w:rsidRDefault="0097320E" w:rsidP="0097320E">
            <w:pPr>
              <w:pStyle w:val="15"/>
            </w:pPr>
            <w:r>
              <w:t xml:space="preserve">        .setColor(Color.BLUE);</w:t>
            </w:r>
          </w:p>
          <w:p w:rsidR="0097320E" w:rsidRDefault="0097320E" w:rsidP="0097320E">
            <w:pPr>
              <w:pStyle w:val="15"/>
            </w:pPr>
            <w:r>
              <w:t>LinePattern line2 = line1.clone()</w:t>
            </w:r>
          </w:p>
          <w:p w:rsidR="0097320E" w:rsidRDefault="0097320E" w:rsidP="0097320E">
            <w:pPr>
              <w:pStyle w:val="15"/>
            </w:pPr>
            <w:r>
              <w:t xml:space="preserve">        .setOffset(-1);</w:t>
            </w:r>
          </w:p>
          <w:p w:rsidR="00DF5A8A" w:rsidRDefault="00DF5A8A" w:rsidP="00DF5A8A">
            <w:pPr>
              <w:pStyle w:val="15"/>
            </w:pPr>
            <w:r>
              <w:t>final TableiText table = pdfDocument.createTable(90, 4);</w:t>
            </w:r>
          </w:p>
          <w:p w:rsidR="00DF5A8A" w:rsidRDefault="00DF5A8A" w:rsidP="00DF5A8A">
            <w:pPr>
              <w:pStyle w:val="15"/>
            </w:pPr>
            <w:r>
              <w:t>table.getDefaultFormat().setBorder(Border.N)</w:t>
            </w:r>
          </w:p>
          <w:p w:rsidR="00DF5A8A" w:rsidRDefault="00DF5A8A" w:rsidP="00DF5A8A">
            <w:pPr>
              <w:pStyle w:val="15"/>
            </w:pPr>
            <w:r>
              <w:t xml:space="preserve">    .setPadding(6).setAlignH(AlignH.JUSTIFIED_ALL); </w:t>
            </w:r>
          </w:p>
          <w:p w:rsidR="00DF5A8A" w:rsidRDefault="00DF5A8A" w:rsidP="00DF5A8A">
            <w:pPr>
              <w:pStyle w:val="15"/>
            </w:pPr>
            <w:r>
              <w:t>CellFormat headerCF = new CellFormat()</w:t>
            </w:r>
          </w:p>
          <w:p w:rsidR="00DF5A8A" w:rsidRDefault="00DF5A8A" w:rsidP="00DF5A8A">
            <w:pPr>
              <w:pStyle w:val="15"/>
            </w:pPr>
            <w:r>
              <w:t xml:space="preserve">    .setCellType(new ExtraLines(line1,line2));</w:t>
            </w:r>
          </w:p>
          <w:p w:rsidR="00DF5A8A" w:rsidRDefault="00DF5A8A" w:rsidP="00DF5A8A">
            <w:pPr>
              <w:pStyle w:val="15"/>
            </w:pPr>
            <w:r>
              <w:t>table.addCell("HEADER" , headerCF);</w:t>
            </w:r>
          </w:p>
          <w:p w:rsidR="00DF5A8A" w:rsidRDefault="00DF5A8A" w:rsidP="00DF5A8A">
            <w:pPr>
              <w:pStyle w:val="15"/>
            </w:pPr>
            <w:r>
              <w:t>table.addCell("HEAD" , headerCF);</w:t>
            </w:r>
          </w:p>
          <w:p w:rsidR="00DF5A8A" w:rsidRDefault="00DF5A8A" w:rsidP="00DF5A8A">
            <w:pPr>
              <w:pStyle w:val="15"/>
            </w:pPr>
            <w:r>
              <w:t>table.addCell("HEADER" , headerCF);</w:t>
            </w:r>
          </w:p>
          <w:p w:rsidR="0097320E" w:rsidRDefault="00DF5A8A" w:rsidP="00DF5A8A">
            <w:pPr>
              <w:pStyle w:val="15"/>
            </w:pPr>
            <w:r>
              <w:t>table.addCell("HEAD" , headerCF);</w:t>
            </w:r>
          </w:p>
          <w:p w:rsidR="00DF5A8A" w:rsidRPr="0097320E" w:rsidRDefault="00DF5A8A" w:rsidP="00DF5A8A">
            <w:pPr>
              <w:pStyle w:val="15"/>
            </w:pPr>
          </w:p>
          <w:p w:rsidR="0097320E" w:rsidRDefault="00DF5A8A" w:rsidP="0097320E">
            <w:pPr>
              <w:pStyle w:val="15"/>
            </w:pPr>
            <w:r>
              <w:drawing>
                <wp:inline distT="0" distB="0" distL="0" distR="0" wp14:anchorId="37278403" wp14:editId="02003312">
                  <wp:extent cx="4562475" cy="192743"/>
                  <wp:effectExtent l="76200" t="38100" r="47625" b="112395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843" cy="19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1403" w:rsidRPr="00146D79" w:rsidRDefault="00BF1403" w:rsidP="00BF1403">
      <w:pPr>
        <w:pStyle w:val="41"/>
      </w:pPr>
    </w:p>
    <w:p w:rsidR="00336467" w:rsidRPr="004F06A9" w:rsidRDefault="003139E4" w:rsidP="004F06A9">
      <w:pPr>
        <w:pStyle w:val="4"/>
      </w:pPr>
      <w:r w:rsidRPr="004F06A9">
        <w:rPr>
          <w:rFonts w:hint="eastAsia"/>
        </w:rPr>
        <w:t>範例效果：</w:t>
      </w:r>
      <w:r w:rsidR="00336467" w:rsidRPr="004F06A9">
        <w:rPr>
          <w:rFonts w:hint="eastAsia"/>
        </w:rPr>
        <w:t>虛線表格</w:t>
      </w:r>
    </w:p>
    <w:p w:rsidR="00BF1403" w:rsidRDefault="007B0D1E" w:rsidP="00BF1403">
      <w:pPr>
        <w:pStyle w:val="41"/>
      </w:pPr>
      <w:r>
        <w:rPr>
          <w:rFonts w:hint="eastAsia"/>
        </w:rPr>
        <w:t>虛線</w:t>
      </w:r>
      <w:proofErr w:type="gramStart"/>
      <w:r>
        <w:rPr>
          <w:rFonts w:hint="eastAsia"/>
        </w:rPr>
        <w:t>外框只能</w:t>
      </w:r>
      <w:proofErr w:type="gramEnd"/>
      <w:r>
        <w:rPr>
          <w:rFonts w:hint="eastAsia"/>
        </w:rPr>
        <w:t>在輸出</w:t>
      </w:r>
      <w:r>
        <w:rPr>
          <w:rFonts w:hint="eastAsia"/>
        </w:rPr>
        <w:t>Cell</w:t>
      </w:r>
      <w:r>
        <w:rPr>
          <w:rFonts w:hint="eastAsia"/>
        </w:rPr>
        <w:t>後繪製，所以原有的欄位需把</w:t>
      </w:r>
      <w:r>
        <w:rPr>
          <w:rFonts w:hint="eastAsia"/>
        </w:rPr>
        <w:t>Border</w:t>
      </w:r>
      <w:r>
        <w:rPr>
          <w:rFonts w:hint="eastAsia"/>
        </w:rPr>
        <w:t>設為無框線才行。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3209E0" w:rsidTr="0050776B">
        <w:tc>
          <w:tcPr>
            <w:tcW w:w="8152" w:type="dxa"/>
          </w:tcPr>
          <w:p w:rsidR="003209E0" w:rsidRPr="000F2058" w:rsidRDefault="003209E0" w:rsidP="003209E0">
            <w:pPr>
              <w:pStyle w:val="123"/>
            </w:pPr>
            <w:r w:rsidRPr="00C04C32">
              <w:t>Sample_102_CellType_DoubleUnderlines</w:t>
            </w:r>
          </w:p>
          <w:p w:rsidR="003209E0" w:rsidRDefault="003209E0" w:rsidP="00DE4714">
            <w:pPr>
              <w:pStyle w:val="124"/>
            </w:pPr>
            <w:r>
              <w:t>float[] dashUnits = [2f, 2f];</w:t>
            </w:r>
          </w:p>
          <w:p w:rsidR="00DE4714" w:rsidRDefault="003209E0" w:rsidP="00DE4714">
            <w:pPr>
              <w:pStyle w:val="124"/>
            </w:pPr>
            <w:r>
              <w:t xml:space="preserve">LinePattern baseLinePtn </w:t>
            </w:r>
          </w:p>
          <w:p w:rsidR="003209E0" w:rsidRDefault="00DE4714" w:rsidP="00DE4714">
            <w:pPr>
              <w:pStyle w:val="124"/>
            </w:pPr>
            <w:r>
              <w:t xml:space="preserve">        </w:t>
            </w:r>
            <w:r w:rsidR="003209E0">
              <w:t>= new LinePattern(LinePattern.Mode.BORDER, Border.BOX)</w:t>
            </w:r>
          </w:p>
          <w:p w:rsidR="003209E0" w:rsidRDefault="003209E0" w:rsidP="00DE4714">
            <w:pPr>
              <w:pStyle w:val="124"/>
            </w:pPr>
            <w:r>
              <w:t xml:space="preserve">        .setOffset(0)</w:t>
            </w:r>
          </w:p>
          <w:p w:rsidR="003209E0" w:rsidRDefault="003209E0" w:rsidP="00DE4714">
            <w:pPr>
              <w:pStyle w:val="124"/>
            </w:pPr>
            <w:r>
              <w:t xml:space="preserve">        .setColor(Color.BLUE)</w:t>
            </w:r>
          </w:p>
          <w:p w:rsidR="003209E0" w:rsidRDefault="003209E0" w:rsidP="00DE4714">
            <w:pPr>
              <w:pStyle w:val="124"/>
            </w:pPr>
            <w:r>
              <w:t xml:space="preserve">        .setDashUnits(dashUnits);</w:t>
            </w:r>
          </w:p>
          <w:p w:rsidR="003209E0" w:rsidRDefault="003209E0" w:rsidP="00DE4714">
            <w:pPr>
              <w:pStyle w:val="124"/>
            </w:pPr>
            <w:r>
              <w:t>final TableiText table = pdfDocument.createTable(50, 4);</w:t>
            </w:r>
          </w:p>
          <w:p w:rsidR="003209E0" w:rsidRDefault="003209E0" w:rsidP="00DE4714">
            <w:pPr>
              <w:pStyle w:val="124"/>
            </w:pPr>
            <w:r>
              <w:t>table.getDefaultFormat().setBorder(0)</w:t>
            </w:r>
          </w:p>
          <w:p w:rsidR="003209E0" w:rsidRDefault="003209E0" w:rsidP="00DE4714">
            <w:pPr>
              <w:pStyle w:val="124"/>
            </w:pPr>
            <w:r>
              <w:rPr>
                <w:rFonts w:hint="eastAsia"/>
              </w:rPr>
              <w:t xml:space="preserve">    </w:t>
            </w:r>
            <w:r>
              <w:t>.setCellType(new ExtraLines(baseLinePtn));</w:t>
            </w:r>
          </w:p>
          <w:p w:rsidR="003209E0" w:rsidRDefault="003209E0" w:rsidP="00DE4714">
            <w:pPr>
              <w:pStyle w:val="124"/>
            </w:pPr>
          </w:p>
          <w:p w:rsidR="003209E0" w:rsidRDefault="003209E0" w:rsidP="00DE4714">
            <w:pPr>
              <w:pStyle w:val="124"/>
            </w:pPr>
            <w:r>
              <w:t>table.addCell("TEST");</w:t>
            </w:r>
          </w:p>
          <w:p w:rsidR="003209E0" w:rsidRDefault="003209E0" w:rsidP="00DE4714">
            <w:pPr>
              <w:pStyle w:val="124"/>
            </w:pPr>
            <w:r>
              <w:t>table.addCell("TEST");</w:t>
            </w:r>
          </w:p>
          <w:p w:rsidR="003209E0" w:rsidRDefault="003209E0" w:rsidP="00DE4714">
            <w:pPr>
              <w:pStyle w:val="124"/>
            </w:pPr>
            <w:r>
              <w:t>table.addCell("TEST",2);</w:t>
            </w:r>
          </w:p>
          <w:p w:rsidR="003209E0" w:rsidRDefault="003209E0" w:rsidP="00DE4714">
            <w:pPr>
              <w:pStyle w:val="124"/>
            </w:pPr>
            <w:r>
              <w:t>InnerTable inner =  table.createInnerTable(0, 1);</w:t>
            </w:r>
          </w:p>
          <w:p w:rsidR="003209E0" w:rsidRDefault="003209E0" w:rsidP="00DE4714">
            <w:pPr>
              <w:pStyle w:val="124"/>
            </w:pPr>
            <w:r>
              <w:t>inner.addCell("TEST",3);</w:t>
            </w:r>
          </w:p>
          <w:p w:rsidR="003209E0" w:rsidRDefault="003209E0" w:rsidP="00DE4714">
            <w:pPr>
              <w:pStyle w:val="124"/>
            </w:pPr>
            <w:r>
              <w:t>inner.addCell("TEST",3);</w:t>
            </w:r>
          </w:p>
          <w:p w:rsidR="003209E0" w:rsidRDefault="003209E0" w:rsidP="00DE4714">
            <w:pPr>
              <w:pStyle w:val="124"/>
            </w:pPr>
            <w:r>
              <w:t>inner.appendMe();</w:t>
            </w:r>
          </w:p>
          <w:p w:rsidR="003209E0" w:rsidRDefault="003209E0" w:rsidP="00DE4714">
            <w:pPr>
              <w:pStyle w:val="124"/>
            </w:pPr>
            <w:r>
              <w:t>table.addCell("TEST");</w:t>
            </w:r>
          </w:p>
          <w:p w:rsidR="003209E0" w:rsidRDefault="003209E0" w:rsidP="00DE4714">
            <w:pPr>
              <w:pStyle w:val="124"/>
            </w:pPr>
            <w:r>
              <w:t>table.appendMe();</w:t>
            </w:r>
          </w:p>
          <w:p w:rsidR="003209E0" w:rsidRPr="0097320E" w:rsidRDefault="003209E0" w:rsidP="0050776B">
            <w:pPr>
              <w:pStyle w:val="15"/>
            </w:pPr>
          </w:p>
          <w:p w:rsidR="003209E0" w:rsidRDefault="003209E0" w:rsidP="0050776B">
            <w:pPr>
              <w:pStyle w:val="15"/>
            </w:pPr>
            <w:r>
              <w:drawing>
                <wp:inline distT="0" distB="0" distL="0" distR="0" wp14:anchorId="5CB3F40E" wp14:editId="7EA6B7F8">
                  <wp:extent cx="3971925" cy="876300"/>
                  <wp:effectExtent l="76200" t="38100" r="85725" b="11430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876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4714" w:rsidRPr="00E14714" w:rsidRDefault="00E14714" w:rsidP="00E14714">
      <w:pPr>
        <w:pStyle w:val="21"/>
      </w:pPr>
    </w:p>
    <w:p w:rsidR="00E14714" w:rsidRDefault="00E14714" w:rsidP="004F06A9">
      <w:pPr>
        <w:pStyle w:val="afa"/>
        <w:rPr>
          <w:color w:val="333399"/>
          <w:sz w:val="32"/>
          <w:szCs w:val="28"/>
        </w:rPr>
      </w:pPr>
      <w:r>
        <w:br w:type="page"/>
      </w:r>
    </w:p>
    <w:p w:rsidR="009E2724" w:rsidRDefault="009E2724" w:rsidP="009E2724">
      <w:pPr>
        <w:pStyle w:val="2"/>
      </w:pPr>
      <w:bookmarkStart w:id="51" w:name="_Toc428885678"/>
      <w:r>
        <w:rPr>
          <w:rFonts w:hint="eastAsia"/>
        </w:rPr>
        <w:lastRenderedPageBreak/>
        <w:t>表格裝飾</w:t>
      </w:r>
      <w:bookmarkEnd w:id="51"/>
    </w:p>
    <w:p w:rsidR="00784CE5" w:rsidRDefault="0076718D" w:rsidP="00784CE5">
      <w:pPr>
        <w:pStyle w:val="21"/>
      </w:pPr>
      <w:r>
        <w:rPr>
          <w:rFonts w:hint="eastAsia"/>
        </w:rPr>
        <w:t>當每一頁的表格繪製完成後，可用自訂的</w:t>
      </w:r>
      <w:r w:rsidRPr="0076718D">
        <w:t>TableiTextDecorator</w:t>
      </w:r>
      <w:r>
        <w:rPr>
          <w:rFonts w:hint="eastAsia"/>
        </w:rPr>
        <w:t>加上表格裝飾效果。</w:t>
      </w:r>
      <w:r w:rsidR="00404F12">
        <w:rPr>
          <w:rFonts w:hint="eastAsia"/>
        </w:rPr>
        <w:t>套件中也有提供</w:t>
      </w:r>
      <w:r w:rsidR="00F831E5">
        <w:rPr>
          <w:rFonts w:hint="eastAsia"/>
        </w:rPr>
        <w:t>一些常用的</w:t>
      </w:r>
      <w:proofErr w:type="gramStart"/>
      <w:r w:rsidR="003C7D61">
        <w:rPr>
          <w:rFonts w:hint="eastAsia"/>
        </w:rPr>
        <w:t>的</w:t>
      </w:r>
      <w:proofErr w:type="gramEnd"/>
      <w:r w:rsidR="003C7D61">
        <w:rPr>
          <w:rFonts w:hint="eastAsia"/>
        </w:rPr>
        <w:t>裝飾類別。</w:t>
      </w:r>
    </w:p>
    <w:p w:rsidR="00AF7B03" w:rsidRDefault="003C7D61" w:rsidP="00AF7B03">
      <w:pPr>
        <w:pStyle w:val="3"/>
      </w:pPr>
      <w:bookmarkStart w:id="52" w:name="_Toc428885679"/>
      <w:r>
        <w:t>TableHeader</w:t>
      </w:r>
      <w:bookmarkEnd w:id="52"/>
    </w:p>
    <w:p w:rsidR="003C7D61" w:rsidRDefault="00AF7B03" w:rsidP="00AF7B03">
      <w:pPr>
        <w:pStyle w:val="31"/>
      </w:pPr>
      <w:r>
        <w:rPr>
          <w:rFonts w:hint="eastAsia"/>
        </w:rPr>
        <w:t>在表格外框之上</w:t>
      </w:r>
      <w:r>
        <w:rPr>
          <w:rFonts w:hint="eastAsia"/>
        </w:rPr>
        <w:t>/</w:t>
      </w:r>
      <w:r>
        <w:rPr>
          <w:rFonts w:hint="eastAsia"/>
        </w:rPr>
        <w:t>下，輸出</w:t>
      </w:r>
      <w:r>
        <w:rPr>
          <w:rFonts w:hint="eastAsia"/>
        </w:rPr>
        <w:t>Header/Footer</w:t>
      </w:r>
      <w:r>
        <w:rPr>
          <w:rFonts w:hint="eastAsia"/>
        </w:rPr>
        <w:t>。</w:t>
      </w:r>
      <w:r w:rsidR="00F831E5">
        <w:rPr>
          <w:rFonts w:hint="eastAsia"/>
        </w:rPr>
        <w:t xml:space="preserve">TableHeader. setHeader </w:t>
      </w:r>
      <w:r w:rsidR="00F831E5">
        <w:rPr>
          <w:rFonts w:hint="eastAsia"/>
        </w:rPr>
        <w:t>的設定方式，可參考頁首頁尾的設定說明。但原則上，必須再加上設定</w:t>
      </w:r>
      <w:r w:rsidR="00F831E5">
        <w:rPr>
          <w:rFonts w:hint="eastAsia"/>
        </w:rPr>
        <w:t>table</w:t>
      </w:r>
      <w:r w:rsidR="00F831E5">
        <w:rPr>
          <w:rFonts w:hint="eastAsia"/>
        </w:rPr>
        <w:t>的</w:t>
      </w:r>
      <w:r w:rsidR="00F831E5">
        <w:rPr>
          <w:rFonts w:hint="eastAsia"/>
        </w:rPr>
        <w:t xml:space="preserve"> spacingAfterInCM/BeforeInCM</w:t>
      </w:r>
      <w:r w:rsidR="00F831E5">
        <w:rPr>
          <w:rFonts w:hint="eastAsia"/>
        </w:rPr>
        <w:t>以保留</w:t>
      </w:r>
      <w:proofErr w:type="gramStart"/>
      <w:r w:rsidR="00F831E5">
        <w:rPr>
          <w:rFonts w:hint="eastAsia"/>
        </w:rPr>
        <w:t>表首</w:t>
      </w:r>
      <w:r w:rsidR="00F831E5">
        <w:rPr>
          <w:rFonts w:hint="eastAsia"/>
        </w:rPr>
        <w:t>/</w:t>
      </w:r>
      <w:r w:rsidR="00F831E5">
        <w:rPr>
          <w:rFonts w:hint="eastAsia"/>
        </w:rPr>
        <w:t>表尾</w:t>
      </w:r>
      <w:proofErr w:type="gramEnd"/>
      <w:r w:rsidR="00F831E5">
        <w:rPr>
          <w:rFonts w:hint="eastAsia"/>
        </w:rPr>
        <w:t>的輸出空間。</w:t>
      </w:r>
    </w:p>
    <w:tbl>
      <w:tblPr>
        <w:tblStyle w:val="afd"/>
        <w:tblW w:w="0" w:type="auto"/>
        <w:tblInd w:w="392" w:type="dxa"/>
        <w:tblLook w:val="04A0" w:firstRow="1" w:lastRow="0" w:firstColumn="1" w:lastColumn="0" w:noHBand="0" w:noVBand="1"/>
      </w:tblPr>
      <w:tblGrid>
        <w:gridCol w:w="8894"/>
      </w:tblGrid>
      <w:tr w:rsidR="00902576" w:rsidTr="00F831E5">
        <w:tc>
          <w:tcPr>
            <w:tcW w:w="8894" w:type="dxa"/>
          </w:tcPr>
          <w:p w:rsidR="00902576" w:rsidRPr="000F2058" w:rsidRDefault="00902576" w:rsidP="00902576">
            <w:pPr>
              <w:pStyle w:val="123"/>
            </w:pPr>
            <w:r w:rsidRPr="00902576">
              <w:t>Sample_104_TableDecorator_basicHeader</w:t>
            </w:r>
          </w:p>
          <w:p w:rsidR="00F831E5" w:rsidRDefault="00F831E5" w:rsidP="00902576">
            <w:pPr>
              <w:pStyle w:val="15"/>
            </w:pPr>
          </w:p>
          <w:p w:rsidR="00902576" w:rsidRDefault="00902576" w:rsidP="00902576">
            <w:pPr>
              <w:pStyle w:val="15"/>
            </w:pPr>
            <w:r>
              <w:rPr>
                <w:rFonts w:hint="eastAsia"/>
              </w:rPr>
              <w:t>tableHeader.setHeader(HeaderPosition.CenterHeader, "</w:t>
            </w:r>
            <w:r>
              <w:rPr>
                <w:rFonts w:hint="eastAsia"/>
              </w:rPr>
              <w:t>表格一標題</w:t>
            </w:r>
            <w:r>
              <w:rPr>
                <w:rFonts w:hint="eastAsia"/>
              </w:rPr>
              <w:t>", 14);</w:t>
            </w:r>
          </w:p>
          <w:p w:rsidR="00902576" w:rsidRDefault="00902576" w:rsidP="00902576">
            <w:pPr>
              <w:pStyle w:val="15"/>
            </w:pPr>
            <w:r>
              <w:rPr>
                <w:rFonts w:hint="eastAsia"/>
              </w:rPr>
              <w:t>tableHeader.setHeader(HeaderPosition.LeftHeader, "</w:t>
            </w:r>
            <w:r>
              <w:rPr>
                <w:rFonts w:hint="eastAsia"/>
              </w:rPr>
              <w:t>左上</w:t>
            </w:r>
            <w:r>
              <w:rPr>
                <w:rFonts w:hint="eastAsia"/>
              </w:rPr>
              <w:t>1", 10);</w:t>
            </w:r>
          </w:p>
          <w:p w:rsidR="00902576" w:rsidRDefault="00902576" w:rsidP="00902576">
            <w:pPr>
              <w:pStyle w:val="15"/>
            </w:pPr>
            <w:r>
              <w:rPr>
                <w:rFonts w:hint="eastAsia"/>
              </w:rPr>
              <w:t>tableHeader.setHeader(HeaderPosition.LeftFooter, "</w:t>
            </w:r>
            <w:r>
              <w:rPr>
                <w:rFonts w:hint="eastAsia"/>
              </w:rPr>
              <w:t>左下</w:t>
            </w:r>
            <w:r>
              <w:rPr>
                <w:rFonts w:hint="eastAsia"/>
              </w:rPr>
              <w:t>1", 10);</w:t>
            </w:r>
          </w:p>
          <w:p w:rsidR="00902576" w:rsidRDefault="00902576" w:rsidP="00902576">
            <w:pPr>
              <w:pStyle w:val="15"/>
            </w:pPr>
            <w:r>
              <w:rPr>
                <w:rFonts w:hint="eastAsia"/>
              </w:rPr>
              <w:t>tableHeader.setHeader(HeaderPosition.RightHeader, "</w:t>
            </w:r>
            <w:r>
              <w:rPr>
                <w:rFonts w:hint="eastAsia"/>
              </w:rPr>
              <w:t>右上</w:t>
            </w:r>
            <w:r>
              <w:rPr>
                <w:rFonts w:hint="eastAsia"/>
              </w:rPr>
              <w:t>1", 10);</w:t>
            </w:r>
          </w:p>
          <w:p w:rsidR="00902576" w:rsidRDefault="00902576" w:rsidP="00902576">
            <w:pPr>
              <w:pStyle w:val="15"/>
            </w:pPr>
            <w:r>
              <w:rPr>
                <w:rFonts w:hint="eastAsia"/>
              </w:rPr>
              <w:t>tableHeader.setHeader(HeaderPosition.RightFooter, "</w:t>
            </w:r>
            <w:r>
              <w:rPr>
                <w:rFonts w:hint="eastAsia"/>
              </w:rPr>
              <w:t>右下</w:t>
            </w:r>
            <w:r>
              <w:rPr>
                <w:rFonts w:hint="eastAsia"/>
              </w:rPr>
              <w:t>1", 10);</w:t>
            </w:r>
          </w:p>
          <w:p w:rsidR="00902576" w:rsidRDefault="00902576" w:rsidP="00902576">
            <w:pPr>
              <w:pStyle w:val="15"/>
            </w:pPr>
            <w:r>
              <w:t>final TableiText table1 = pdfDocument.createTable(80, 3);</w:t>
            </w:r>
          </w:p>
          <w:p w:rsidR="00902576" w:rsidRDefault="00902576" w:rsidP="00902576">
            <w:pPr>
              <w:pStyle w:val="15"/>
            </w:pPr>
            <w:r>
              <w:t>repeatCells(table1, "TEST1", this.lines * 3);</w:t>
            </w:r>
            <w:r>
              <w:rPr>
                <w:rFonts w:hint="eastAsia"/>
              </w:rPr>
              <w:t xml:space="preserve"> // </w:t>
            </w:r>
          </w:p>
          <w:p w:rsidR="00902576" w:rsidRDefault="00902576" w:rsidP="00902576">
            <w:pPr>
              <w:pStyle w:val="15"/>
            </w:pPr>
            <w:r>
              <w:t>table1.addEventDecorators(tableHeader);</w:t>
            </w:r>
          </w:p>
          <w:p w:rsidR="00902576" w:rsidRDefault="00902576" w:rsidP="00902576">
            <w:pPr>
              <w:pStyle w:val="15"/>
            </w:pPr>
            <w:r>
              <w:t>table1.setSpacingAfterInCM(1);</w:t>
            </w:r>
          </w:p>
          <w:p w:rsidR="00902576" w:rsidRDefault="00902576" w:rsidP="00902576">
            <w:pPr>
              <w:pStyle w:val="15"/>
            </w:pPr>
            <w:r>
              <w:t>table1.setSpacingBeforeInCM(1);</w:t>
            </w:r>
          </w:p>
          <w:p w:rsidR="00902576" w:rsidRDefault="00902576" w:rsidP="00902576">
            <w:pPr>
              <w:pStyle w:val="15"/>
            </w:pPr>
            <w:r>
              <w:t>table1.appendMe();</w:t>
            </w:r>
          </w:p>
          <w:p w:rsidR="00902576" w:rsidRDefault="00902576" w:rsidP="0050776B">
            <w:pPr>
              <w:pStyle w:val="15"/>
            </w:pPr>
            <w:r>
              <w:rPr>
                <w:rFonts w:hint="eastAsia"/>
              </w:rPr>
              <w:t>// TABLE2</w:t>
            </w:r>
            <w:r w:rsidR="00F831E5">
              <w:rPr>
                <w:rFonts w:hint="eastAsia"/>
              </w:rPr>
              <w:t xml:space="preserve"> </w:t>
            </w:r>
          </w:p>
          <w:p w:rsidR="00F831E5" w:rsidRDefault="00F831E5" w:rsidP="00F831E5">
            <w:pPr>
              <w:pStyle w:val="15"/>
            </w:pPr>
            <w:r>
              <w:t>TableHeader tableHeader2 = new TableHeader();</w:t>
            </w:r>
          </w:p>
          <w:p w:rsidR="00F831E5" w:rsidRDefault="00F831E5" w:rsidP="00F831E5">
            <w:pPr>
              <w:pStyle w:val="15"/>
            </w:pPr>
            <w:r>
              <w:rPr>
                <w:rFonts w:hint="eastAsia"/>
              </w:rPr>
              <w:t>tableHeader2.setHeader(HeaderPosition.CenterHeader, "</w:t>
            </w:r>
            <w:r>
              <w:rPr>
                <w:rFonts w:hint="eastAsia"/>
              </w:rPr>
              <w:t>表格二標題</w:t>
            </w:r>
            <w:r>
              <w:rPr>
                <w:rFonts w:hint="eastAsia"/>
              </w:rPr>
              <w:t>", 14);</w:t>
            </w:r>
          </w:p>
          <w:p w:rsidR="00F831E5" w:rsidRDefault="00F831E5" w:rsidP="00F831E5">
            <w:pPr>
              <w:pStyle w:val="15"/>
            </w:pPr>
            <w:r>
              <w:rPr>
                <w:rFonts w:hint="eastAsia"/>
              </w:rPr>
              <w:t>tableHeader2.setHeader(HeaderPosition.RightHeader, "</w:t>
            </w:r>
            <w:r>
              <w:rPr>
                <w:rFonts w:hint="eastAsia"/>
              </w:rPr>
              <w:t>右上</w:t>
            </w:r>
            <w:r>
              <w:rPr>
                <w:rFonts w:hint="eastAsia"/>
              </w:rPr>
              <w:t>2", 12);</w:t>
            </w:r>
          </w:p>
          <w:p w:rsidR="00F831E5" w:rsidRDefault="00F831E5" w:rsidP="00F831E5">
            <w:pPr>
              <w:pStyle w:val="15"/>
            </w:pPr>
            <w:r>
              <w:rPr>
                <w:rFonts w:hint="eastAsia"/>
              </w:rPr>
              <w:t>tableHeader2.setHeader(HeaderPosition.RightFooter, "</w:t>
            </w:r>
            <w:r>
              <w:rPr>
                <w:rFonts w:hint="eastAsia"/>
              </w:rPr>
              <w:t>右下</w:t>
            </w:r>
            <w:r>
              <w:rPr>
                <w:rFonts w:hint="eastAsia"/>
              </w:rPr>
              <w:t>2", 12);</w:t>
            </w:r>
          </w:p>
          <w:p w:rsidR="00F831E5" w:rsidRDefault="00F831E5" w:rsidP="00F831E5">
            <w:pPr>
              <w:pStyle w:val="15"/>
            </w:pPr>
            <w:r>
              <w:t>final TableiText table2 = pdfDocument.createTable(80, 3);</w:t>
            </w:r>
          </w:p>
          <w:p w:rsidR="00F831E5" w:rsidRDefault="00F831E5" w:rsidP="00F831E5">
            <w:pPr>
              <w:pStyle w:val="15"/>
            </w:pPr>
            <w:r>
              <w:t>repeatCells(table2, "TEST2", this.lines * 3);</w:t>
            </w:r>
          </w:p>
          <w:p w:rsidR="00F831E5" w:rsidRDefault="00F831E5" w:rsidP="00F831E5">
            <w:pPr>
              <w:pStyle w:val="15"/>
            </w:pPr>
            <w:r>
              <w:t>table2.addEventDecorators(tableHeader2);</w:t>
            </w:r>
          </w:p>
          <w:p w:rsidR="00F831E5" w:rsidRPr="0097320E" w:rsidRDefault="00F831E5" w:rsidP="00F831E5">
            <w:pPr>
              <w:pStyle w:val="15"/>
            </w:pPr>
            <w:r>
              <w:t>table2.appendMe();</w:t>
            </w:r>
          </w:p>
          <w:p w:rsidR="00902576" w:rsidRDefault="00902576" w:rsidP="0050776B">
            <w:pPr>
              <w:pStyle w:val="15"/>
            </w:pPr>
            <w:r>
              <w:drawing>
                <wp:inline distT="0" distB="0" distL="0" distR="0" wp14:anchorId="5CEC91BD" wp14:editId="7A9FE82F">
                  <wp:extent cx="2909455" cy="1166810"/>
                  <wp:effectExtent l="76200" t="38100" r="81915" b="109855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509" cy="11664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1E5" w:rsidRDefault="00F831E5" w:rsidP="004F06A9">
      <w:pPr>
        <w:pStyle w:val="afa"/>
        <w:rPr>
          <w:sz w:val="32"/>
          <w:szCs w:val="28"/>
        </w:rPr>
      </w:pPr>
      <w:r>
        <w:br w:type="page"/>
      </w:r>
    </w:p>
    <w:p w:rsidR="00AF7B03" w:rsidRDefault="003C7D61" w:rsidP="00AF7B03">
      <w:pPr>
        <w:pStyle w:val="3"/>
      </w:pPr>
      <w:bookmarkStart w:id="53" w:name="_Toc428885680"/>
      <w:r>
        <w:lastRenderedPageBreak/>
        <w:t>TableBorder</w:t>
      </w:r>
      <w:bookmarkEnd w:id="53"/>
    </w:p>
    <w:p w:rsidR="003C7D61" w:rsidRDefault="0050776B" w:rsidP="00AF7B03">
      <w:pPr>
        <w:pStyle w:val="31"/>
      </w:pPr>
      <w:r>
        <w:rPr>
          <w:rFonts w:hint="eastAsia"/>
        </w:rPr>
        <w:t>用於</w:t>
      </w:r>
      <w:r w:rsidR="003C7D61">
        <w:rPr>
          <w:rFonts w:hint="eastAsia"/>
        </w:rPr>
        <w:t>繪製表格外框。</w:t>
      </w:r>
      <w:r>
        <w:rPr>
          <w:rFonts w:hint="eastAsia"/>
        </w:rPr>
        <w:t>外框線段的定義方式，可參考前一節</w:t>
      </w:r>
      <w:r>
        <w:rPr>
          <w:rFonts w:hint="eastAsia"/>
        </w:rPr>
        <w:t>ExtraLines</w:t>
      </w:r>
      <w:r>
        <w:rPr>
          <w:rFonts w:hint="eastAsia"/>
        </w:rPr>
        <w:t>中的相關說明。</w:t>
      </w:r>
      <w:r w:rsidR="00581E18" w:rsidRPr="005777BA">
        <w:rPr>
          <w:rFonts w:hint="eastAsia"/>
        </w:rPr>
        <w:t>PADDING</w:t>
      </w:r>
      <w:r w:rsidR="00581E18">
        <w:rPr>
          <w:rFonts w:hint="eastAsia"/>
        </w:rPr>
        <w:t>／</w:t>
      </w:r>
      <w:r w:rsidR="00581E18" w:rsidRPr="005777BA">
        <w:rPr>
          <w:rFonts w:hint="eastAsia"/>
        </w:rPr>
        <w:t>PADDING</w:t>
      </w:r>
      <w:r w:rsidR="00581E18">
        <w:rPr>
          <w:rFonts w:hint="eastAsia"/>
        </w:rPr>
        <w:t>_BOX</w:t>
      </w:r>
      <w:r w:rsidR="00581E18">
        <w:rPr>
          <w:rFonts w:hint="eastAsia"/>
        </w:rPr>
        <w:t>兩個</w:t>
      </w:r>
      <w:r w:rsidR="007E4B3F">
        <w:rPr>
          <w:rFonts w:hint="eastAsia"/>
        </w:rPr>
        <w:t>模式</w:t>
      </w:r>
      <w:r w:rsidR="00581E18">
        <w:rPr>
          <w:rFonts w:hint="eastAsia"/>
        </w:rPr>
        <w:t>在此定義的參考位置，為</w:t>
      </w:r>
      <w:r w:rsidR="00581E18">
        <w:rPr>
          <w:rFonts w:hint="eastAsia"/>
        </w:rPr>
        <w:t>Table</w:t>
      </w:r>
      <w:r w:rsidR="00581E18">
        <w:rPr>
          <w:rFonts w:hint="eastAsia"/>
        </w:rPr>
        <w:t>上下</w:t>
      </w:r>
      <w:r w:rsidR="00D21CC9">
        <w:rPr>
          <w:rFonts w:hint="eastAsia"/>
        </w:rPr>
        <w:t>由</w:t>
      </w:r>
      <w:r w:rsidR="00581E18">
        <w:rPr>
          <w:rFonts w:hint="eastAsia"/>
        </w:rPr>
        <w:t>spacingAfterInCM spacingBeforeInCM</w:t>
      </w:r>
      <w:r w:rsidR="00581E18">
        <w:rPr>
          <w:rFonts w:hint="eastAsia"/>
        </w:rPr>
        <w:t>所定義的</w:t>
      </w:r>
      <w:proofErr w:type="gramStart"/>
      <w:r w:rsidR="00581E18">
        <w:rPr>
          <w:rFonts w:hint="eastAsia"/>
        </w:rPr>
        <w:t>表首</w:t>
      </w:r>
      <w:r w:rsidR="00581E18">
        <w:rPr>
          <w:rFonts w:hint="eastAsia"/>
        </w:rPr>
        <w:t>/</w:t>
      </w:r>
      <w:r w:rsidR="00581E18">
        <w:rPr>
          <w:rFonts w:hint="eastAsia"/>
        </w:rPr>
        <w:t>表尾</w:t>
      </w:r>
      <w:proofErr w:type="gramEnd"/>
      <w:r w:rsidR="00581E18">
        <w:rPr>
          <w:rFonts w:hint="eastAsia"/>
        </w:rPr>
        <w:t>輸出空間。</w:t>
      </w:r>
    </w:p>
    <w:p w:rsidR="00CB1CB2" w:rsidRDefault="00426D32" w:rsidP="00AF7B03">
      <w:pPr>
        <w:pStyle w:val="31"/>
      </w:pPr>
      <w:r>
        <w:rPr>
          <w:rFonts w:hint="eastAsia"/>
        </w:rPr>
        <w:t>BORDER</w:t>
      </w:r>
      <w:r>
        <w:rPr>
          <w:rFonts w:hint="eastAsia"/>
        </w:rPr>
        <w:t>／</w:t>
      </w:r>
      <w:r>
        <w:rPr>
          <w:rFonts w:hint="eastAsia"/>
        </w:rPr>
        <w:t>BORDER_BOX</w:t>
      </w:r>
      <w:r>
        <w:rPr>
          <w:rFonts w:hint="eastAsia"/>
        </w:rPr>
        <w:t>即是表格實際輸出空間，如</w:t>
      </w:r>
      <w:r w:rsidR="00D61FA3">
        <w:rPr>
          <w:rFonts w:hint="eastAsia"/>
        </w:rPr>
        <w:t>希望跳過</w:t>
      </w:r>
      <w:r w:rsidR="00D61FA3">
        <w:rPr>
          <w:rFonts w:hint="eastAsia"/>
        </w:rPr>
        <w:t>headerRows</w:t>
      </w:r>
      <w:r w:rsidR="00D61FA3">
        <w:rPr>
          <w:rFonts w:hint="eastAsia"/>
        </w:rPr>
        <w:t>或</w:t>
      </w:r>
      <w:r w:rsidR="00D61FA3">
        <w:rPr>
          <w:rFonts w:hint="eastAsia"/>
        </w:rPr>
        <w:t>footerRows</w:t>
      </w:r>
      <w:r w:rsidR="00D61FA3">
        <w:rPr>
          <w:rFonts w:hint="eastAsia"/>
        </w:rPr>
        <w:t>，可設定</w:t>
      </w:r>
      <w:r w:rsidR="00D61FA3">
        <w:rPr>
          <w:rFonts w:hint="eastAsia"/>
        </w:rPr>
        <w:t xml:space="preserve"> </w:t>
      </w:r>
      <w:r w:rsidR="00D61FA3" w:rsidRPr="00D61FA3">
        <w:t>skipTop</w:t>
      </w:r>
      <w:r w:rsidR="00D61FA3">
        <w:rPr>
          <w:rFonts w:hint="eastAsia"/>
        </w:rPr>
        <w:t>或</w:t>
      </w:r>
      <w:r w:rsidR="00D61FA3" w:rsidRPr="00D61FA3">
        <w:t>skip</w:t>
      </w:r>
      <w:r w:rsidR="00D61FA3">
        <w:rPr>
          <w:rFonts w:hint="eastAsia"/>
        </w:rPr>
        <w:t>Bottom</w:t>
      </w:r>
      <w:r w:rsidR="00D61FA3">
        <w:rPr>
          <w:rFonts w:hint="eastAsia"/>
        </w:rPr>
        <w:t>，</w:t>
      </w:r>
      <w:proofErr w:type="gramStart"/>
      <w:r w:rsidR="00D61FA3">
        <w:rPr>
          <w:rFonts w:hint="eastAsia"/>
        </w:rPr>
        <w:t>則框線</w:t>
      </w:r>
      <w:proofErr w:type="gramEnd"/>
      <w:r w:rsidR="00D61FA3">
        <w:rPr>
          <w:rFonts w:hint="eastAsia"/>
        </w:rPr>
        <w:t>位置會自動做出調整。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50776B" w:rsidTr="0050776B">
        <w:tc>
          <w:tcPr>
            <w:tcW w:w="8152" w:type="dxa"/>
          </w:tcPr>
          <w:p w:rsidR="0050776B" w:rsidRPr="000F2058" w:rsidRDefault="00180439" w:rsidP="0050776B">
            <w:pPr>
              <w:pStyle w:val="123"/>
            </w:pPr>
            <w:r w:rsidRPr="00180439">
              <w:t>Sample_104_TableDecorator_outerBorder</w:t>
            </w:r>
          </w:p>
          <w:p w:rsidR="004F06A9" w:rsidRDefault="004F06A9" w:rsidP="004F06A9">
            <w:pPr>
              <w:pStyle w:val="124"/>
            </w:pPr>
          </w:p>
          <w:p w:rsidR="004F06A9" w:rsidRPr="004F06A9" w:rsidRDefault="004F06A9" w:rsidP="004F06A9">
            <w:pPr>
              <w:pStyle w:val="124"/>
            </w:pPr>
            <w:r w:rsidRPr="004F06A9">
              <w:t>pdfDocument.writeText("</w:t>
            </w:r>
            <w:r w:rsidRPr="004F06A9">
              <w:t>輸出實線外框</w:t>
            </w:r>
            <w:r w:rsidRPr="004F06A9">
              <w:t>");</w:t>
            </w:r>
          </w:p>
          <w:p w:rsidR="004F06A9" w:rsidRPr="004F06A9" w:rsidRDefault="004F06A9" w:rsidP="004F06A9">
            <w:pPr>
              <w:pStyle w:val="124"/>
            </w:pPr>
            <w:r w:rsidRPr="004F06A9">
              <w:t>tableWithOuterBorder(pdfDocument, 0);</w:t>
            </w:r>
          </w:p>
          <w:p w:rsidR="004F06A9" w:rsidRPr="004F06A9" w:rsidRDefault="004F06A9" w:rsidP="004F06A9">
            <w:pPr>
              <w:pStyle w:val="124"/>
            </w:pPr>
            <w:r w:rsidRPr="004F06A9">
              <w:t>pdfDocument.writeText("</w:t>
            </w:r>
            <w:r w:rsidRPr="004F06A9">
              <w:t>外擴框線</w:t>
            </w:r>
            <w:r w:rsidRPr="004F06A9">
              <w:t>");</w:t>
            </w:r>
          </w:p>
          <w:p w:rsidR="004F06A9" w:rsidRPr="004F06A9" w:rsidRDefault="004F06A9" w:rsidP="004F06A9">
            <w:pPr>
              <w:pStyle w:val="124"/>
            </w:pPr>
            <w:r w:rsidRPr="004F06A9">
              <w:t>tableWithOuterBorder(pdfDocument, -3);</w:t>
            </w:r>
          </w:p>
          <w:p w:rsidR="004F06A9" w:rsidRPr="004F06A9" w:rsidRDefault="004F06A9" w:rsidP="004F06A9">
            <w:pPr>
              <w:pStyle w:val="124"/>
            </w:pPr>
            <w:r w:rsidRPr="004F06A9">
              <w:t>pdfDocument.writeText("</w:t>
            </w:r>
            <w:r w:rsidRPr="004F06A9">
              <w:t>外擴雙框線</w:t>
            </w:r>
            <w:r w:rsidRPr="004F06A9">
              <w:t>");</w:t>
            </w:r>
          </w:p>
          <w:p w:rsidR="004F06A9" w:rsidRPr="004F06A9" w:rsidRDefault="004F06A9" w:rsidP="004F06A9">
            <w:pPr>
              <w:pStyle w:val="124"/>
            </w:pPr>
            <w:r w:rsidRPr="004F06A9">
              <w:t>tableWithOuterBorder(pdfDocument, -3, -5);</w:t>
            </w:r>
          </w:p>
          <w:p w:rsidR="004F06A9" w:rsidRPr="004F06A9" w:rsidRDefault="004F06A9" w:rsidP="004F06A9">
            <w:pPr>
              <w:pStyle w:val="124"/>
            </w:pPr>
            <w:r w:rsidRPr="004F06A9">
              <w:t>pdfDocument.writeText("</w:t>
            </w:r>
            <w:r w:rsidRPr="004F06A9">
              <w:t>內縮框線</w:t>
            </w:r>
            <w:r w:rsidRPr="004F06A9">
              <w:t>");</w:t>
            </w:r>
          </w:p>
          <w:p w:rsidR="004F06A9" w:rsidRDefault="004F06A9" w:rsidP="004F06A9">
            <w:pPr>
              <w:pStyle w:val="124"/>
            </w:pPr>
            <w:r w:rsidRPr="004F06A9">
              <w:t>tableWithOuterBorder(pdfDocument, 1);</w:t>
            </w:r>
          </w:p>
          <w:p w:rsidR="004F06A9" w:rsidRDefault="004F06A9" w:rsidP="004F06A9">
            <w:pPr>
              <w:pStyle w:val="124"/>
            </w:pPr>
          </w:p>
          <w:p w:rsidR="004F06A9" w:rsidRDefault="004F06A9" w:rsidP="004F06A9">
            <w:pPr>
              <w:pStyle w:val="124"/>
            </w:pPr>
            <w:r>
              <w:t>private tableWithOuterBorder(PDFDocument pdfDocument, float offset) {</w:t>
            </w:r>
          </w:p>
          <w:p w:rsidR="004F06A9" w:rsidRDefault="004F06A9" w:rsidP="004F06A9">
            <w:pPr>
              <w:pStyle w:val="124"/>
            </w:pPr>
            <w:r>
              <w:rPr>
                <w:rFonts w:hint="eastAsia"/>
              </w:rPr>
              <w:tab/>
            </w:r>
            <w:r>
              <w:t>final TableiText table = pdfDocument.createTable(80, 3);</w:t>
            </w:r>
          </w:p>
          <w:p w:rsidR="004F06A9" w:rsidRDefault="004F06A9" w:rsidP="004F06A9">
            <w:pPr>
              <w:pStyle w:val="124"/>
            </w:pPr>
            <w:r>
              <w:rPr>
                <w:rFonts w:hint="eastAsia"/>
              </w:rPr>
              <w:tab/>
            </w:r>
            <w:r>
              <w:t>table.addEventDecorators(new TableBorder(</w:t>
            </w:r>
          </w:p>
          <w:p w:rsidR="004F06A9" w:rsidRDefault="004F06A9" w:rsidP="004F06A9">
            <w:pPr>
              <w:pStyle w:val="124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new LinePattern(borderMode, Border.BOX).setOffset(offset)</w:t>
            </w:r>
          </w:p>
          <w:p w:rsidR="004F06A9" w:rsidRDefault="004F06A9" w:rsidP="004F06A9">
            <w:pPr>
              <w:pStyle w:val="124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));</w:t>
            </w:r>
          </w:p>
          <w:p w:rsidR="004F06A9" w:rsidRDefault="004F06A9" w:rsidP="004F06A9">
            <w:pPr>
              <w:pStyle w:val="124"/>
            </w:pPr>
            <w:r>
              <w:rPr>
                <w:rFonts w:hint="eastAsia"/>
              </w:rPr>
              <w:tab/>
              <w:t xml:space="preserve">// </w:t>
            </w:r>
            <w:r>
              <w:t>…</w:t>
            </w:r>
            <w:r>
              <w:rPr>
                <w:rFonts w:hint="eastAsia"/>
              </w:rPr>
              <w:t>.</w:t>
            </w:r>
          </w:p>
          <w:p w:rsidR="004F06A9" w:rsidRDefault="004F06A9" w:rsidP="0050776B">
            <w:pPr>
              <w:pStyle w:val="124"/>
            </w:pPr>
            <w:r>
              <w:rPr>
                <w:rFonts w:hint="eastAsia"/>
              </w:rPr>
              <w:t>}</w:t>
            </w:r>
          </w:p>
          <w:p w:rsidR="0050776B" w:rsidRDefault="004F06A9" w:rsidP="004F06A9">
            <w:pPr>
              <w:pStyle w:val="15"/>
            </w:pPr>
            <w:r>
              <w:drawing>
                <wp:inline distT="0" distB="0" distL="0" distR="0" wp14:anchorId="639B3BD2" wp14:editId="5552E518">
                  <wp:extent cx="1745673" cy="2246777"/>
                  <wp:effectExtent l="76200" t="38100" r="83185" b="11557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28" cy="2240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 wp14:anchorId="682BA295" wp14:editId="6D09184D">
                  <wp:extent cx="1733797" cy="2234670"/>
                  <wp:effectExtent l="76200" t="38100" r="76200" b="10858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964" cy="22413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2C7D" w:rsidRDefault="00292C7D" w:rsidP="004F06A9">
      <w:pPr>
        <w:pStyle w:val="afa"/>
      </w:pPr>
    </w:p>
    <w:p w:rsidR="00AF7B03" w:rsidRDefault="003C7D61" w:rsidP="00AF7B03">
      <w:pPr>
        <w:pStyle w:val="3"/>
      </w:pPr>
      <w:bookmarkStart w:id="54" w:name="_Toc428885681"/>
      <w:r>
        <w:t>RowBackgroundColor</w:t>
      </w:r>
      <w:bookmarkEnd w:id="54"/>
    </w:p>
    <w:p w:rsidR="00292C7D" w:rsidRDefault="003C7D61" w:rsidP="00AF7B03">
      <w:pPr>
        <w:pStyle w:val="31"/>
      </w:pPr>
      <w:r>
        <w:rPr>
          <w:rFonts w:hint="eastAsia"/>
        </w:rPr>
        <w:t>設定</w:t>
      </w:r>
      <w:r w:rsidR="00A76A73">
        <w:rPr>
          <w:rFonts w:hint="eastAsia"/>
        </w:rPr>
        <w:t>可</w:t>
      </w:r>
      <w:r>
        <w:rPr>
          <w:rFonts w:hint="eastAsia"/>
        </w:rPr>
        <w:t>每列底色變化</w:t>
      </w:r>
      <w:r w:rsidR="00A76A73">
        <w:rPr>
          <w:rFonts w:hint="eastAsia"/>
        </w:rPr>
        <w:t>，以下</w:t>
      </w:r>
      <w:r w:rsidR="00292C7D">
        <w:rPr>
          <w:rFonts w:hint="eastAsia"/>
        </w:rPr>
        <w:t>示範</w:t>
      </w:r>
      <w:r w:rsidR="00A76A73">
        <w:rPr>
          <w:rFonts w:hint="eastAsia"/>
        </w:rPr>
        <w:t>輸出</w:t>
      </w:r>
      <w:proofErr w:type="gramStart"/>
      <w:r w:rsidR="00292C7D">
        <w:rPr>
          <w:rFonts w:hint="eastAsia"/>
        </w:rPr>
        <w:t>標題列</w:t>
      </w:r>
      <w:r w:rsidR="00A76A73">
        <w:rPr>
          <w:rFonts w:hint="eastAsia"/>
        </w:rPr>
        <w:t>用</w:t>
      </w:r>
      <w:r w:rsidR="00292C7D">
        <w:rPr>
          <w:rFonts w:hint="eastAsia"/>
        </w:rPr>
        <w:t>一種</w:t>
      </w:r>
      <w:proofErr w:type="gramEnd"/>
      <w:r w:rsidR="00292C7D">
        <w:rPr>
          <w:rFonts w:hint="eastAsia"/>
        </w:rPr>
        <w:t>顏色、</w:t>
      </w:r>
      <w:proofErr w:type="gramStart"/>
      <w:r w:rsidR="005B4641">
        <w:rPr>
          <w:rFonts w:hint="eastAsia"/>
        </w:rPr>
        <w:t>內容列</w:t>
      </w:r>
      <w:r w:rsidR="00A76A73">
        <w:rPr>
          <w:rFonts w:hint="eastAsia"/>
        </w:rPr>
        <w:t>用</w:t>
      </w:r>
      <w:r w:rsidR="005B4641">
        <w:rPr>
          <w:rFonts w:hint="eastAsia"/>
        </w:rPr>
        <w:t>三種</w:t>
      </w:r>
      <w:proofErr w:type="gramEnd"/>
      <w:r w:rsidR="005B4641">
        <w:rPr>
          <w:rFonts w:hint="eastAsia"/>
        </w:rPr>
        <w:t>顏色輪換。</w:t>
      </w:r>
    </w:p>
    <w:tbl>
      <w:tblPr>
        <w:tblStyle w:val="afd"/>
        <w:tblW w:w="0" w:type="auto"/>
        <w:tblInd w:w="1134" w:type="dxa"/>
        <w:tblLook w:val="04A0" w:firstRow="1" w:lastRow="0" w:firstColumn="1" w:lastColumn="0" w:noHBand="0" w:noVBand="1"/>
      </w:tblPr>
      <w:tblGrid>
        <w:gridCol w:w="8152"/>
      </w:tblGrid>
      <w:tr w:rsidR="00033613" w:rsidTr="001E1971">
        <w:tc>
          <w:tcPr>
            <w:tcW w:w="8152" w:type="dxa"/>
          </w:tcPr>
          <w:p w:rsidR="00033613" w:rsidRPr="000F2058" w:rsidRDefault="005D56A2" w:rsidP="00033613">
            <w:pPr>
              <w:pStyle w:val="123"/>
            </w:pPr>
            <w:r w:rsidRPr="005D56A2">
              <w:t>Sample_104_TableDecorator_colors</w:t>
            </w:r>
          </w:p>
          <w:p w:rsidR="00033613" w:rsidRDefault="00033613" w:rsidP="00033613">
            <w:pPr>
              <w:pStyle w:val="124"/>
            </w:pP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RowBackgroundColor rbc = new RowBackgroundColor(</w:t>
            </w:r>
            <w:r w:rsidRPr="00737F43">
              <w:rPr>
                <w:highlight w:val="yellow"/>
              </w:rPr>
              <w:t>new Color(0xE0F0F0)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 xml:space="preserve">    , </w:t>
            </w:r>
            <w:r w:rsidRPr="00737F43">
              <w:rPr>
                <w:highlight w:val="yellow"/>
              </w:rPr>
              <w:t>new Color(0xF0F0E0)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 xml:space="preserve">    , </w:t>
            </w:r>
            <w:r w:rsidRPr="00737F43">
              <w:rPr>
                <w:highlight w:val="yellow"/>
              </w:rPr>
              <w:t>new Color(0xF0E0F0))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final TableiText table = pdfDocument.createTable(80, 3);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table.getDefaultFormat()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 xml:space="preserve">        .setBorder(Border.NONE)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 xml:space="preserve">        .setBackgroundColor(Color.lightGray);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repeatCells(table, "HEADER1", 3);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repeatCells(table, "HEADER2", 3);</w:t>
            </w:r>
            <w:r w:rsidR="00BC2192">
              <w:rPr>
                <w:rFonts w:hint="eastAsia"/>
              </w:rPr>
              <w:t xml:space="preserve"> </w:t>
            </w:r>
            <w:r w:rsidR="00BC2192">
              <w:rPr>
                <w:rFonts w:hint="eastAsia"/>
              </w:rPr>
              <w:tab/>
              <w:t xml:space="preserve">// Header </w:t>
            </w:r>
            <w:r w:rsidR="00BC2192">
              <w:rPr>
                <w:rFonts w:hint="eastAsia"/>
              </w:rPr>
              <w:t>佔兩列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repeatCells(table, "FOOTER", 3);</w:t>
            </w:r>
            <w:r w:rsidR="00BC2192">
              <w:rPr>
                <w:rFonts w:hint="eastAsia"/>
              </w:rPr>
              <w:t xml:space="preserve"> </w:t>
            </w:r>
            <w:r w:rsidR="00BC2192">
              <w:rPr>
                <w:rFonts w:hint="eastAsia"/>
              </w:rPr>
              <w:tab/>
              <w:t xml:space="preserve">// Footer </w:t>
            </w:r>
            <w:r w:rsidR="00BC2192">
              <w:rPr>
                <w:rFonts w:hint="eastAsia"/>
              </w:rPr>
              <w:t>佔一列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table.setHeaderRows(3);</w:t>
            </w:r>
            <w:r w:rsidR="00BC2192">
              <w:rPr>
                <w:rFonts w:hint="eastAsia"/>
              </w:rPr>
              <w:t xml:space="preserve"> </w:t>
            </w:r>
            <w:r w:rsidR="00BC2192">
              <w:rPr>
                <w:rFonts w:hint="eastAsia"/>
              </w:rPr>
              <w:tab/>
              <w:t xml:space="preserve">// </w:t>
            </w:r>
            <w:r w:rsidR="00BC2192">
              <w:rPr>
                <w:rFonts w:hint="eastAsia"/>
              </w:rPr>
              <w:t>所有</w:t>
            </w:r>
            <w:r w:rsidR="00BC2192">
              <w:rPr>
                <w:rFonts w:hint="eastAsia"/>
              </w:rPr>
              <w:t xml:space="preserve">Header </w:t>
            </w:r>
            <w:r w:rsidR="00BC2192">
              <w:rPr>
                <w:rFonts w:hint="eastAsia"/>
              </w:rPr>
              <w:t>共三列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table.setFooterRows(1);</w:t>
            </w:r>
            <w:r w:rsidR="00BC2192">
              <w:rPr>
                <w:rFonts w:hint="eastAsia"/>
              </w:rPr>
              <w:t xml:space="preserve"> </w:t>
            </w:r>
            <w:r w:rsidR="00BC2192">
              <w:rPr>
                <w:rFonts w:hint="eastAsia"/>
              </w:rPr>
              <w:tab/>
              <w:t xml:space="preserve">// </w:t>
            </w:r>
            <w:r w:rsidR="00BC2192">
              <w:rPr>
                <w:rFonts w:hint="eastAsia"/>
              </w:rPr>
              <w:t>其中</w:t>
            </w:r>
            <w:r w:rsidR="00BC2192">
              <w:rPr>
                <w:rFonts w:hint="eastAsia"/>
              </w:rPr>
              <w:t xml:space="preserve">Footer </w:t>
            </w:r>
            <w:r w:rsidR="00BC2192">
              <w:rPr>
                <w:rFonts w:hint="eastAsia"/>
              </w:rPr>
              <w:t>佔一列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repeatCells(table, "TEST", 15);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rPr>
                <w:rFonts w:hint="eastAsia"/>
              </w:rPr>
              <w:t>table.addCell("INNER TABLE \n</w:t>
            </w:r>
            <w:r>
              <w:rPr>
                <w:rFonts w:hint="eastAsia"/>
              </w:rPr>
              <w:t>整塊內部表格使用同一底色</w:t>
            </w:r>
            <w:r>
              <w:rPr>
                <w:rFonts w:hint="eastAsia"/>
              </w:rPr>
              <w:t>"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 xml:space="preserve">    , new CellFormat().setAlignV(AlignV.MIDDLE), 2);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InnerTable inner = table.createInnerTable(2, 0);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repeatCells(inner, "TEST2", 5);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 xml:space="preserve">inner.appendMe()           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>
              <w:t>repeatCells(table, "TEST", this.lines*3);</w:t>
            </w:r>
          </w:p>
          <w:p w:rsidR="00A76A73" w:rsidRDefault="00A76A73" w:rsidP="00BC2192">
            <w:pPr>
              <w:pStyle w:val="124"/>
              <w:tabs>
                <w:tab w:val="left" w:pos="3969"/>
              </w:tabs>
            </w:pPr>
            <w:r w:rsidRPr="00737F43">
              <w:rPr>
                <w:highlight w:val="yellow"/>
              </w:rPr>
              <w:t>table.addEventDecorators(rbc);</w:t>
            </w:r>
          </w:p>
          <w:p w:rsidR="00A76A73" w:rsidRPr="004F06A9" w:rsidRDefault="00A76A73" w:rsidP="00BC2192">
            <w:pPr>
              <w:pStyle w:val="124"/>
              <w:tabs>
                <w:tab w:val="left" w:pos="3969"/>
              </w:tabs>
            </w:pPr>
            <w:r>
              <w:t>table.appendMe()</w:t>
            </w:r>
          </w:p>
          <w:p w:rsidR="00033613" w:rsidRDefault="00A76A73" w:rsidP="001E1971">
            <w:pPr>
              <w:pStyle w:val="15"/>
            </w:pPr>
            <w:r>
              <w:rPr>
                <w:rFonts w:hint="eastAsia"/>
              </w:rPr>
              <w:t xml:space="preserve">P1. </w:t>
            </w:r>
            <w:r>
              <w:drawing>
                <wp:inline distT="0" distB="0" distL="0" distR="0" wp14:anchorId="10F62A93" wp14:editId="4ECC12C2">
                  <wp:extent cx="1835166" cy="1908229"/>
                  <wp:effectExtent l="76200" t="38100" r="69850" b="11112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05" cy="18975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033613">
              <w:t xml:space="preserve"> </w:t>
            </w:r>
            <w:r>
              <w:rPr>
                <w:rFonts w:hint="eastAsia"/>
              </w:rPr>
              <w:t xml:space="preserve">P2. </w:t>
            </w:r>
            <w:r>
              <w:drawing>
                <wp:inline distT="0" distB="0" distL="0" distR="0" wp14:anchorId="05F86FA7" wp14:editId="26DFFE9C">
                  <wp:extent cx="1774252" cy="1900052"/>
                  <wp:effectExtent l="76200" t="38100" r="73660" b="11938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16" cy="19040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2D50" w:rsidRDefault="009E2724" w:rsidP="006C423E">
      <w:pPr>
        <w:pStyle w:val="1"/>
      </w:pPr>
      <w:bookmarkStart w:id="55" w:name="_Toc428885682"/>
      <w:r>
        <w:rPr>
          <w:rFonts w:hint="eastAsia"/>
        </w:rPr>
        <w:lastRenderedPageBreak/>
        <w:t>通用表格</w:t>
      </w:r>
      <w:bookmarkEnd w:id="55"/>
    </w:p>
    <w:p w:rsidR="004A287A" w:rsidRDefault="004A287A" w:rsidP="004A287A">
      <w:pPr>
        <w:pStyle w:val="2"/>
      </w:pPr>
      <w:bookmarkStart w:id="56" w:name="_Toc428885683"/>
      <w:r>
        <w:rPr>
          <w:rFonts w:hint="eastAsia"/>
        </w:rPr>
        <w:t>概念</w:t>
      </w:r>
      <w:bookmarkEnd w:id="56"/>
    </w:p>
    <w:p w:rsidR="004A287A" w:rsidRDefault="004A287A" w:rsidP="004A287A">
      <w:pPr>
        <w:pStyle w:val="21"/>
      </w:pPr>
      <w:r>
        <w:rPr>
          <w:rFonts w:hint="eastAsia"/>
        </w:rPr>
        <w:t>針對</w:t>
      </w:r>
      <w:r>
        <w:rPr>
          <w:rFonts w:hint="eastAsia"/>
        </w:rPr>
        <w:t>JavaBean/Map</w:t>
      </w:r>
      <w:r>
        <w:rPr>
          <w:rFonts w:hint="eastAsia"/>
        </w:rPr>
        <w:t>形式資料來源，以相同的</w:t>
      </w:r>
      <w:r>
        <w:rPr>
          <w:rFonts w:hint="eastAsia"/>
        </w:rPr>
        <w:t>Table Metadata</w:t>
      </w:r>
      <w:r>
        <w:rPr>
          <w:rFonts w:hint="eastAsia"/>
        </w:rPr>
        <w:t>轉換為不同格式</w:t>
      </w:r>
      <w:r>
        <w:rPr>
          <w:rFonts w:hint="eastAsia"/>
        </w:rPr>
        <w:t>(PDF/Excel/CSV)</w:t>
      </w:r>
      <w:r>
        <w:rPr>
          <w:rFonts w:hint="eastAsia"/>
        </w:rPr>
        <w:t>輸出，方便客戶要求變換報表格式時處理。</w:t>
      </w:r>
    </w:p>
    <w:p w:rsidR="00B45378" w:rsidRPr="00B45378" w:rsidRDefault="004A287A" w:rsidP="001E6AA1">
      <w:pPr>
        <w:pStyle w:val="2"/>
      </w:pPr>
      <w:bookmarkStart w:id="57" w:name="_Toc428885684"/>
      <w:r w:rsidRPr="004A287A">
        <w:rPr>
          <w:rFonts w:hint="eastAsia"/>
        </w:rPr>
        <w:t>設定方式</w:t>
      </w:r>
      <w:bookmarkEnd w:id="57"/>
    </w:p>
    <w:p w:rsidR="004A287A" w:rsidRDefault="008E2D50" w:rsidP="004A287A">
      <w:pPr>
        <w:pStyle w:val="3"/>
      </w:pPr>
      <w:bookmarkStart w:id="58" w:name="_Toc428885685"/>
      <w:r>
        <w:rPr>
          <w:rFonts w:hint="eastAsia"/>
        </w:rPr>
        <w:t>直列表格</w:t>
      </w:r>
      <w:bookmarkEnd w:id="58"/>
    </w:p>
    <w:p w:rsidR="00713BBE" w:rsidRDefault="00713BBE" w:rsidP="00B45378">
      <w:pPr>
        <w:pStyle w:val="31"/>
      </w:pPr>
      <w:r>
        <w:rPr>
          <w:rFonts w:hint="eastAsia"/>
        </w:rPr>
        <w:t>直列表格即是一般最常見的報表型式，可有階層關係的標題列在最上方，但每列資料只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一列。同一列之間的欄位可能有相依關係，如相加、相減。所有資料也可能依前方的幾個欄位做群組統計。</w:t>
      </w:r>
      <w:r w:rsidR="001E6AA1">
        <w:rPr>
          <w:rFonts w:hint="eastAsia"/>
        </w:rPr>
        <w:t>如下表即是一個典型範例。</w:t>
      </w:r>
    </w:p>
    <w:tbl>
      <w:tblPr>
        <w:tblStyle w:val="afd"/>
        <w:tblW w:w="0" w:type="auto"/>
        <w:tblInd w:w="959" w:type="dxa"/>
        <w:tblLook w:val="04A0" w:firstRow="1" w:lastRow="0" w:firstColumn="1" w:lastColumn="0" w:noHBand="0" w:noVBand="1"/>
      </w:tblPr>
      <w:tblGrid>
        <w:gridCol w:w="1194"/>
        <w:gridCol w:w="1019"/>
        <w:gridCol w:w="1019"/>
        <w:gridCol w:w="1019"/>
        <w:gridCol w:w="1019"/>
        <w:gridCol w:w="1019"/>
        <w:gridCol w:w="1019"/>
        <w:gridCol w:w="1019"/>
      </w:tblGrid>
      <w:tr w:rsidR="00972DE4" w:rsidTr="00972DE4">
        <w:tc>
          <w:tcPr>
            <w:tcW w:w="1194" w:type="dxa"/>
            <w:vMerge w:val="restart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區域別</w:t>
            </w:r>
          </w:p>
        </w:tc>
        <w:tc>
          <w:tcPr>
            <w:tcW w:w="3057" w:type="dxa"/>
            <w:gridSpan w:val="3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遷出人數</w:t>
            </w:r>
          </w:p>
        </w:tc>
        <w:tc>
          <w:tcPr>
            <w:tcW w:w="3057" w:type="dxa"/>
            <w:gridSpan w:val="3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遷入人數</w:t>
            </w:r>
          </w:p>
        </w:tc>
        <w:tc>
          <w:tcPr>
            <w:tcW w:w="1019" w:type="dxa"/>
            <w:vMerge w:val="restart"/>
            <w:shd w:val="clear" w:color="auto" w:fill="D9D9D9" w:themeFill="background1" w:themeFillShade="D9"/>
          </w:tcPr>
          <w:p w:rsidR="00972DE4" w:rsidRDefault="005C61E9" w:rsidP="005C61E9">
            <w:pPr>
              <w:pStyle w:val="122"/>
            </w:pPr>
            <w:r>
              <w:rPr>
                <w:rFonts w:hint="eastAsia"/>
              </w:rPr>
              <w:t>淨</w:t>
            </w:r>
            <w:r w:rsidR="00972DE4">
              <w:rPr>
                <w:rFonts w:hint="eastAsia"/>
              </w:rPr>
              <w:t>增減</w:t>
            </w:r>
          </w:p>
          <w:p w:rsidR="005C61E9" w:rsidRDefault="005C61E9" w:rsidP="005C61E9">
            <w:pPr>
              <w:pStyle w:val="122"/>
            </w:pPr>
            <w:r>
              <w:rPr>
                <w:rFonts w:hint="eastAsia"/>
              </w:rPr>
              <w:t>人數</w:t>
            </w:r>
          </w:p>
        </w:tc>
      </w:tr>
      <w:tr w:rsidR="00972DE4" w:rsidTr="00972DE4">
        <w:tc>
          <w:tcPr>
            <w:tcW w:w="1194" w:type="dxa"/>
            <w:vMerge/>
            <w:shd w:val="clear" w:color="auto" w:fill="D9D9D9" w:themeFill="background1" w:themeFillShade="D9"/>
          </w:tcPr>
          <w:p w:rsidR="00972DE4" w:rsidRDefault="00972DE4" w:rsidP="00972DE4">
            <w:pPr>
              <w:pStyle w:val="15"/>
            </w:pPr>
          </w:p>
        </w:tc>
        <w:tc>
          <w:tcPr>
            <w:tcW w:w="1019" w:type="dxa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男</w:t>
            </w:r>
          </w:p>
        </w:tc>
        <w:tc>
          <w:tcPr>
            <w:tcW w:w="1019" w:type="dxa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女</w:t>
            </w:r>
          </w:p>
        </w:tc>
        <w:tc>
          <w:tcPr>
            <w:tcW w:w="1019" w:type="dxa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小計</w:t>
            </w:r>
          </w:p>
        </w:tc>
        <w:tc>
          <w:tcPr>
            <w:tcW w:w="1019" w:type="dxa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男</w:t>
            </w:r>
          </w:p>
        </w:tc>
        <w:tc>
          <w:tcPr>
            <w:tcW w:w="1019" w:type="dxa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女</w:t>
            </w:r>
          </w:p>
        </w:tc>
        <w:tc>
          <w:tcPr>
            <w:tcW w:w="1019" w:type="dxa"/>
            <w:shd w:val="clear" w:color="auto" w:fill="D9D9D9" w:themeFill="background1" w:themeFillShade="D9"/>
            <w:vAlign w:val="center"/>
          </w:tcPr>
          <w:p w:rsidR="00972DE4" w:rsidRDefault="00972DE4" w:rsidP="005C61E9">
            <w:pPr>
              <w:pStyle w:val="122"/>
            </w:pPr>
            <w:r>
              <w:rPr>
                <w:rFonts w:hint="eastAsia"/>
              </w:rPr>
              <w:t>小計</w:t>
            </w:r>
          </w:p>
        </w:tc>
        <w:tc>
          <w:tcPr>
            <w:tcW w:w="1019" w:type="dxa"/>
            <w:vMerge/>
            <w:shd w:val="clear" w:color="auto" w:fill="D9D9D9" w:themeFill="background1" w:themeFillShade="D9"/>
          </w:tcPr>
          <w:p w:rsidR="00972DE4" w:rsidRDefault="00972DE4" w:rsidP="005C61E9">
            <w:pPr>
              <w:pStyle w:val="122"/>
            </w:pPr>
          </w:p>
        </w:tc>
      </w:tr>
      <w:tr w:rsidR="00972DE4" w:rsidTr="00972DE4">
        <w:tc>
          <w:tcPr>
            <w:tcW w:w="1194" w:type="dxa"/>
          </w:tcPr>
          <w:p w:rsidR="00972DE4" w:rsidRDefault="000B5DD7" w:rsidP="000B5DD7">
            <w:pPr>
              <w:pStyle w:val="124"/>
            </w:pPr>
            <w:r>
              <w:rPr>
                <w:rFonts w:hint="eastAsia"/>
              </w:rPr>
              <w:t>A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10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20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30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5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5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10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20</w:t>
            </w:r>
          </w:p>
        </w:tc>
      </w:tr>
      <w:tr w:rsidR="00972DE4" w:rsidTr="00972DE4">
        <w:tc>
          <w:tcPr>
            <w:tcW w:w="1194" w:type="dxa"/>
          </w:tcPr>
          <w:p w:rsidR="00972DE4" w:rsidRDefault="000B5DD7" w:rsidP="000B5DD7">
            <w:pPr>
              <w:pStyle w:val="124"/>
            </w:pPr>
            <w:r>
              <w:rPr>
                <w:rFonts w:hint="eastAsia"/>
              </w:rPr>
              <w:t>B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20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30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50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50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50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100</w:t>
            </w:r>
          </w:p>
        </w:tc>
        <w:tc>
          <w:tcPr>
            <w:tcW w:w="1019" w:type="dxa"/>
          </w:tcPr>
          <w:p w:rsidR="00972DE4" w:rsidRDefault="000B5DD7" w:rsidP="000B5DD7">
            <w:pPr>
              <w:pStyle w:val="123"/>
            </w:pPr>
            <w:r>
              <w:rPr>
                <w:rFonts w:hint="eastAsia"/>
              </w:rPr>
              <w:t>-50</w:t>
            </w:r>
          </w:p>
        </w:tc>
      </w:tr>
      <w:tr w:rsidR="00A2295E" w:rsidTr="00972DE4">
        <w:tc>
          <w:tcPr>
            <w:tcW w:w="1194" w:type="dxa"/>
          </w:tcPr>
          <w:p w:rsidR="00A2295E" w:rsidRDefault="00A2295E" w:rsidP="000B5DD7">
            <w:pPr>
              <w:pStyle w:val="124"/>
            </w:pPr>
            <w:r>
              <w:rPr>
                <w:rFonts w:hint="eastAsia"/>
              </w:rPr>
              <w:t>總計</w:t>
            </w:r>
          </w:p>
        </w:tc>
        <w:tc>
          <w:tcPr>
            <w:tcW w:w="1019" w:type="dxa"/>
          </w:tcPr>
          <w:p w:rsidR="00A2295E" w:rsidRDefault="00A2295E" w:rsidP="000B5DD7">
            <w:pPr>
              <w:pStyle w:val="123"/>
            </w:pPr>
            <w:r>
              <w:rPr>
                <w:rFonts w:hint="eastAsia"/>
              </w:rPr>
              <w:t>30</w:t>
            </w:r>
          </w:p>
        </w:tc>
        <w:tc>
          <w:tcPr>
            <w:tcW w:w="1019" w:type="dxa"/>
          </w:tcPr>
          <w:p w:rsidR="00A2295E" w:rsidRDefault="00A2295E" w:rsidP="000B5DD7">
            <w:pPr>
              <w:pStyle w:val="123"/>
            </w:pPr>
            <w:r>
              <w:rPr>
                <w:rFonts w:hint="eastAsia"/>
              </w:rPr>
              <w:t>50</w:t>
            </w:r>
          </w:p>
        </w:tc>
        <w:tc>
          <w:tcPr>
            <w:tcW w:w="1019" w:type="dxa"/>
          </w:tcPr>
          <w:p w:rsidR="00A2295E" w:rsidRDefault="00A2295E" w:rsidP="000B5DD7">
            <w:pPr>
              <w:pStyle w:val="123"/>
            </w:pPr>
            <w:r>
              <w:rPr>
                <w:rFonts w:hint="eastAsia"/>
              </w:rPr>
              <w:t>80</w:t>
            </w:r>
          </w:p>
        </w:tc>
        <w:tc>
          <w:tcPr>
            <w:tcW w:w="1019" w:type="dxa"/>
          </w:tcPr>
          <w:p w:rsidR="00A2295E" w:rsidRDefault="00A2295E" w:rsidP="000B5DD7">
            <w:pPr>
              <w:pStyle w:val="123"/>
            </w:pPr>
            <w:r>
              <w:rPr>
                <w:rFonts w:hint="eastAsia"/>
              </w:rPr>
              <w:t>55</w:t>
            </w:r>
          </w:p>
        </w:tc>
        <w:tc>
          <w:tcPr>
            <w:tcW w:w="1019" w:type="dxa"/>
          </w:tcPr>
          <w:p w:rsidR="00A2295E" w:rsidRDefault="00A2295E" w:rsidP="000B5DD7">
            <w:pPr>
              <w:pStyle w:val="123"/>
            </w:pPr>
            <w:r>
              <w:rPr>
                <w:rFonts w:hint="eastAsia"/>
              </w:rPr>
              <w:t>55</w:t>
            </w:r>
          </w:p>
        </w:tc>
        <w:tc>
          <w:tcPr>
            <w:tcW w:w="1019" w:type="dxa"/>
          </w:tcPr>
          <w:p w:rsidR="00A2295E" w:rsidRDefault="00A2295E" w:rsidP="000B5DD7">
            <w:pPr>
              <w:pStyle w:val="123"/>
            </w:pPr>
            <w:r>
              <w:rPr>
                <w:rFonts w:hint="eastAsia"/>
              </w:rPr>
              <w:t>110</w:t>
            </w:r>
          </w:p>
        </w:tc>
        <w:tc>
          <w:tcPr>
            <w:tcW w:w="1019" w:type="dxa"/>
          </w:tcPr>
          <w:p w:rsidR="00A2295E" w:rsidRDefault="00A2295E" w:rsidP="000B5DD7">
            <w:pPr>
              <w:pStyle w:val="123"/>
            </w:pPr>
            <w:r>
              <w:rPr>
                <w:rFonts w:hint="eastAsia"/>
              </w:rPr>
              <w:t>-30</w:t>
            </w:r>
          </w:p>
        </w:tc>
      </w:tr>
    </w:tbl>
    <w:p w:rsidR="00B45378" w:rsidRDefault="001E6AA1" w:rsidP="00B45378">
      <w:pPr>
        <w:pStyle w:val="31"/>
      </w:pPr>
      <w:r>
        <w:rPr>
          <w:rFonts w:hint="eastAsia"/>
        </w:rPr>
        <w:t>利用本套件輸出此類表格的</w:t>
      </w:r>
      <w:r w:rsidRPr="004A287A">
        <w:rPr>
          <w:rFonts w:hint="eastAsia"/>
        </w:rPr>
        <w:t>設定方式</w:t>
      </w:r>
      <w:r>
        <w:rPr>
          <w:rFonts w:hint="eastAsia"/>
        </w:rPr>
        <w:t>，第一步是</w:t>
      </w:r>
      <w:r w:rsidR="00B45378" w:rsidRPr="004F36B2">
        <w:rPr>
          <w:rFonts w:hint="eastAsia"/>
        </w:rPr>
        <w:t>先建立</w:t>
      </w:r>
      <w:r w:rsidR="00B45378" w:rsidRPr="004F36B2">
        <w:t>NormalTableMetadata</w:t>
      </w:r>
      <w:r w:rsidR="00B45378" w:rsidRPr="004F36B2">
        <w:rPr>
          <w:rFonts w:hint="eastAsia"/>
        </w:rPr>
        <w:t>，其後</w:t>
      </w:r>
      <w:r>
        <w:rPr>
          <w:rFonts w:hint="eastAsia"/>
        </w:rPr>
        <w:t>再</w:t>
      </w:r>
      <w:r w:rsidR="00B45378" w:rsidRPr="004F36B2">
        <w:rPr>
          <w:rFonts w:hint="eastAsia"/>
        </w:rPr>
        <w:t>插入個別欄位定義</w:t>
      </w:r>
      <w:r w:rsidR="00B45378" w:rsidRPr="004F36B2">
        <w:rPr>
          <w:rFonts w:hint="eastAsia"/>
        </w:rPr>
        <w:t>(</w:t>
      </w:r>
      <w:r>
        <w:rPr>
          <w:rFonts w:hint="eastAsia"/>
        </w:rPr>
        <w:t>含</w:t>
      </w:r>
      <w:r w:rsidR="00B45378" w:rsidRPr="004F36B2">
        <w:rPr>
          <w:rFonts w:hint="eastAsia"/>
        </w:rPr>
        <w:t>資料來源及格式</w:t>
      </w:r>
      <w:r w:rsidR="00B45378" w:rsidRPr="004F36B2">
        <w:rPr>
          <w:rFonts w:hint="eastAsia"/>
        </w:rPr>
        <w:t>)</w:t>
      </w:r>
      <w:r w:rsidR="00B45378" w:rsidRPr="004F36B2">
        <w:rPr>
          <w:rFonts w:hint="eastAsia"/>
        </w:rPr>
        <w:t>、群組定義。最後</w:t>
      </w:r>
      <w:r>
        <w:rPr>
          <w:rFonts w:hint="eastAsia"/>
        </w:rPr>
        <w:t>再使用</w:t>
      </w:r>
      <w:r w:rsidR="00B45378" w:rsidRPr="004F36B2">
        <w:t>PDFNormalTableTransfer</w:t>
      </w:r>
      <w:r w:rsidR="00B45378" w:rsidRPr="004F36B2">
        <w:rPr>
          <w:rFonts w:hint="eastAsia"/>
        </w:rPr>
        <w:t>、</w:t>
      </w:r>
      <w:r w:rsidR="00B45378" w:rsidRPr="004F36B2">
        <w:t>ExcelNormalTableTransfer</w:t>
      </w:r>
      <w:r w:rsidR="00B45378" w:rsidRPr="004F36B2">
        <w:rPr>
          <w:rFonts w:hint="eastAsia"/>
        </w:rPr>
        <w:t>等</w:t>
      </w:r>
      <w:r w:rsidR="004C13A7">
        <w:rPr>
          <w:rFonts w:hint="eastAsia"/>
        </w:rPr>
        <w:t>表格轉換器</w:t>
      </w:r>
      <w:r w:rsidR="00B45378" w:rsidRPr="004F36B2">
        <w:rPr>
          <w:rFonts w:hint="eastAsia"/>
        </w:rPr>
        <w:t>，</w:t>
      </w:r>
      <w:proofErr w:type="gramStart"/>
      <w:r w:rsidR="00B45378" w:rsidRPr="004F36B2">
        <w:rPr>
          <w:rFonts w:hint="eastAsia"/>
        </w:rPr>
        <w:t>撘</w:t>
      </w:r>
      <w:proofErr w:type="gramEnd"/>
      <w:r w:rsidR="00B45378" w:rsidRPr="004F36B2">
        <w:rPr>
          <w:rFonts w:hint="eastAsia"/>
        </w:rPr>
        <w:t>配原始資料</w:t>
      </w:r>
      <w:r w:rsidR="00B45378" w:rsidRPr="004F36B2">
        <w:rPr>
          <w:rFonts w:hint="eastAsia"/>
        </w:rPr>
        <w:t>(List&lt;</w:t>
      </w:r>
      <w:r w:rsidR="00B45378">
        <w:rPr>
          <w:rFonts w:hint="eastAsia"/>
        </w:rPr>
        <w:t>JavaBean/Map&gt;</w:t>
      </w:r>
      <w:r w:rsidR="00B45378" w:rsidRPr="004F36B2">
        <w:rPr>
          <w:rFonts w:hint="eastAsia"/>
        </w:rPr>
        <w:t>)</w:t>
      </w:r>
      <w:r w:rsidR="00B45378">
        <w:rPr>
          <w:rFonts w:hint="eastAsia"/>
        </w:rPr>
        <w:t>轉換為表格輸出。</w:t>
      </w:r>
    </w:p>
    <w:p w:rsidR="00951D25" w:rsidRDefault="00951D25" w:rsidP="00B45378">
      <w:pPr>
        <w:pStyle w:val="31"/>
      </w:pPr>
      <w:r>
        <w:rPr>
          <w:rFonts w:hint="eastAsia"/>
        </w:rPr>
        <w:t>以下逐一介紹</w:t>
      </w:r>
      <w:r>
        <w:rPr>
          <w:rFonts w:hint="eastAsia"/>
        </w:rPr>
        <w:t xml:space="preserve"> </w:t>
      </w:r>
      <w:r w:rsidRPr="004F36B2">
        <w:t>NormalTableMetadata</w:t>
      </w:r>
      <w:r>
        <w:rPr>
          <w:rFonts w:hint="eastAsia"/>
        </w:rPr>
        <w:t xml:space="preserve"> </w:t>
      </w:r>
      <w:r>
        <w:rPr>
          <w:rFonts w:hint="eastAsia"/>
        </w:rPr>
        <w:t>的可設定特性。</w:t>
      </w:r>
    </w:p>
    <w:p w:rsidR="00B45378" w:rsidRDefault="00951D25" w:rsidP="00951D25">
      <w:pPr>
        <w:pStyle w:val="4"/>
      </w:pPr>
      <w:r>
        <w:rPr>
          <w:rFonts w:hint="eastAsia"/>
        </w:rPr>
        <w:t>表格標題</w:t>
      </w:r>
      <w:r w:rsidR="00BE04FD">
        <w:rPr>
          <w:rFonts w:hint="eastAsia"/>
        </w:rPr>
        <w:t>(caption)</w:t>
      </w:r>
    </w:p>
    <w:p w:rsidR="001E6AA1" w:rsidRDefault="00BE04FD" w:rsidP="00B45378">
      <w:pPr>
        <w:pStyle w:val="31"/>
      </w:pPr>
      <w:r>
        <w:rPr>
          <w:rFonts w:hint="eastAsia"/>
        </w:rPr>
        <w:t>表格標題，即為當表格換頁時，重複出現在表格上方，</w:t>
      </w:r>
      <w:proofErr w:type="gramStart"/>
      <w:r>
        <w:rPr>
          <w:rFonts w:hint="eastAsia"/>
        </w:rPr>
        <w:t>無框級的</w:t>
      </w:r>
      <w:proofErr w:type="gramEnd"/>
      <w:r>
        <w:rPr>
          <w:rFonts w:hint="eastAsia"/>
        </w:rPr>
        <w:t>表格名稱。</w:t>
      </w:r>
      <w:r w:rsidR="00C04BBA">
        <w:rPr>
          <w:rFonts w:hint="eastAsia"/>
        </w:rPr>
        <w:t>但</w:t>
      </w:r>
      <w:r>
        <w:rPr>
          <w:rFonts w:hint="eastAsia"/>
        </w:rPr>
        <w:t>與前一章所介紹的</w:t>
      </w:r>
      <w:r>
        <w:rPr>
          <w:rFonts w:hint="eastAsia"/>
        </w:rPr>
        <w:t xml:space="preserve"> TableHeader </w:t>
      </w:r>
      <w:r>
        <w:rPr>
          <w:rFonts w:hint="eastAsia"/>
        </w:rPr>
        <w:t>略有不同，此處所定義的</w:t>
      </w:r>
      <w:r w:rsidR="00C04BBA">
        <w:rPr>
          <w:rFonts w:hint="eastAsia"/>
        </w:rPr>
        <w:t>Caption</w:t>
      </w:r>
      <w:r w:rsidR="00C04BBA">
        <w:rPr>
          <w:rFonts w:hint="eastAsia"/>
        </w:rPr>
        <w:t>是利用跨所有欄位的無框線欄位進行輸出。</w:t>
      </w:r>
    </w:p>
    <w:p w:rsidR="00B45378" w:rsidRDefault="00C04BBA" w:rsidP="00B45378">
      <w:pPr>
        <w:pStyle w:val="31"/>
      </w:pPr>
      <w:r w:rsidRPr="00C04BBA">
        <w:rPr>
          <w:rFonts w:hint="eastAsia"/>
        </w:rPr>
        <w:t>建立</w:t>
      </w:r>
      <w:r w:rsidRPr="00C04BBA">
        <w:rPr>
          <w:rFonts w:hint="eastAsia"/>
        </w:rPr>
        <w:t>TableMetadata</w:t>
      </w:r>
      <w:r w:rsidRPr="00C04BBA">
        <w:rPr>
          <w:rFonts w:hint="eastAsia"/>
        </w:rPr>
        <w:t>時</w:t>
      </w:r>
      <w:r>
        <w:rPr>
          <w:rFonts w:hint="eastAsia"/>
        </w:rPr>
        <w:t>就</w:t>
      </w:r>
      <w:r w:rsidRPr="00C04BBA">
        <w:rPr>
          <w:rFonts w:hint="eastAsia"/>
        </w:rPr>
        <w:t>可傳入</w:t>
      </w:r>
      <w:r w:rsidRPr="00C04BBA">
        <w:rPr>
          <w:rFonts w:hint="eastAsia"/>
        </w:rPr>
        <w:t>Caption</w:t>
      </w:r>
      <w:r w:rsidRPr="00C04BBA">
        <w:rPr>
          <w:rFonts w:hint="eastAsia"/>
        </w:rPr>
        <w:t>文字。若為空字串就不顯示標題，也不佔用空間。</w:t>
      </w:r>
    </w:p>
    <w:tbl>
      <w:tblPr>
        <w:tblStyle w:val="afd"/>
        <w:tblW w:w="0" w:type="auto"/>
        <w:tblInd w:w="534" w:type="dxa"/>
        <w:tblLook w:val="04A0" w:firstRow="1" w:lastRow="0" w:firstColumn="1" w:lastColumn="0" w:noHBand="0" w:noVBand="1"/>
      </w:tblPr>
      <w:tblGrid>
        <w:gridCol w:w="8752"/>
      </w:tblGrid>
      <w:tr w:rsidR="00C04BBA" w:rsidTr="00C04BBA">
        <w:tc>
          <w:tcPr>
            <w:tcW w:w="8752" w:type="dxa"/>
          </w:tcPr>
          <w:p w:rsidR="00C04BBA" w:rsidRPr="000F2058" w:rsidRDefault="00C04BBA" w:rsidP="00C04BBA">
            <w:pPr>
              <w:pStyle w:val="123"/>
            </w:pPr>
            <w:r w:rsidRPr="00180439">
              <w:t>Sample_104_TableDecorator_outerBorder</w:t>
            </w:r>
          </w:p>
          <w:p w:rsidR="00C04BBA" w:rsidRDefault="00C04BBA" w:rsidP="00C04BBA">
            <w:pPr>
              <w:pStyle w:val="124"/>
            </w:pPr>
          </w:p>
          <w:p w:rsidR="00C04BBA" w:rsidRDefault="00C04BBA" w:rsidP="00C04BBA">
            <w:pPr>
              <w:pStyle w:val="124"/>
            </w:pPr>
            <w:r w:rsidRPr="00C04BBA">
              <w:rPr>
                <w:rFonts w:hint="eastAsia"/>
              </w:rPr>
              <w:t>pdfDocument.writeText("</w:t>
            </w:r>
            <w:r w:rsidRPr="00C04BBA">
              <w:rPr>
                <w:rFonts w:hint="eastAsia"/>
              </w:rPr>
              <w:t>無標題表格</w:t>
            </w:r>
            <w:r w:rsidRPr="00C04BBA">
              <w:rPr>
                <w:rFonts w:hint="eastAsia"/>
              </w:rPr>
              <w:t>");</w:t>
            </w:r>
          </w:p>
          <w:p w:rsidR="00C04BBA" w:rsidRDefault="00C04BBA" w:rsidP="00C04BBA">
            <w:pPr>
              <w:pStyle w:val="124"/>
            </w:pPr>
            <w:r>
              <w:lastRenderedPageBreak/>
              <w:t>new PDFNormalTableTransfer(pdfDocument, BASIC_METADATA(""))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</w:r>
            <w:r>
              <w:t>.transTable(SAMPLE_VO.mockDataset());</w:t>
            </w:r>
          </w:p>
          <w:p w:rsidR="00C04BBA" w:rsidRDefault="00C04BBA" w:rsidP="00C04BBA">
            <w:pPr>
              <w:pStyle w:val="124"/>
            </w:pPr>
          </w:p>
          <w:p w:rsidR="00C04BBA" w:rsidRDefault="00C04BBA" w:rsidP="00C04BBA">
            <w:pPr>
              <w:pStyle w:val="124"/>
            </w:pPr>
            <w:r>
              <w:t>pdfDocument.newPage();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>pdfDocument.writeText("</w:t>
            </w:r>
            <w:r>
              <w:rPr>
                <w:rFonts w:hint="eastAsia"/>
              </w:rPr>
              <w:t>含標題表格：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標題：測試表格</w:t>
            </w:r>
            <w:r>
              <w:rPr>
                <w:rFonts w:hint="eastAsia"/>
              </w:rPr>
              <w:t>)");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>new PDFNormalTableTransfer(pdfDocument, BASIC_METADATA("</w:t>
            </w:r>
            <w:r>
              <w:rPr>
                <w:rFonts w:hint="eastAsia"/>
              </w:rPr>
              <w:t>標題：測試表格</w:t>
            </w:r>
            <w:r>
              <w:rPr>
                <w:rFonts w:hint="eastAsia"/>
              </w:rPr>
              <w:t>"))</w:t>
            </w:r>
          </w:p>
          <w:p w:rsidR="00C04BBA" w:rsidRPr="004F06A9" w:rsidRDefault="00C04BBA" w:rsidP="00C04BBA">
            <w:pPr>
              <w:pStyle w:val="124"/>
            </w:pPr>
            <w:r>
              <w:rPr>
                <w:rFonts w:hint="eastAsia"/>
              </w:rPr>
              <w:tab/>
              <w:t>.transTable(SAMPLE_VO.mockDataset());</w:t>
            </w:r>
          </w:p>
          <w:p w:rsidR="00C04BBA" w:rsidRDefault="00C04BBA" w:rsidP="00C04BBA">
            <w:pPr>
              <w:pStyle w:val="124"/>
            </w:pPr>
          </w:p>
          <w:p w:rsidR="00C04BBA" w:rsidRDefault="00C04BBA" w:rsidP="00C04BBA">
            <w:pPr>
              <w:pStyle w:val="124"/>
            </w:pPr>
            <w:r>
              <w:t>public NormalTableMetadata BASIC_METADATA(String captionText) {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</w:r>
            <w:r>
              <w:t xml:space="preserve">final NormalTableMetadata </w:t>
            </w:r>
            <w:r>
              <w:rPr>
                <w:rFonts w:hint="eastAsia"/>
              </w:rPr>
              <w:t>tm</w:t>
            </w:r>
            <w:r>
              <w:t xml:space="preserve"> = new NormalTableMetadata(captionText);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</w:r>
            <w:r>
              <w:t>tableMeta.getDefaultContentFormat().setAlignV(AlignV.MIDDLE);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  <w:t>ColumnMetadata colA = tm.append("</w:t>
            </w:r>
            <w:r>
              <w:rPr>
                <w:rFonts w:hint="eastAsia"/>
              </w:rPr>
              <w:t>年度</w:t>
            </w:r>
            <w:r>
              <w:rPr>
                <w:rFonts w:hint="eastAsia"/>
              </w:rPr>
              <w:t>", new BeanProperty("text1"), 20);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  <w:t>ColumnMetadata colB = tm.append("</w:t>
            </w:r>
            <w:r>
              <w:rPr>
                <w:rFonts w:hint="eastAsia"/>
              </w:rPr>
              <w:t>地區</w:t>
            </w:r>
            <w:r>
              <w:rPr>
                <w:rFonts w:hint="eastAsia"/>
              </w:rPr>
              <w:t>", new BeanProperty("text2"), 20);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  <w:t>ColumnMetadata colC = tm.append("</w:t>
            </w:r>
            <w:r>
              <w:rPr>
                <w:rFonts w:hint="eastAsia"/>
              </w:rPr>
              <w:t>項目</w:t>
            </w:r>
            <w:r>
              <w:rPr>
                <w:rFonts w:hint="eastAsia"/>
              </w:rPr>
              <w:t>", new BeanProperty("text3"), 20);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  <w:t>ColumnMetadata colD = tm.append("</w:t>
            </w:r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1", new BeanProperty("value1"), 20);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</w:r>
            <w:r>
              <w:t>c</w:t>
            </w:r>
            <w:r>
              <w:rPr>
                <w:rFonts w:hint="eastAsia"/>
              </w:rPr>
              <w:t>ol</w:t>
            </w:r>
            <w:r>
              <w:t>D.getContentFormat().setAlignH(AlignH.RIGHT);</w:t>
            </w:r>
          </w:p>
          <w:p w:rsidR="00C04BBA" w:rsidRDefault="00C04BBA" w:rsidP="00C04BBA">
            <w:pPr>
              <w:pStyle w:val="124"/>
            </w:pPr>
            <w:r>
              <w:rPr>
                <w:rFonts w:hint="eastAsia"/>
              </w:rPr>
              <w:tab/>
            </w:r>
            <w:r>
              <w:t>return t</w:t>
            </w:r>
            <w:r>
              <w:rPr>
                <w:rFonts w:hint="eastAsia"/>
              </w:rPr>
              <w:t>m;</w:t>
            </w:r>
          </w:p>
          <w:p w:rsidR="00C04BBA" w:rsidRDefault="00C04BBA" w:rsidP="00C04BBA">
            <w:pPr>
              <w:pStyle w:val="124"/>
            </w:pPr>
            <w:r>
              <w:t>}</w:t>
            </w:r>
          </w:p>
          <w:p w:rsidR="00D852B0" w:rsidRDefault="00D852B0" w:rsidP="00C04BBA">
            <w:pPr>
              <w:pStyle w:val="124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輸出結果：</w:t>
            </w:r>
          </w:p>
          <w:p w:rsidR="00C04BBA" w:rsidRDefault="00D852B0" w:rsidP="001E1971">
            <w:pPr>
              <w:pStyle w:val="15"/>
            </w:pPr>
            <w:r>
              <w:drawing>
                <wp:inline distT="0" distB="0" distL="0" distR="0" wp14:anchorId="7A376F33" wp14:editId="3BB1F123">
                  <wp:extent cx="3971925" cy="838200"/>
                  <wp:effectExtent l="76200" t="38100" r="85725" b="11430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838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C04BBA">
              <w:t xml:space="preserve"> </w:t>
            </w:r>
          </w:p>
          <w:p w:rsidR="00D852B0" w:rsidRDefault="00D852B0" w:rsidP="001E1971">
            <w:pPr>
              <w:pStyle w:val="15"/>
            </w:pPr>
          </w:p>
          <w:p w:rsidR="00D852B0" w:rsidRDefault="00D852B0" w:rsidP="001E1971">
            <w:pPr>
              <w:pStyle w:val="15"/>
            </w:pPr>
            <w:r>
              <w:drawing>
                <wp:inline distT="0" distB="0" distL="0" distR="0" wp14:anchorId="347C9E10" wp14:editId="2BC89731">
                  <wp:extent cx="4010025" cy="1152525"/>
                  <wp:effectExtent l="76200" t="38100" r="85725" b="12382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1525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852B0" w:rsidRDefault="00D852B0" w:rsidP="001E1971">
            <w:pPr>
              <w:pStyle w:val="15"/>
            </w:pPr>
          </w:p>
        </w:tc>
      </w:tr>
    </w:tbl>
    <w:p w:rsidR="006828A8" w:rsidRDefault="006828A8" w:rsidP="006828A8">
      <w:pPr>
        <w:pStyle w:val="4"/>
      </w:pPr>
      <w:r>
        <w:rPr>
          <w:rFonts w:hint="eastAsia"/>
        </w:rPr>
        <w:t>加入欄位</w:t>
      </w:r>
    </w:p>
    <w:p w:rsidR="004D4B82" w:rsidRDefault="006828A8" w:rsidP="004D4B82">
      <w:pPr>
        <w:pStyle w:val="41"/>
      </w:pPr>
      <w:r>
        <w:rPr>
          <w:rFonts w:hint="eastAsia"/>
        </w:rPr>
        <w:t>每一個欄位的定義，是用一個</w:t>
      </w:r>
      <w:r>
        <w:rPr>
          <w:rFonts w:hint="eastAsia"/>
        </w:rPr>
        <w:t xml:space="preserve">ColumnMetadata </w:t>
      </w:r>
      <w:r>
        <w:rPr>
          <w:rFonts w:hint="eastAsia"/>
        </w:rPr>
        <w:t>物件表示，其中資訊包含標頭文字</w:t>
      </w:r>
      <w:r w:rsidR="00476A76">
        <w:rPr>
          <w:rFonts w:hint="eastAsia"/>
        </w:rPr>
        <w:t>、欄寬</w:t>
      </w:r>
      <w:r>
        <w:rPr>
          <w:rFonts w:hint="eastAsia"/>
        </w:rPr>
        <w:t>、資料來源及顯示格式。對於</w:t>
      </w:r>
      <w:r>
        <w:t>NormalTableMetadata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ColumnMetadata</w:t>
      </w:r>
      <w:r>
        <w:rPr>
          <w:rFonts w:hint="eastAsia"/>
        </w:rPr>
        <w:t>，可以使用</w:t>
      </w:r>
      <w:r>
        <w:rPr>
          <w:rFonts w:hint="eastAsia"/>
        </w:rPr>
        <w:t xml:space="preserve">append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Pr="006828A8">
        <w:t>prepend</w:t>
      </w:r>
      <w:r>
        <w:rPr>
          <w:rFonts w:hint="eastAsia"/>
        </w:rPr>
        <w:t xml:space="preserve"> method </w:t>
      </w:r>
      <w:r>
        <w:rPr>
          <w:rFonts w:hint="eastAsia"/>
        </w:rPr>
        <w:t>在當下位置加入子欄位並取回新的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ColumnMetadata </w:t>
      </w:r>
      <w:r>
        <w:rPr>
          <w:rFonts w:hint="eastAsia"/>
        </w:rPr>
        <w:t>物件。</w:t>
      </w:r>
      <w:r w:rsidR="004D4B82">
        <w:rPr>
          <w:rFonts w:hint="eastAsia"/>
        </w:rPr>
        <w:t xml:space="preserve">append/prepend </w:t>
      </w:r>
      <w:r w:rsidR="004D4B82">
        <w:rPr>
          <w:rFonts w:hint="eastAsia"/>
        </w:rPr>
        <w:t>方法的參數為</w:t>
      </w:r>
      <w:r w:rsidR="004D4B82">
        <w:rPr>
          <w:rFonts w:hint="eastAsia"/>
        </w:rPr>
        <w:t xml:space="preserve"> </w:t>
      </w:r>
      <w:r w:rsidR="004D4B82" w:rsidRPr="004D4B82">
        <w:t>String title</w:t>
      </w:r>
      <w:r w:rsidR="004D4B82">
        <w:rPr>
          <w:rFonts w:hint="eastAsia"/>
        </w:rPr>
        <w:t>(</w:t>
      </w:r>
      <w:r w:rsidR="004D4B82">
        <w:rPr>
          <w:rFonts w:hint="eastAsia"/>
        </w:rPr>
        <w:t>標頭</w:t>
      </w:r>
      <w:r w:rsidR="004D4B82">
        <w:rPr>
          <w:rFonts w:hint="eastAsia"/>
        </w:rPr>
        <w:t>)</w:t>
      </w:r>
      <w:r w:rsidR="004D4B82" w:rsidRPr="004D4B82">
        <w:t>, CellDataSource field</w:t>
      </w:r>
      <w:r w:rsidR="004D4B82">
        <w:rPr>
          <w:rFonts w:hint="eastAsia"/>
        </w:rPr>
        <w:t>(</w:t>
      </w:r>
      <w:r w:rsidR="004D4B82">
        <w:rPr>
          <w:rFonts w:hint="eastAsia"/>
        </w:rPr>
        <w:t>資料來源</w:t>
      </w:r>
      <w:r w:rsidR="004D4B82">
        <w:rPr>
          <w:rFonts w:hint="eastAsia"/>
        </w:rPr>
        <w:t>)</w:t>
      </w:r>
      <w:r w:rsidR="004D4B82" w:rsidRPr="004D4B82">
        <w:t>, float width</w:t>
      </w:r>
      <w:r w:rsidR="004D4B82">
        <w:rPr>
          <w:rFonts w:hint="eastAsia"/>
        </w:rPr>
        <w:t>(</w:t>
      </w:r>
      <w:r w:rsidR="004D4B82">
        <w:rPr>
          <w:rFonts w:hint="eastAsia"/>
        </w:rPr>
        <w:t>欄寬</w:t>
      </w:r>
      <w:r w:rsidR="004D4B82" w:rsidRPr="004D4B82">
        <w:t>)</w:t>
      </w:r>
      <w:r w:rsidR="004D4B82">
        <w:rPr>
          <w:rFonts w:hint="eastAsia"/>
        </w:rPr>
        <w:t xml:space="preserve"> </w:t>
      </w:r>
      <w:r w:rsidR="004D4B82">
        <w:rPr>
          <w:rFonts w:hint="eastAsia"/>
        </w:rPr>
        <w:t>三個項目的排列組合。顯示格式則是利用它的</w:t>
      </w:r>
      <w:r w:rsidR="004D4B82">
        <w:rPr>
          <w:rFonts w:hint="eastAsia"/>
        </w:rPr>
        <w:t xml:space="preserve"> </w:t>
      </w:r>
      <w:r w:rsidR="004D4B82">
        <w:t>getContentFormat()</w:t>
      </w:r>
      <w:r w:rsidR="004D4B82">
        <w:rPr>
          <w:rFonts w:hint="eastAsia"/>
        </w:rPr>
        <w:t xml:space="preserve"> / </w:t>
      </w:r>
      <w:r w:rsidR="004D4B82">
        <w:t>getHeaderFormat()</w:t>
      </w:r>
      <w:r w:rsidR="004D4B82">
        <w:rPr>
          <w:rFonts w:hint="eastAsia"/>
        </w:rPr>
        <w:t xml:space="preserve"> / </w:t>
      </w:r>
      <w:r w:rsidR="004D4B82">
        <w:t>setStyle(String)</w:t>
      </w:r>
      <w:r w:rsidR="004D4B82">
        <w:rPr>
          <w:rFonts w:hint="eastAsia"/>
        </w:rPr>
        <w:t xml:space="preserve"> </w:t>
      </w:r>
      <w:r w:rsidR="004D4B82">
        <w:rPr>
          <w:rFonts w:hint="eastAsia"/>
        </w:rPr>
        <w:t>等</w:t>
      </w:r>
      <w:r w:rsidR="004D4B82">
        <w:rPr>
          <w:rFonts w:hint="eastAsia"/>
        </w:rPr>
        <w:t xml:space="preserve">method </w:t>
      </w:r>
      <w:r w:rsidR="004D4B82">
        <w:rPr>
          <w:rFonts w:hint="eastAsia"/>
        </w:rPr>
        <w:t>加以定義。</w:t>
      </w:r>
    </w:p>
    <w:p w:rsidR="00255D25" w:rsidRDefault="00255D25" w:rsidP="006828A8">
      <w:pPr>
        <w:pStyle w:val="41"/>
      </w:pPr>
      <w:r w:rsidRPr="004D4B82">
        <w:t>title</w:t>
      </w:r>
      <w:r>
        <w:rPr>
          <w:rFonts w:hint="eastAsia"/>
        </w:rPr>
        <w:t>(</w:t>
      </w:r>
      <w:r>
        <w:rPr>
          <w:rFonts w:hint="eastAsia"/>
        </w:rPr>
        <w:t>標頭</w:t>
      </w:r>
      <w:r>
        <w:rPr>
          <w:rFonts w:hint="eastAsia"/>
        </w:rPr>
        <w:t>)</w:t>
      </w:r>
      <w:r>
        <w:rPr>
          <w:rFonts w:hint="eastAsia"/>
        </w:rPr>
        <w:t>為顯示在</w:t>
      </w:r>
      <w:r>
        <w:rPr>
          <w:rFonts w:hint="eastAsia"/>
        </w:rPr>
        <w:t>Header</w:t>
      </w:r>
      <w:r>
        <w:rPr>
          <w:rFonts w:hint="eastAsia"/>
        </w:rPr>
        <w:t>列的文字內容，當表格發生換頁時，</w:t>
      </w:r>
      <w:r w:rsidRPr="00255D25">
        <w:rPr>
          <w:rFonts w:hint="eastAsia"/>
        </w:rPr>
        <w:t>會重複顯示</w:t>
      </w:r>
      <w:r>
        <w:rPr>
          <w:rFonts w:hint="eastAsia"/>
        </w:rPr>
        <w:t>。</w:t>
      </w:r>
    </w:p>
    <w:p w:rsidR="00255D25" w:rsidRDefault="00255D25" w:rsidP="006828A8">
      <w:pPr>
        <w:pStyle w:val="41"/>
      </w:pPr>
      <w:r w:rsidRPr="004D4B82">
        <w:t>field</w:t>
      </w:r>
      <w:r>
        <w:rPr>
          <w:rFonts w:hint="eastAsia"/>
        </w:rPr>
        <w:t>(</w:t>
      </w:r>
      <w:r>
        <w:rPr>
          <w:rFonts w:hint="eastAsia"/>
        </w:rPr>
        <w:t>資料來源</w:t>
      </w:r>
      <w:r>
        <w:rPr>
          <w:rFonts w:hint="eastAsia"/>
        </w:rPr>
        <w:t>)</w:t>
      </w:r>
      <w:r>
        <w:rPr>
          <w:rFonts w:hint="eastAsia"/>
        </w:rPr>
        <w:t>定義如何取得內容值，如由</w:t>
      </w:r>
      <w:r>
        <w:rPr>
          <w:rFonts w:hint="eastAsia"/>
        </w:rPr>
        <w:t>javaBean</w:t>
      </w:r>
      <w:r>
        <w:rPr>
          <w:rFonts w:hint="eastAsia"/>
        </w:rPr>
        <w:t>的指定</w:t>
      </w:r>
      <w:proofErr w:type="gramStart"/>
      <w:r>
        <w:rPr>
          <w:rFonts w:hint="eastAsia"/>
        </w:rPr>
        <w:t>欄位取值</w:t>
      </w:r>
      <w:proofErr w:type="gramEnd"/>
      <w:r>
        <w:rPr>
          <w:rFonts w:hint="eastAsia"/>
        </w:rPr>
        <w:t>、常數值、相依計算等等</w:t>
      </w:r>
      <w:r>
        <w:t>…</w:t>
      </w:r>
      <w:r>
        <w:rPr>
          <w:rFonts w:hint="eastAsia"/>
        </w:rPr>
        <w:t>。</w:t>
      </w:r>
    </w:p>
    <w:p w:rsidR="00476A76" w:rsidRDefault="004D4B82" w:rsidP="006828A8">
      <w:pPr>
        <w:pStyle w:val="41"/>
      </w:pPr>
      <w:r w:rsidRPr="004D4B82">
        <w:t>width</w:t>
      </w:r>
      <w:r>
        <w:rPr>
          <w:rFonts w:hint="eastAsia"/>
        </w:rPr>
        <w:t>(</w:t>
      </w:r>
      <w:r>
        <w:rPr>
          <w:rFonts w:hint="eastAsia"/>
        </w:rPr>
        <w:t>欄寬</w:t>
      </w:r>
      <w:r w:rsidRPr="004D4B82">
        <w:t>)</w:t>
      </w:r>
      <w:r>
        <w:rPr>
          <w:rFonts w:hint="eastAsia"/>
        </w:rPr>
        <w:t>值</w:t>
      </w:r>
      <w:r w:rsidR="009B3209">
        <w:rPr>
          <w:rFonts w:hint="eastAsia"/>
        </w:rPr>
        <w:t>表示</w:t>
      </w:r>
      <w:r w:rsidRPr="00114A2F">
        <w:rPr>
          <w:rFonts w:hint="eastAsia"/>
        </w:rPr>
        <w:t>欄寬比重</w:t>
      </w:r>
      <w:r>
        <w:rPr>
          <w:rFonts w:hint="eastAsia"/>
        </w:rPr>
        <w:t>。但</w:t>
      </w:r>
      <w:r w:rsidR="00114A2F">
        <w:rPr>
          <w:rFonts w:hint="eastAsia"/>
        </w:rPr>
        <w:t>一個</w:t>
      </w:r>
      <w:r w:rsidR="00114A2F">
        <w:rPr>
          <w:rFonts w:hint="eastAsia"/>
        </w:rPr>
        <w:t>ColumnMetadata</w:t>
      </w:r>
      <w:r w:rsidR="00114A2F">
        <w:rPr>
          <w:rFonts w:hint="eastAsia"/>
        </w:rPr>
        <w:t>之下仍有子欄位時，它</w:t>
      </w:r>
      <w:proofErr w:type="gramStart"/>
      <w:r w:rsidR="00114A2F">
        <w:rPr>
          <w:rFonts w:hint="eastAsia"/>
        </w:rPr>
        <w:t>本身的</w:t>
      </w:r>
      <w:r w:rsidR="00114A2F" w:rsidRPr="00114A2F">
        <w:rPr>
          <w:rFonts w:hint="eastAsia"/>
        </w:rPr>
        <w:t>本身的</w:t>
      </w:r>
      <w:proofErr w:type="gramEnd"/>
      <w:r w:rsidR="00114A2F" w:rsidRPr="00114A2F">
        <w:rPr>
          <w:rFonts w:hint="eastAsia"/>
        </w:rPr>
        <w:t>欄寬比重設定無效，</w:t>
      </w:r>
      <w:r w:rsidR="00114A2F">
        <w:rPr>
          <w:rFonts w:hint="eastAsia"/>
        </w:rPr>
        <w:t>會</w:t>
      </w:r>
      <w:r w:rsidR="00114A2F" w:rsidRPr="00114A2F">
        <w:rPr>
          <w:rFonts w:hint="eastAsia"/>
        </w:rPr>
        <w:t>改</w:t>
      </w:r>
      <w:proofErr w:type="gramStart"/>
      <w:r w:rsidR="00114A2F" w:rsidRPr="00114A2F">
        <w:rPr>
          <w:rFonts w:hint="eastAsia"/>
        </w:rPr>
        <w:t>採</w:t>
      </w:r>
      <w:proofErr w:type="gramEnd"/>
      <w:r w:rsidR="00114A2F" w:rsidRPr="00114A2F">
        <w:rPr>
          <w:rFonts w:hint="eastAsia"/>
        </w:rPr>
        <w:t>下</w:t>
      </w:r>
      <w:r>
        <w:rPr>
          <w:rFonts w:hint="eastAsia"/>
        </w:rPr>
        <w:t>一</w:t>
      </w:r>
      <w:r w:rsidR="00114A2F" w:rsidRPr="00114A2F">
        <w:rPr>
          <w:rFonts w:hint="eastAsia"/>
        </w:rPr>
        <w:t>層</w:t>
      </w:r>
      <w:r>
        <w:rPr>
          <w:rFonts w:hint="eastAsia"/>
        </w:rPr>
        <w:t>欄位</w:t>
      </w:r>
      <w:r w:rsidR="00114A2F" w:rsidRPr="00114A2F">
        <w:rPr>
          <w:rFonts w:hint="eastAsia"/>
        </w:rPr>
        <w:t>的總合計算。</w:t>
      </w:r>
    </w:p>
    <w:p w:rsidR="00456DCB" w:rsidRDefault="00456DCB" w:rsidP="006828A8">
      <w:pPr>
        <w:pStyle w:val="41"/>
      </w:pPr>
    </w:p>
    <w:p w:rsidR="00B263CA" w:rsidRPr="002A42A8" w:rsidRDefault="00B263CA" w:rsidP="002A42A8">
      <w:pPr>
        <w:pStyle w:val="4"/>
      </w:pPr>
      <w:r w:rsidRPr="002A42A8">
        <w:rPr>
          <w:rFonts w:hint="eastAsia"/>
        </w:rPr>
        <w:t>顯示格式定義</w:t>
      </w:r>
    </w:p>
    <w:p w:rsidR="00B263CA" w:rsidRDefault="00B263CA" w:rsidP="00B263CA">
      <w:pPr>
        <w:pStyle w:val="41"/>
      </w:pPr>
      <w:r>
        <w:rPr>
          <w:rFonts w:hint="eastAsia"/>
        </w:rPr>
        <w:t>所有的顯示格式，同樣是經由</w:t>
      </w:r>
      <w:r>
        <w:rPr>
          <w:rFonts w:hint="eastAsia"/>
        </w:rPr>
        <w:t>CellFormat</w:t>
      </w:r>
      <w:r>
        <w:rPr>
          <w:rFonts w:hint="eastAsia"/>
        </w:rPr>
        <w:t>這個類別進行定義。</w:t>
      </w:r>
      <w:r>
        <w:t>TableMetadata</w:t>
      </w:r>
      <w:r>
        <w:rPr>
          <w:rFonts w:hint="eastAsia"/>
        </w:rPr>
        <w:t xml:space="preserve"> </w:t>
      </w:r>
      <w:r>
        <w:rPr>
          <w:rFonts w:hint="eastAsia"/>
        </w:rPr>
        <w:t>可取得</w:t>
      </w:r>
      <w:r w:rsidRPr="00B263CA">
        <w:t>Default</w:t>
      </w:r>
      <w:r>
        <w:rPr>
          <w:rFonts w:hint="eastAsia"/>
        </w:rPr>
        <w:t>Header</w:t>
      </w:r>
      <w:r w:rsidRPr="00B263CA">
        <w:t>Format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 w:rsidRPr="00B263CA">
        <w:t>DefaultContentFormat</w:t>
      </w:r>
      <w:r>
        <w:rPr>
          <w:rFonts w:hint="eastAsia"/>
        </w:rPr>
        <w:t>，這兩項分別可定義預設的標題列及內容列樣式。</w:t>
      </w:r>
      <w:r>
        <w:rPr>
          <w:rFonts w:hint="eastAsia"/>
        </w:rPr>
        <w:t>ColumnMetadata</w:t>
      </w:r>
      <w:r>
        <w:rPr>
          <w:rFonts w:hint="eastAsia"/>
        </w:rPr>
        <w:t>可設定</w:t>
      </w:r>
      <w:r>
        <w:rPr>
          <w:rFonts w:hint="eastAsia"/>
        </w:rPr>
        <w:t xml:space="preserve"> StyleName</w:t>
      </w:r>
      <w:r>
        <w:rPr>
          <w:rFonts w:hint="eastAsia"/>
        </w:rPr>
        <w:t>名稱，由</w:t>
      </w:r>
      <w:r>
        <w:rPr>
          <w:rFonts w:hint="eastAsia"/>
        </w:rPr>
        <w:t>TableMetadata</w:t>
      </w:r>
      <w:r w:rsidRPr="00B263CA">
        <w:t>.getStyle(</w:t>
      </w:r>
      <w:r>
        <w:rPr>
          <w:rFonts w:hint="eastAsia"/>
        </w:rPr>
        <w:t>styleName</w:t>
      </w:r>
      <w:r w:rsidRPr="00B263CA">
        <w:t>)</w:t>
      </w:r>
      <w:r>
        <w:rPr>
          <w:rFonts w:hint="eastAsia"/>
        </w:rPr>
        <w:t>可取得對應的</w:t>
      </w:r>
      <w:r w:rsidRPr="00B263CA">
        <w:t>ColunmStyle</w:t>
      </w:r>
      <w:r>
        <w:rPr>
          <w:rFonts w:hint="eastAsia"/>
        </w:rPr>
        <w:t>物件。</w:t>
      </w:r>
      <w:r w:rsidRPr="00B263CA">
        <w:t>ColunmStyle.getHeader()</w:t>
      </w:r>
      <w:r>
        <w:rPr>
          <w:rFonts w:hint="eastAsia"/>
        </w:rPr>
        <w:t xml:space="preserve"> / getContent() </w:t>
      </w:r>
      <w:r>
        <w:rPr>
          <w:rFonts w:hint="eastAsia"/>
        </w:rPr>
        <w:t>即是相對的標題列及內容列樣式。若要獨立設定單一</w:t>
      </w:r>
      <w:r>
        <w:rPr>
          <w:rFonts w:hint="eastAsia"/>
        </w:rPr>
        <w:t>ColumnMetadata</w:t>
      </w:r>
      <w:r>
        <w:rPr>
          <w:rFonts w:hint="eastAsia"/>
        </w:rPr>
        <w:t>中的樣式，則使用</w:t>
      </w:r>
      <w:r>
        <w:t>getContentFormat()</w:t>
      </w:r>
      <w:r>
        <w:rPr>
          <w:rFonts w:hint="eastAsia"/>
        </w:rPr>
        <w:t xml:space="preserve"> / </w:t>
      </w:r>
      <w:r>
        <w:t>getHeaderFormat()</w:t>
      </w:r>
      <w:r>
        <w:rPr>
          <w:rFonts w:hint="eastAsia"/>
        </w:rPr>
        <w:t xml:space="preserve"> </w:t>
      </w:r>
      <w:r>
        <w:rPr>
          <w:rFonts w:hint="eastAsia"/>
        </w:rPr>
        <w:t>進行修改。</w:t>
      </w:r>
    </w:p>
    <w:p w:rsidR="00B263CA" w:rsidRDefault="00B263CA" w:rsidP="00B263CA">
      <w:pPr>
        <w:pStyle w:val="41"/>
      </w:pPr>
      <w:r>
        <w:rPr>
          <w:rFonts w:hint="eastAsia"/>
        </w:rPr>
        <w:t>最後進行表格轉換時，則由</w:t>
      </w:r>
      <w:r>
        <w:rPr>
          <w:rFonts w:hint="eastAsia"/>
        </w:rPr>
        <w:t>ColumnMetadata</w:t>
      </w:r>
      <w:r>
        <w:rPr>
          <w:rFonts w:hint="eastAsia"/>
        </w:rPr>
        <w:t>樣式、</w:t>
      </w:r>
      <w:r>
        <w:rPr>
          <w:rFonts w:hint="eastAsia"/>
        </w:rPr>
        <w:t>Sytle</w:t>
      </w:r>
      <w:r>
        <w:rPr>
          <w:rFonts w:hint="eastAsia"/>
        </w:rPr>
        <w:t>樣式、</w:t>
      </w:r>
      <w:r>
        <w:rPr>
          <w:rFonts w:hint="eastAsia"/>
        </w:rPr>
        <w:t>Default</w:t>
      </w:r>
      <w:r>
        <w:rPr>
          <w:rFonts w:hint="eastAsia"/>
        </w:rPr>
        <w:t>樣式優先順序取得非</w:t>
      </w:r>
      <w:r>
        <w:rPr>
          <w:rFonts w:hint="eastAsia"/>
        </w:rPr>
        <w:t xml:space="preserve">NULL </w:t>
      </w:r>
      <w:r>
        <w:rPr>
          <w:rFonts w:hint="eastAsia"/>
        </w:rPr>
        <w:t>的定義值。</w:t>
      </w:r>
    </w:p>
    <w:p w:rsidR="00B263CA" w:rsidRDefault="001E1971" w:rsidP="00B263CA">
      <w:pPr>
        <w:pStyle w:val="41"/>
      </w:pPr>
      <w:r>
        <w:rPr>
          <w:rFonts w:hint="eastAsia"/>
        </w:rPr>
        <w:t>在</w:t>
      </w:r>
      <w:r>
        <w:rPr>
          <w:rFonts w:hint="eastAsia"/>
        </w:rPr>
        <w:t xml:space="preserve"> CellFormat </w:t>
      </w:r>
      <w:r w:rsidR="003F794A">
        <w:rPr>
          <w:rFonts w:hint="eastAsia"/>
        </w:rPr>
        <w:t>的</w:t>
      </w:r>
      <w:r>
        <w:rPr>
          <w:rFonts w:hint="eastAsia"/>
        </w:rPr>
        <w:t>屬性</w:t>
      </w:r>
      <w:r>
        <w:rPr>
          <w:rFonts w:hint="eastAsia"/>
        </w:rPr>
        <w:t>textFormat</w:t>
      </w:r>
      <w:r>
        <w:rPr>
          <w:rFonts w:hint="eastAsia"/>
        </w:rPr>
        <w:t>，</w:t>
      </w:r>
      <w:r w:rsidR="002F5CE8">
        <w:rPr>
          <w:rFonts w:hint="eastAsia"/>
        </w:rPr>
        <w:t>在一般產製表格時沒有作用</w:t>
      </w:r>
      <w:r w:rsidR="003F794A">
        <w:rPr>
          <w:rFonts w:hint="eastAsia"/>
        </w:rPr>
        <w:t>，但</w:t>
      </w:r>
      <w:r w:rsidR="00B92659">
        <w:rPr>
          <w:rFonts w:hint="eastAsia"/>
        </w:rPr>
        <w:t>在通用表格轉換時，</w:t>
      </w:r>
      <w:proofErr w:type="gramStart"/>
      <w:r w:rsidR="00B92659">
        <w:rPr>
          <w:rFonts w:hint="eastAsia"/>
        </w:rPr>
        <w:t>若傳入</w:t>
      </w:r>
      <w:proofErr w:type="gramEnd"/>
      <w:r w:rsidR="00B92659">
        <w:rPr>
          <w:rFonts w:hint="eastAsia"/>
        </w:rPr>
        <w:t>的物件為數值或日期，則</w:t>
      </w:r>
      <w:proofErr w:type="gramStart"/>
      <w:r w:rsidR="007E46FD">
        <w:rPr>
          <w:rFonts w:hint="eastAsia"/>
        </w:rPr>
        <w:t>會試著</w:t>
      </w:r>
      <w:proofErr w:type="gramEnd"/>
      <w:r w:rsidR="007E46FD">
        <w:rPr>
          <w:rFonts w:hint="eastAsia"/>
        </w:rPr>
        <w:t>套用相關格式</w:t>
      </w:r>
      <w:r w:rsidR="00A0378E">
        <w:rPr>
          <w:rFonts w:hint="eastAsia"/>
        </w:rPr>
        <w:t>轉為字串輸出</w:t>
      </w:r>
      <w:r w:rsidR="002F5CE8">
        <w:rPr>
          <w:rFonts w:hint="eastAsia"/>
        </w:rPr>
        <w:t>。</w:t>
      </w:r>
      <w:r w:rsidR="006A74A6">
        <w:rPr>
          <w:rFonts w:hint="eastAsia"/>
        </w:rPr>
        <w:t>數值格式依</w:t>
      </w:r>
      <w:r w:rsidR="006A74A6" w:rsidRPr="006A74A6">
        <w:t>DecimalFormat</w:t>
      </w:r>
      <w:r w:rsidR="006A74A6">
        <w:rPr>
          <w:rFonts w:hint="eastAsia"/>
        </w:rPr>
        <w:t>為</w:t>
      </w:r>
      <w:proofErr w:type="gramStart"/>
      <w:r w:rsidR="006A74A6">
        <w:rPr>
          <w:rFonts w:hint="eastAsia"/>
        </w:rPr>
        <w:t>準</w:t>
      </w:r>
      <w:proofErr w:type="gramEnd"/>
      <w:r w:rsidR="006A74A6">
        <w:rPr>
          <w:rFonts w:hint="eastAsia"/>
        </w:rPr>
        <w:t>；日期格式依</w:t>
      </w:r>
      <w:r w:rsidR="006A74A6" w:rsidRPr="006A74A6">
        <w:t>SimpleDateFormat</w:t>
      </w:r>
      <w:r w:rsidR="006A74A6">
        <w:rPr>
          <w:rFonts w:hint="eastAsia"/>
        </w:rPr>
        <w:t>為</w:t>
      </w:r>
      <w:proofErr w:type="gramStart"/>
      <w:r w:rsidR="006A74A6">
        <w:rPr>
          <w:rFonts w:hint="eastAsia"/>
        </w:rPr>
        <w:t>準</w:t>
      </w:r>
      <w:proofErr w:type="gramEnd"/>
      <w:r w:rsidR="006A74A6">
        <w:rPr>
          <w:rFonts w:hint="eastAsia"/>
        </w:rPr>
        <w:t>。</w:t>
      </w:r>
    </w:p>
    <w:p w:rsidR="00550A9F" w:rsidRPr="002A42A8" w:rsidRDefault="00E87754" w:rsidP="002A42A8">
      <w:pPr>
        <w:pStyle w:val="4"/>
      </w:pPr>
      <w:r w:rsidRPr="002A42A8">
        <w:rPr>
          <w:rFonts w:hint="eastAsia"/>
        </w:rPr>
        <w:t>資料來源定義</w:t>
      </w:r>
      <w:r w:rsidR="00456DCB" w:rsidRPr="002A42A8">
        <w:rPr>
          <w:rFonts w:hint="eastAsia"/>
        </w:rPr>
        <w:t xml:space="preserve"> </w:t>
      </w:r>
    </w:p>
    <w:p w:rsidR="00456DCB" w:rsidRDefault="00456DCB" w:rsidP="00550A9F">
      <w:pPr>
        <w:pStyle w:val="5"/>
      </w:pPr>
      <w:r w:rsidRPr="00456DCB">
        <w:t>BeanProperty</w:t>
      </w:r>
    </w:p>
    <w:p w:rsidR="00864CBF" w:rsidRDefault="00864CBF" w:rsidP="00864CBF">
      <w:pPr>
        <w:pStyle w:val="51"/>
      </w:pPr>
      <w:r>
        <w:rPr>
          <w:rFonts w:hint="eastAsia"/>
        </w:rPr>
        <w:t>執行</w:t>
      </w:r>
      <w:r>
        <w:rPr>
          <w:rFonts w:hint="eastAsia"/>
        </w:rPr>
        <w:t>transTable(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時，必須傳入一個</w:t>
      </w:r>
      <w:r>
        <w:rPr>
          <w:rFonts w:hint="eastAsia"/>
        </w:rPr>
        <w:t xml:space="preserve">Object[] </w:t>
      </w:r>
      <w:r>
        <w:rPr>
          <w:rFonts w:hint="eastAsia"/>
        </w:rPr>
        <w:t>或</w:t>
      </w:r>
      <w:r>
        <w:rPr>
          <w:rFonts w:hint="eastAsia"/>
        </w:rPr>
        <w:t xml:space="preserve"> List&lt;Object&gt;</w:t>
      </w:r>
      <w:r>
        <w:rPr>
          <w:rFonts w:hint="eastAsia"/>
        </w:rPr>
        <w:t>，在其中的每一個元素，應帶有單一列的所有資料內容。設定</w:t>
      </w:r>
      <w:r>
        <w:rPr>
          <w:rFonts w:hint="eastAsia"/>
        </w:rPr>
        <w:t xml:space="preserve"> </w:t>
      </w:r>
      <w:r w:rsidRPr="00456DCB">
        <w:t>BeanProperty</w:t>
      </w:r>
      <w:r>
        <w:rPr>
          <w:rFonts w:hint="eastAsia"/>
        </w:rPr>
        <w:t>，即是以</w:t>
      </w:r>
      <w:r>
        <w:rPr>
          <w:rFonts w:hint="eastAsia"/>
        </w:rPr>
        <w:t xml:space="preserve"> </w:t>
      </w:r>
      <w:r w:rsidRPr="00864CBF">
        <w:t>apache.commons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Pr="00864CBF">
        <w:t>PropertyUtils</w:t>
      </w:r>
      <w:r>
        <w:rPr>
          <w:rFonts w:hint="eastAsia"/>
        </w:rPr>
        <w:t>.</w:t>
      </w:r>
      <w:r w:rsidRPr="00864CBF">
        <w:t xml:space="preserve"> getProperty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對其取值</w:t>
      </w:r>
      <w:proofErr w:type="gramEnd"/>
      <w:r>
        <w:rPr>
          <w:rFonts w:hint="eastAsia"/>
        </w:rPr>
        <w:t>。取回的值會是</w:t>
      </w:r>
      <w:r>
        <w:rPr>
          <w:rFonts w:hint="eastAsia"/>
        </w:rPr>
        <w:t>Object</w:t>
      </w:r>
      <w:r>
        <w:rPr>
          <w:rFonts w:hint="eastAsia"/>
        </w:rPr>
        <w:t>，顯示在內容列的文字即是</w:t>
      </w:r>
      <w:r w:rsidR="0093503A">
        <w:rPr>
          <w:rFonts w:hint="eastAsia"/>
        </w:rPr>
        <w:t>其</w:t>
      </w:r>
      <w:r>
        <w:rPr>
          <w:rFonts w:hint="eastAsia"/>
        </w:rPr>
        <w:t xml:space="preserve">toSting() </w:t>
      </w:r>
      <w:r>
        <w:rPr>
          <w:rFonts w:hint="eastAsia"/>
        </w:rPr>
        <w:t>的回傳值。</w:t>
      </w:r>
    </w:p>
    <w:p w:rsidR="004C0B8D" w:rsidRDefault="004C0B8D" w:rsidP="004C0B8D">
      <w:pPr>
        <w:pStyle w:val="5"/>
      </w:pPr>
      <w:r>
        <w:rPr>
          <w:rFonts w:hint="eastAsia"/>
        </w:rPr>
        <w:lastRenderedPageBreak/>
        <w:t>格式轉換</w:t>
      </w:r>
    </w:p>
    <w:p w:rsidR="004C0B8D" w:rsidRDefault="004C0B8D" w:rsidP="00864CBF">
      <w:pPr>
        <w:pStyle w:val="51"/>
      </w:pPr>
      <w:r>
        <w:rPr>
          <w:rFonts w:hint="eastAsia"/>
        </w:rPr>
        <w:t>取得的</w:t>
      </w:r>
      <w:r>
        <w:rPr>
          <w:rFonts w:hint="eastAsia"/>
        </w:rPr>
        <w:t xml:space="preserve"> </w:t>
      </w:r>
      <w:r w:rsidRPr="00456DCB">
        <w:t>BeanProperty</w:t>
      </w:r>
      <w:r>
        <w:rPr>
          <w:rFonts w:hint="eastAsia"/>
        </w:rPr>
        <w:t xml:space="preserve"> </w:t>
      </w:r>
      <w:r>
        <w:rPr>
          <w:rFonts w:hint="eastAsia"/>
        </w:rPr>
        <w:t>若原始型態為字串，但想要轉換為數值或日期格式輸出；或</w:t>
      </w:r>
      <w:r w:rsidR="00A47574">
        <w:rPr>
          <w:rFonts w:hint="eastAsia"/>
        </w:rPr>
        <w:t>反之數值資料直接</w:t>
      </w:r>
      <w:r>
        <w:rPr>
          <w:rFonts w:hint="eastAsia"/>
        </w:rPr>
        <w:t>用字串輸出。</w:t>
      </w:r>
      <w:r w:rsidR="00A47574">
        <w:rPr>
          <w:rFonts w:hint="eastAsia"/>
        </w:rPr>
        <w:t>可以使用</w:t>
      </w:r>
      <w:r w:rsidR="00A47574">
        <w:rPr>
          <w:rFonts w:hint="eastAsia"/>
        </w:rPr>
        <w:t xml:space="preserve"> .asInteger() .asText() </w:t>
      </w:r>
      <w:r w:rsidR="00A47574">
        <w:rPr>
          <w:rFonts w:hint="eastAsia"/>
        </w:rPr>
        <w:t>之類的方法，取得</w:t>
      </w:r>
      <w:r w:rsidR="00A47574" w:rsidRPr="00A47574">
        <w:t>Transfer</w:t>
      </w:r>
      <w:r w:rsidR="00A47574">
        <w:rPr>
          <w:rFonts w:hint="eastAsia"/>
        </w:rPr>
        <w:t>實作。</w:t>
      </w:r>
    </w:p>
    <w:p w:rsidR="00EA1D3C" w:rsidRDefault="00A47574" w:rsidP="00864CBF">
      <w:pPr>
        <w:pStyle w:val="51"/>
      </w:pPr>
      <w:r>
        <w:rPr>
          <w:rFonts w:hint="eastAsia"/>
        </w:rPr>
        <w:t>下例將預設的</w:t>
      </w:r>
      <w:r>
        <w:rPr>
          <w:rFonts w:hint="eastAsia"/>
        </w:rPr>
        <w:t xml:space="preserve"> textFormat </w:t>
      </w:r>
      <w:r>
        <w:rPr>
          <w:rFonts w:hint="eastAsia"/>
        </w:rPr>
        <w:t>設為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#,##0</w:t>
      </w:r>
      <w:r>
        <w:t>”</w:t>
      </w:r>
      <w:r>
        <w:rPr>
          <w:rFonts w:hint="eastAsia"/>
        </w:rPr>
        <w:t>，所以原先為數值資料的</w:t>
      </w:r>
      <w:r>
        <w:rPr>
          <w:rFonts w:hint="eastAsia"/>
        </w:rPr>
        <w:t>value3</w:t>
      </w:r>
      <w:r>
        <w:rPr>
          <w:rFonts w:hint="eastAsia"/>
        </w:rPr>
        <w:t>，或使用</w:t>
      </w:r>
      <w:r>
        <w:rPr>
          <w:rFonts w:hint="eastAsia"/>
        </w:rPr>
        <w:t>asInteger</w:t>
      </w:r>
      <w:r>
        <w:rPr>
          <w:rFonts w:hint="eastAsia"/>
        </w:rPr>
        <w:t>轉換過的</w:t>
      </w:r>
      <w:r>
        <w:rPr>
          <w:rFonts w:hint="eastAsia"/>
        </w:rPr>
        <w:t>text4</w:t>
      </w:r>
      <w:r>
        <w:rPr>
          <w:rFonts w:hint="eastAsia"/>
        </w:rPr>
        <w:t>，都會轉為此格式輸出。</w:t>
      </w:r>
    </w:p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EA1D3C" w:rsidTr="00EA1D3C">
        <w:tc>
          <w:tcPr>
            <w:tcW w:w="9036" w:type="dxa"/>
          </w:tcPr>
          <w:p w:rsidR="00EA1D3C" w:rsidRPr="000F2058" w:rsidRDefault="00CB5F06" w:rsidP="00EA1D3C">
            <w:pPr>
              <w:pStyle w:val="123"/>
            </w:pPr>
            <w:r w:rsidRPr="00CB5F06">
              <w:t>Sample_200_TableMetadata_BASIC_FromBean</w:t>
            </w:r>
          </w:p>
          <w:p w:rsidR="00EA1D3C" w:rsidRDefault="00EA1D3C" w:rsidP="00EA1D3C">
            <w:pPr>
              <w:pStyle w:val="124"/>
            </w:pP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 xml:space="preserve">final NormalTableMetadata tm 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  <w:t>= new NormalTableMetadata("</w:t>
            </w:r>
            <w:r>
              <w:rPr>
                <w:rFonts w:hint="eastAsia"/>
              </w:rPr>
              <w:t>欄位格式、型態支援展示</w:t>
            </w:r>
            <w:r>
              <w:rPr>
                <w:rFonts w:hint="eastAsia"/>
              </w:rPr>
              <w:t>");</w:t>
            </w:r>
          </w:p>
          <w:p w:rsidR="00EA1D3C" w:rsidRDefault="00EA1D3C" w:rsidP="00EA1D3C">
            <w:pPr>
              <w:pStyle w:val="124"/>
            </w:pPr>
            <w:r>
              <w:t>tm.getDefaultContentFormat()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.setAlignV(AlignV.MIDDLE)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.setTextFormat("#,##0");</w:t>
            </w:r>
          </w:p>
          <w:p w:rsidR="00EA1D3C" w:rsidRDefault="00EA1D3C" w:rsidP="00EA1D3C">
            <w:pPr>
              <w:pStyle w:val="124"/>
            </w:pPr>
            <w:r>
              <w:t xml:space="preserve">ColumnMetadata colA1 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t>= tm.append("Text4 As Object ", new BeanProperty("text4"), 60);</w:t>
            </w:r>
          </w:p>
          <w:p w:rsidR="00EA1D3C" w:rsidRDefault="00EA1D3C" w:rsidP="00EA1D3C">
            <w:pPr>
              <w:pStyle w:val="124"/>
            </w:pPr>
            <w:r>
              <w:t xml:space="preserve">ColumnMetadata colA2 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t>= tm.append("Text4 As String ", new BeanProperty("text4").asText(), 60);</w:t>
            </w:r>
          </w:p>
          <w:p w:rsidR="00EA1D3C" w:rsidRDefault="00EA1D3C" w:rsidP="00EA1D3C">
            <w:pPr>
              <w:pStyle w:val="124"/>
            </w:pPr>
            <w:r>
              <w:t xml:space="preserve">ColumnMetadata colA3 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t>= tm.append("Text4 As Integer", new BeanProperty("text4").asInteger(), 60);</w:t>
            </w:r>
          </w:p>
          <w:p w:rsidR="00EA1D3C" w:rsidRDefault="00EA1D3C" w:rsidP="00EA1D3C">
            <w:pPr>
              <w:pStyle w:val="124"/>
            </w:pPr>
            <w:r>
              <w:t xml:space="preserve">ColumnMetadata colB1 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t>= tm.append("Value3 As Object ", new BeanProperty("value3"), 60);</w:t>
            </w:r>
          </w:p>
          <w:p w:rsidR="00EA1D3C" w:rsidRDefault="00EA1D3C" w:rsidP="00EA1D3C">
            <w:pPr>
              <w:pStyle w:val="124"/>
            </w:pPr>
            <w:r>
              <w:t xml:space="preserve">ColumnMetadata colB2 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t>= tm.append("Value3 As String ", new BeanProperty("value3").asText(), 60);</w:t>
            </w:r>
          </w:p>
          <w:p w:rsidR="00EA1D3C" w:rsidRDefault="00EA1D3C" w:rsidP="00EA1D3C">
            <w:pPr>
              <w:pStyle w:val="124"/>
            </w:pPr>
            <w:r>
              <w:t xml:space="preserve">ColumnMetadata colB3 </w:t>
            </w:r>
          </w:p>
          <w:p w:rsidR="00EA1D3C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t>= tm.append("Value3 As Integer", new BeanProperty("value3").asInteger(), 60);</w:t>
            </w:r>
          </w:p>
          <w:p w:rsidR="00EA1D3C" w:rsidRDefault="00EA1D3C" w:rsidP="00EA1D3C">
            <w:pPr>
              <w:pStyle w:val="124"/>
            </w:pPr>
          </w:p>
          <w:p w:rsidR="00EA1D3C" w:rsidRDefault="00EA1D3C" w:rsidP="00EA1D3C">
            <w:pPr>
              <w:pStyle w:val="124"/>
            </w:pPr>
            <w:r>
              <w:t>new PDFNormalTableTransfer(pdfDocument, tm)</w:t>
            </w:r>
          </w:p>
          <w:p w:rsidR="00E92FFE" w:rsidRDefault="00EA1D3C" w:rsidP="00EA1D3C">
            <w:pPr>
              <w:pStyle w:val="124"/>
            </w:pPr>
            <w:r>
              <w:rPr>
                <w:rFonts w:hint="eastAsia"/>
              </w:rPr>
              <w:tab/>
            </w:r>
            <w:r>
              <w:t>.transTable(SAMPLE_VO.mockDataset());</w:t>
            </w:r>
          </w:p>
          <w:p w:rsidR="00EA1D3C" w:rsidRDefault="00E92FFE" w:rsidP="00A47574">
            <w:pPr>
              <w:pStyle w:val="124"/>
            </w:pPr>
            <w:r>
              <w:drawing>
                <wp:inline distT="0" distB="0" distL="0" distR="0" wp14:anchorId="495D024D" wp14:editId="102E131A">
                  <wp:extent cx="4797631" cy="1572557"/>
                  <wp:effectExtent l="76200" t="38100" r="79375" b="12319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631" cy="15725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EA1D3C">
              <w:t xml:space="preserve"> </w:t>
            </w:r>
          </w:p>
        </w:tc>
      </w:tr>
    </w:tbl>
    <w:p w:rsidR="0093503A" w:rsidRDefault="003D0A83" w:rsidP="00864CBF">
      <w:pPr>
        <w:pStyle w:val="51"/>
      </w:pPr>
      <w:r>
        <w:rPr>
          <w:rFonts w:hint="eastAsia"/>
        </w:rPr>
        <w:lastRenderedPageBreak/>
        <w:t>在</w:t>
      </w:r>
      <w:r w:rsidR="00880F49">
        <w:rPr>
          <w:rFonts w:hint="eastAsia"/>
        </w:rPr>
        <w:t>日期部分，</w:t>
      </w:r>
      <w:r w:rsidR="00973A8C">
        <w:rPr>
          <w:rFonts w:hint="eastAsia"/>
        </w:rPr>
        <w:t>預設</w:t>
      </w:r>
      <w:r w:rsidR="00880F49">
        <w:rPr>
          <w:rFonts w:hint="eastAsia"/>
        </w:rPr>
        <w:t>的</w:t>
      </w:r>
      <w:r w:rsidR="00973A8C">
        <w:rPr>
          <w:rFonts w:hint="eastAsia"/>
        </w:rPr>
        <w:t>輸出</w:t>
      </w:r>
      <w:r w:rsidR="00880F49">
        <w:rPr>
          <w:rFonts w:hint="eastAsia"/>
        </w:rPr>
        <w:t>格式是</w:t>
      </w:r>
      <w:r w:rsidR="00880F49">
        <w:rPr>
          <w:rFonts w:hint="eastAsia"/>
        </w:rPr>
        <w:t>yyyy/MM/dd</w:t>
      </w:r>
      <w:r w:rsidR="009D7A38">
        <w:rPr>
          <w:rFonts w:hint="eastAsia"/>
        </w:rPr>
        <w:t>。</w:t>
      </w:r>
      <w:r w:rsidR="00973A8C">
        <w:rPr>
          <w:rFonts w:hint="eastAsia"/>
        </w:rPr>
        <w:t>同樣的，也可以使用</w:t>
      </w:r>
      <w:r w:rsidR="00973A8C">
        <w:rPr>
          <w:rFonts w:hint="eastAsia"/>
        </w:rPr>
        <w:t xml:space="preserve">asDate/asDatetime </w:t>
      </w:r>
      <w:r w:rsidR="00973A8C">
        <w:rPr>
          <w:rFonts w:hint="eastAsia"/>
        </w:rPr>
        <w:t>將字串轉為</w:t>
      </w:r>
      <w:r w:rsidR="00973A8C">
        <w:rPr>
          <w:rFonts w:hint="eastAsia"/>
        </w:rPr>
        <w:t>Date</w:t>
      </w:r>
      <w:r w:rsidR="00973A8C">
        <w:rPr>
          <w:rFonts w:hint="eastAsia"/>
        </w:rPr>
        <w:t>物件。</w:t>
      </w:r>
      <w:r w:rsidR="00A32A45">
        <w:rPr>
          <w:rFonts w:hint="eastAsia"/>
        </w:rPr>
        <w:t>可以參考</w:t>
      </w:r>
      <w:r w:rsidR="00987A2A" w:rsidRPr="00987A2A">
        <w:t>Sample_200_TableMetadata_BASIC_FromBean_ToDate</w:t>
      </w:r>
      <w:r w:rsidR="00987A2A">
        <w:rPr>
          <w:rFonts w:hint="eastAsia"/>
        </w:rPr>
        <w:t>範例。另外，對於民國年月日的支援，可以使用</w:t>
      </w:r>
    </w:p>
    <w:p w:rsidR="00987A2A" w:rsidRDefault="00987A2A" w:rsidP="00987A2A">
      <w:pPr>
        <w:pStyle w:val="51"/>
      </w:pPr>
      <w:proofErr w:type="gramStart"/>
      <w:r>
        <w:t>ROCDate(</w:t>
      </w:r>
      <w:proofErr w:type="gramEnd"/>
      <w:r>
        <w:t>CellDataSource)</w:t>
      </w:r>
    </w:p>
    <w:p w:rsidR="00973A8C" w:rsidRDefault="00987A2A" w:rsidP="00987A2A">
      <w:pPr>
        <w:pStyle w:val="51"/>
      </w:pPr>
      <w:proofErr w:type="gramStart"/>
      <w:r>
        <w:t>ROCDate(</w:t>
      </w:r>
      <w:proofErr w:type="gramEnd"/>
      <w:r>
        <w:t>CellDataSource, String)</w:t>
      </w:r>
    </w:p>
    <w:p w:rsidR="00987A2A" w:rsidRDefault="00333D06" w:rsidP="00987A2A">
      <w:pPr>
        <w:pStyle w:val="51"/>
      </w:pPr>
      <w:r>
        <w:rPr>
          <w:rFonts w:hint="eastAsia"/>
        </w:rPr>
        <w:t>只要讀入的欄位資料為</w:t>
      </w:r>
      <w:r>
        <w:rPr>
          <w:rFonts w:hint="eastAsia"/>
        </w:rPr>
        <w:t>Date</w:t>
      </w:r>
      <w:r>
        <w:rPr>
          <w:rFonts w:hint="eastAsia"/>
        </w:rPr>
        <w:t>型別</w:t>
      </w:r>
      <w:r w:rsidR="006904D5">
        <w:rPr>
          <w:rFonts w:hint="eastAsia"/>
        </w:rPr>
        <w:t>，或</w:t>
      </w:r>
      <w:r w:rsidR="00C606ED">
        <w:rPr>
          <w:rFonts w:hint="eastAsia"/>
        </w:rPr>
        <w:t>者</w:t>
      </w:r>
      <w:r w:rsidR="006904D5">
        <w:rPr>
          <w:rFonts w:hint="eastAsia"/>
        </w:rPr>
        <w:t>是</w:t>
      </w:r>
      <w:r w:rsidR="006904D5">
        <w:rPr>
          <w:rFonts w:hint="eastAsia"/>
        </w:rPr>
        <w:t>YYYMMDD</w:t>
      </w:r>
      <w:r w:rsidR="006904D5">
        <w:rPr>
          <w:rFonts w:hint="eastAsia"/>
        </w:rPr>
        <w:t>的</w:t>
      </w:r>
      <w:r w:rsidR="00474D56">
        <w:rPr>
          <w:rFonts w:hint="eastAsia"/>
        </w:rPr>
        <w:t>七碼</w:t>
      </w:r>
      <w:r w:rsidR="006904D5">
        <w:rPr>
          <w:rFonts w:hint="eastAsia"/>
        </w:rPr>
        <w:t>民國年月</w:t>
      </w:r>
      <w:r w:rsidR="00E66AEF">
        <w:rPr>
          <w:rFonts w:hint="eastAsia"/>
        </w:rPr>
        <w:t>日</w:t>
      </w:r>
      <w:r w:rsidR="006904D5">
        <w:rPr>
          <w:rFonts w:hint="eastAsia"/>
        </w:rPr>
        <w:t>字串</w:t>
      </w:r>
      <w:r>
        <w:rPr>
          <w:rFonts w:hint="eastAsia"/>
        </w:rPr>
        <w:t>，就會使用</w:t>
      </w:r>
      <w:r>
        <w:rPr>
          <w:rFonts w:hint="eastAsia"/>
        </w:rPr>
        <w:t>twy/MM/dd</w:t>
      </w:r>
      <w:r>
        <w:rPr>
          <w:rFonts w:hint="eastAsia"/>
        </w:rPr>
        <w:t>或其它自訂格式輸出。</w:t>
      </w:r>
    </w:p>
    <w:p w:rsidR="001729C9" w:rsidRPr="00E66AEF" w:rsidRDefault="001729C9" w:rsidP="00987A2A">
      <w:pPr>
        <w:pStyle w:val="51"/>
      </w:pPr>
    </w:p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1729C9" w:rsidTr="00EE278A">
        <w:tc>
          <w:tcPr>
            <w:tcW w:w="9036" w:type="dxa"/>
          </w:tcPr>
          <w:p w:rsidR="001729C9" w:rsidRPr="000F2058" w:rsidRDefault="00162FCF" w:rsidP="001729C9">
            <w:pPr>
              <w:pStyle w:val="123"/>
            </w:pPr>
            <w:r w:rsidRPr="00162FCF">
              <w:t>Sample_200_TableMetadata_BASIC_FromBean_ROCDate</w:t>
            </w:r>
          </w:p>
          <w:p w:rsidR="001729C9" w:rsidRDefault="001729C9" w:rsidP="001729C9">
            <w:pPr>
              <w:pStyle w:val="124"/>
            </w:pPr>
          </w:p>
          <w:p w:rsidR="001729C9" w:rsidRPr="001729C9" w:rsidRDefault="001729C9" w:rsidP="001729C9">
            <w:pPr>
              <w:pStyle w:val="124"/>
            </w:pPr>
            <w:r w:rsidRPr="001729C9">
              <w:rPr>
                <w:rFonts w:hint="eastAsia"/>
              </w:rPr>
              <w:t>final ColumnMetadata g3 = tableMeta.append("</w:t>
            </w:r>
            <w:r w:rsidRPr="001729C9">
              <w:rPr>
                <w:rFonts w:hint="eastAsia"/>
              </w:rPr>
              <w:t>轉為民國格式</w:t>
            </w:r>
            <w:r w:rsidRPr="001729C9">
              <w:rPr>
                <w:rFonts w:hint="eastAsia"/>
              </w:rPr>
              <w:t xml:space="preserve"> (twy/MM/dd)");</w:t>
            </w:r>
          </w:p>
          <w:p w:rsidR="001729C9" w:rsidRPr="001729C9" w:rsidRDefault="001729C9" w:rsidP="001729C9">
            <w:pPr>
              <w:pStyle w:val="124"/>
            </w:pPr>
            <w:r w:rsidRPr="001729C9">
              <w:t>g3.append("date1", new ROCDate(new BeanProperty("date1")), 40);</w:t>
            </w:r>
          </w:p>
          <w:p w:rsidR="001729C9" w:rsidRPr="001729C9" w:rsidRDefault="001729C9" w:rsidP="001729C9">
            <w:pPr>
              <w:pStyle w:val="124"/>
            </w:pPr>
            <w:r w:rsidRPr="001729C9">
              <w:t>g3.append("date2", new ROCDate(new BeanProperty("date2")), 40);</w:t>
            </w:r>
          </w:p>
          <w:p w:rsidR="001729C9" w:rsidRPr="001729C9" w:rsidRDefault="001729C9" w:rsidP="001729C9">
            <w:pPr>
              <w:pStyle w:val="124"/>
            </w:pPr>
            <w:r w:rsidRPr="001729C9">
              <w:t>g3.append("twy/M/d", new ROCDate(new BeanProperty("date2"), "twy/M/d"), 60);</w:t>
            </w:r>
          </w:p>
          <w:p w:rsidR="001729C9" w:rsidRPr="001729C9" w:rsidRDefault="001729C9" w:rsidP="001729C9">
            <w:pPr>
              <w:pStyle w:val="124"/>
            </w:pPr>
            <w:r w:rsidRPr="001729C9">
              <w:t>g3.append("yyyy/M/d", new ROCDate(new BeanProperty("date2"), "yyyy/M/d"), 60);</w:t>
            </w:r>
          </w:p>
          <w:p w:rsidR="001729C9" w:rsidRPr="001729C9" w:rsidRDefault="001729C9" w:rsidP="001729C9">
            <w:pPr>
              <w:pStyle w:val="124"/>
            </w:pPr>
            <w:r w:rsidRPr="001729C9">
              <w:rPr>
                <w:rFonts w:hint="eastAsia"/>
              </w:rPr>
              <w:t>g3.append("</w:t>
            </w:r>
            <w:r w:rsidRPr="001729C9">
              <w:rPr>
                <w:rFonts w:hint="eastAsia"/>
              </w:rPr>
              <w:t>民國</w:t>
            </w:r>
            <w:r w:rsidRPr="001729C9">
              <w:rPr>
                <w:rFonts w:hint="eastAsia"/>
              </w:rPr>
              <w:t>", new ROCDate(new BeanProperty("date2"), "</w:t>
            </w:r>
            <w:r w:rsidRPr="001729C9">
              <w:rPr>
                <w:rFonts w:hint="eastAsia"/>
              </w:rPr>
              <w:t>民國</w:t>
            </w:r>
            <w:r w:rsidRPr="001729C9">
              <w:rPr>
                <w:rFonts w:hint="eastAsia"/>
              </w:rPr>
              <w:t>y</w:t>
            </w:r>
            <w:r w:rsidRPr="001729C9">
              <w:rPr>
                <w:rFonts w:hint="eastAsia"/>
              </w:rPr>
              <w:t>年</w:t>
            </w:r>
            <w:r w:rsidRPr="001729C9">
              <w:rPr>
                <w:rFonts w:hint="eastAsia"/>
              </w:rPr>
              <w:t>M</w:t>
            </w:r>
            <w:r w:rsidRPr="001729C9">
              <w:rPr>
                <w:rFonts w:hint="eastAsia"/>
              </w:rPr>
              <w:t>月</w:t>
            </w:r>
            <w:r w:rsidRPr="001729C9">
              <w:rPr>
                <w:rFonts w:hint="eastAsia"/>
              </w:rPr>
              <w:t>d</w:t>
            </w:r>
            <w:r w:rsidRPr="001729C9">
              <w:rPr>
                <w:rFonts w:hint="eastAsia"/>
              </w:rPr>
              <w:t>日</w:t>
            </w:r>
            <w:r w:rsidRPr="001729C9">
              <w:rPr>
                <w:rFonts w:hint="eastAsia"/>
              </w:rPr>
              <w:t>"), 60);</w:t>
            </w:r>
          </w:p>
          <w:p w:rsidR="00BF1D94" w:rsidRDefault="001729C9" w:rsidP="001729C9">
            <w:pPr>
              <w:pStyle w:val="124"/>
            </w:pPr>
            <w:r w:rsidRPr="001729C9">
              <w:t>new PDFNormalTableTransfer(pdfDocument, tableMeta)</w:t>
            </w:r>
          </w:p>
          <w:p w:rsidR="001729C9" w:rsidRPr="001729C9" w:rsidRDefault="001729C9" w:rsidP="001729C9">
            <w:pPr>
              <w:pStyle w:val="124"/>
            </w:pPr>
            <w:r w:rsidRPr="001729C9">
              <w:t>.transTable(SAMPLE_VO.mockDataset(100));</w:t>
            </w:r>
          </w:p>
          <w:p w:rsidR="001729C9" w:rsidRDefault="001729C9" w:rsidP="001729C9">
            <w:pPr>
              <w:pStyle w:val="124"/>
            </w:pPr>
          </w:p>
          <w:p w:rsidR="001729C9" w:rsidRDefault="001729C9" w:rsidP="001729C9">
            <w:pPr>
              <w:pStyle w:val="124"/>
            </w:pPr>
            <w:r>
              <w:drawing>
                <wp:inline distT="0" distB="0" distL="0" distR="0" wp14:anchorId="529F78BA" wp14:editId="4AE75ED2">
                  <wp:extent cx="3800104" cy="1977749"/>
                  <wp:effectExtent l="76200" t="38100" r="67310" b="118110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828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DCB" w:rsidRDefault="00261B8B" w:rsidP="00550A9F">
      <w:pPr>
        <w:pStyle w:val="5"/>
      </w:pPr>
      <w:r>
        <w:rPr>
          <w:rFonts w:hint="eastAsia"/>
        </w:rPr>
        <w:t>常數值</w:t>
      </w:r>
    </w:p>
    <w:p w:rsidR="00D776FD" w:rsidRDefault="00D776FD" w:rsidP="00D776FD">
      <w:pPr>
        <w:pStyle w:val="51"/>
      </w:pPr>
      <w:r>
        <w:rPr>
          <w:rFonts w:hint="eastAsia"/>
        </w:rPr>
        <w:t>有時我們會需要輸出固定的文字或流水號在某個欄位。這時可以用</w:t>
      </w:r>
      <w:r>
        <w:rPr>
          <w:rFonts w:hint="eastAsia"/>
        </w:rPr>
        <w:t xml:space="preserve">new </w:t>
      </w:r>
      <w:r w:rsidRPr="00D776FD">
        <w:t>Const</w:t>
      </w:r>
      <w:r>
        <w:rPr>
          <w:rFonts w:hint="eastAsia"/>
        </w:rPr>
        <w:t xml:space="preserve">(Object obj) </w:t>
      </w:r>
      <w:proofErr w:type="gramStart"/>
      <w:r>
        <w:rPr>
          <w:rFonts w:hint="eastAsia"/>
        </w:rPr>
        <w:t>輸出常值</w:t>
      </w:r>
      <w:proofErr w:type="gramEnd"/>
      <w:r>
        <w:rPr>
          <w:rFonts w:hint="eastAsia"/>
        </w:rPr>
        <w:t>；用</w:t>
      </w:r>
      <w:r w:rsidRPr="00D776FD">
        <w:t>new Counter(</w:t>
      </w:r>
      <w:r>
        <w:rPr>
          <w:rFonts w:hint="eastAsia"/>
        </w:rPr>
        <w:t xml:space="preserve"> int start</w:t>
      </w:r>
      <w:r w:rsidRPr="00D776FD">
        <w:t>)</w:t>
      </w:r>
      <w:r>
        <w:rPr>
          <w:rFonts w:hint="eastAsia"/>
        </w:rPr>
        <w:t xml:space="preserve"> </w:t>
      </w:r>
      <w:r>
        <w:rPr>
          <w:rFonts w:hint="eastAsia"/>
        </w:rPr>
        <w:t>輸出自動編號。</w:t>
      </w:r>
    </w:p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162FCF" w:rsidTr="00EE278A">
        <w:tc>
          <w:tcPr>
            <w:tcW w:w="9036" w:type="dxa"/>
          </w:tcPr>
          <w:p w:rsidR="00162FCF" w:rsidRPr="000F2058" w:rsidRDefault="00B6615C" w:rsidP="00162FCF">
            <w:pPr>
              <w:pStyle w:val="123"/>
            </w:pPr>
            <w:r w:rsidRPr="00B6615C">
              <w:lastRenderedPageBreak/>
              <w:t>Sample_200_TableMetadata_BASIC_Const_Value</w:t>
            </w:r>
          </w:p>
          <w:p w:rsidR="00162FCF" w:rsidRDefault="00162FCF" w:rsidP="00162FCF">
            <w:pPr>
              <w:pStyle w:val="124"/>
            </w:pPr>
          </w:p>
          <w:p w:rsidR="00B6615C" w:rsidRDefault="00B6615C" w:rsidP="00B6615C">
            <w:pPr>
              <w:pStyle w:val="124"/>
            </w:pPr>
            <w:r>
              <w:t>tableMeta.append("CONST:Text", new Const("text1"), 30);</w:t>
            </w:r>
          </w:p>
          <w:p w:rsidR="00B6615C" w:rsidRDefault="00B6615C" w:rsidP="00B6615C">
            <w:pPr>
              <w:pStyle w:val="124"/>
            </w:pPr>
            <w:r>
              <w:t>tableMeta.append("CONST:Text", new Const("1024"), 30);</w:t>
            </w:r>
          </w:p>
          <w:p w:rsidR="00B6615C" w:rsidRDefault="00B6615C" w:rsidP="00B6615C">
            <w:pPr>
              <w:pStyle w:val="124"/>
            </w:pPr>
            <w:r>
              <w:t>tableMeta.append("CONST:Number", new Const(1024), 30);</w:t>
            </w:r>
          </w:p>
          <w:p w:rsidR="00B6615C" w:rsidRDefault="00B6615C" w:rsidP="00B6615C">
            <w:pPr>
              <w:pStyle w:val="124"/>
            </w:pPr>
            <w:r>
              <w:t>tableMeta.append("Counter starts with 0", new Counter(0), 30);</w:t>
            </w:r>
          </w:p>
          <w:p w:rsidR="00162FCF" w:rsidRDefault="00B6615C" w:rsidP="00B6615C">
            <w:pPr>
              <w:pStyle w:val="124"/>
            </w:pPr>
            <w:r>
              <w:t>tableMeta.append("Counter starts with 1", new Counter(1), 30);</w:t>
            </w:r>
          </w:p>
          <w:p w:rsidR="00B6615C" w:rsidRDefault="00B6615C" w:rsidP="00B6615C">
            <w:pPr>
              <w:pStyle w:val="124"/>
            </w:pPr>
          </w:p>
          <w:p w:rsidR="00162FCF" w:rsidRDefault="00B6615C" w:rsidP="00B6615C">
            <w:pPr>
              <w:pStyle w:val="124"/>
            </w:pPr>
            <w:r>
              <w:drawing>
                <wp:inline distT="0" distB="0" distL="0" distR="0" wp14:anchorId="292D83AB" wp14:editId="522107BE">
                  <wp:extent cx="4843672" cy="2078182"/>
                  <wp:effectExtent l="76200" t="38100" r="71755" b="11303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211" cy="20736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D8D" w:rsidRDefault="00F94D8D" w:rsidP="00550A9F">
      <w:pPr>
        <w:pStyle w:val="5"/>
      </w:pPr>
      <w:r>
        <w:rPr>
          <w:rFonts w:hint="eastAsia"/>
        </w:rPr>
        <w:t>公式</w:t>
      </w:r>
    </w:p>
    <w:p w:rsidR="00110693" w:rsidRPr="00110693" w:rsidRDefault="00110693" w:rsidP="00110693">
      <w:pPr>
        <w:pStyle w:val="51"/>
      </w:pPr>
      <w:r>
        <w:rPr>
          <w:rFonts w:hint="eastAsia"/>
        </w:rPr>
        <w:t>當</w:t>
      </w:r>
      <w:r>
        <w:rPr>
          <w:rFonts w:hint="eastAsia"/>
        </w:rPr>
        <w:t xml:space="preserve">column </w:t>
      </w:r>
      <w:r>
        <w:rPr>
          <w:rFonts w:hint="eastAsia"/>
        </w:rPr>
        <w:t>之間有相依關係，但</w:t>
      </w:r>
      <w:r>
        <w:rPr>
          <w:rFonts w:hint="eastAsia"/>
        </w:rPr>
        <w:t>JavaBean</w:t>
      </w:r>
      <w:proofErr w:type="gramStart"/>
      <w:r>
        <w:rPr>
          <w:rFonts w:hint="eastAsia"/>
        </w:rPr>
        <w:t>中未實作</w:t>
      </w:r>
      <w:proofErr w:type="gramEnd"/>
      <w:r>
        <w:rPr>
          <w:rFonts w:hint="eastAsia"/>
        </w:rPr>
        <w:t>相關計算時，可以使用公式相關設定。</w:t>
      </w:r>
      <w:r w:rsidR="00587BE9">
        <w:rPr>
          <w:rFonts w:hint="eastAsia"/>
        </w:rPr>
        <w:t>使用公式時，參照對象皆為</w:t>
      </w:r>
      <w:r w:rsidR="00587BE9">
        <w:rPr>
          <w:rFonts w:hint="eastAsia"/>
        </w:rPr>
        <w:t>ColumnMetadata</w:t>
      </w:r>
      <w:r w:rsidR="00587BE9">
        <w:rPr>
          <w:rFonts w:hint="eastAsia"/>
        </w:rPr>
        <w:t>。</w:t>
      </w:r>
      <w:r w:rsidR="004E387F">
        <w:rPr>
          <w:rFonts w:hint="eastAsia"/>
        </w:rPr>
        <w:t>首先使用</w:t>
      </w:r>
      <w:r w:rsidR="00DE0612" w:rsidRPr="00DE0612">
        <w:t>ColNumber</w:t>
      </w:r>
      <w:r w:rsidR="00DE0612">
        <w:rPr>
          <w:rFonts w:hint="eastAsia"/>
        </w:rPr>
        <w:t>取得第一個內容值，其型別為</w:t>
      </w:r>
      <w:r w:rsidR="00DE0612" w:rsidRPr="00DE0612">
        <w:t>NumberOP</w:t>
      </w:r>
      <w:r w:rsidR="00DE0612">
        <w:rPr>
          <w:rFonts w:hint="eastAsia"/>
        </w:rPr>
        <w:t>，接著可以使用</w:t>
      </w:r>
      <w:r w:rsidR="00740D9C">
        <w:rPr>
          <w:rFonts w:hint="eastAsia"/>
        </w:rPr>
        <w:t>它的加減乘除</w:t>
      </w:r>
      <w:r w:rsidR="00740D9C">
        <w:rPr>
          <w:rFonts w:hint="eastAsia"/>
        </w:rPr>
        <w:t>Method</w:t>
      </w:r>
      <w:r w:rsidR="00740D9C">
        <w:rPr>
          <w:rFonts w:hint="eastAsia"/>
        </w:rPr>
        <w:t>，設定與其它</w:t>
      </w:r>
      <w:r w:rsidR="00740D9C">
        <w:rPr>
          <w:rFonts w:hint="eastAsia"/>
        </w:rPr>
        <w:t xml:space="preserve">ColnumMetadata </w:t>
      </w:r>
      <w:proofErr w:type="gramStart"/>
      <w:r w:rsidR="00740D9C">
        <w:rPr>
          <w:rFonts w:hint="eastAsia"/>
        </w:rPr>
        <w:t>間的相依</w:t>
      </w:r>
      <w:proofErr w:type="gramEnd"/>
      <w:r w:rsidR="00740D9C">
        <w:rPr>
          <w:rFonts w:hint="eastAsia"/>
        </w:rPr>
        <w:t>公式。</w:t>
      </w:r>
    </w:p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110693" w:rsidTr="00EE278A">
        <w:tc>
          <w:tcPr>
            <w:tcW w:w="9036" w:type="dxa"/>
          </w:tcPr>
          <w:p w:rsidR="00110693" w:rsidRPr="000F2058" w:rsidRDefault="00110693" w:rsidP="00110693">
            <w:pPr>
              <w:pStyle w:val="123"/>
            </w:pPr>
            <w:r w:rsidRPr="00B6615C">
              <w:t>Sample_200_TableMetadata_BASIC_Const_Value</w:t>
            </w:r>
          </w:p>
          <w:p w:rsidR="00110693" w:rsidRDefault="00110693" w:rsidP="00110693">
            <w:pPr>
              <w:pStyle w:val="124"/>
            </w:pPr>
          </w:p>
          <w:p w:rsidR="00110693" w:rsidRDefault="00110693" w:rsidP="00110693">
            <w:pPr>
              <w:pStyle w:val="124"/>
            </w:pPr>
            <w:r>
              <w:t>tableMeta.append("CONST:Text", new Const("text1"), 30);</w:t>
            </w:r>
          </w:p>
          <w:p w:rsidR="00110693" w:rsidRDefault="00110693" w:rsidP="00110693">
            <w:pPr>
              <w:pStyle w:val="124"/>
            </w:pPr>
            <w:r>
              <w:t>tableMeta.append("CONST:Text", new Const("1024"), 30);</w:t>
            </w:r>
          </w:p>
          <w:p w:rsidR="00110693" w:rsidRDefault="00110693" w:rsidP="00110693">
            <w:pPr>
              <w:pStyle w:val="124"/>
            </w:pPr>
            <w:r>
              <w:t>tableMeta.append("CONST:Number", new Const(1024), 30);</w:t>
            </w:r>
          </w:p>
          <w:p w:rsidR="00110693" w:rsidRDefault="00110693" w:rsidP="00110693">
            <w:pPr>
              <w:pStyle w:val="124"/>
            </w:pPr>
            <w:r>
              <w:t>tableMeta.append("Counter starts with 0", new Counter(0), 30);</w:t>
            </w:r>
          </w:p>
          <w:p w:rsidR="00110693" w:rsidRDefault="00110693" w:rsidP="00110693">
            <w:pPr>
              <w:pStyle w:val="124"/>
            </w:pPr>
            <w:r>
              <w:t>tableMeta.append("Counter starts with 1", new Counter(1), 30);</w:t>
            </w:r>
          </w:p>
          <w:p w:rsidR="00110693" w:rsidRDefault="00110693" w:rsidP="00110693">
            <w:pPr>
              <w:pStyle w:val="124"/>
            </w:pPr>
          </w:p>
          <w:p w:rsidR="00110693" w:rsidRDefault="00110693" w:rsidP="00110693">
            <w:pPr>
              <w:pStyle w:val="124"/>
            </w:pPr>
            <w:r>
              <w:lastRenderedPageBreak/>
              <w:drawing>
                <wp:inline distT="0" distB="0" distL="0" distR="0" wp14:anchorId="5832EEF2" wp14:editId="35059B79">
                  <wp:extent cx="4108862" cy="1762911"/>
                  <wp:effectExtent l="76200" t="38100" r="82550" b="12319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989" cy="17591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D8D" w:rsidRPr="00F94D8D" w:rsidRDefault="00F94D8D" w:rsidP="00550A9F">
      <w:pPr>
        <w:pStyle w:val="5"/>
      </w:pPr>
      <w:r>
        <w:rPr>
          <w:rFonts w:hint="eastAsia"/>
        </w:rPr>
        <w:t>其它</w:t>
      </w:r>
    </w:p>
    <w:p w:rsidR="008B2927" w:rsidRPr="00456DCB" w:rsidRDefault="00F25E44" w:rsidP="00F25E44">
      <w:pPr>
        <w:pStyle w:val="51"/>
      </w:pPr>
      <w:r>
        <w:rPr>
          <w:rFonts w:hint="eastAsia"/>
        </w:rPr>
        <w:t>集合資料合併為字串使用</w:t>
      </w:r>
      <w:r w:rsidRPr="00F25E44">
        <w:t>ConcatString</w:t>
      </w:r>
      <w:r>
        <w:rPr>
          <w:rFonts w:hint="eastAsia"/>
        </w:rPr>
        <w:t>。</w:t>
      </w:r>
    </w:p>
    <w:p w:rsidR="00456DCB" w:rsidRDefault="00F25E44" w:rsidP="00604E21">
      <w:pPr>
        <w:pStyle w:val="51"/>
      </w:pPr>
      <w:r>
        <w:rPr>
          <w:rFonts w:hint="eastAsia"/>
        </w:rPr>
        <w:t>多來源資料格式化輸出使用</w:t>
      </w:r>
      <w:r w:rsidRPr="00F25E44">
        <w:t>MultipleSources</w:t>
      </w:r>
      <w:r>
        <w:rPr>
          <w:rFonts w:hint="eastAsia"/>
        </w:rPr>
        <w:t>。</w:t>
      </w:r>
    </w:p>
    <w:p w:rsidR="00114A2F" w:rsidRDefault="008B2927" w:rsidP="00604E21">
      <w:pPr>
        <w:pStyle w:val="51"/>
      </w:pPr>
      <w:r>
        <w:rPr>
          <w:rFonts w:hint="eastAsia"/>
        </w:rPr>
        <w:t>條碼資料使用</w:t>
      </w:r>
      <w:r>
        <w:rPr>
          <w:rFonts w:hint="eastAsia"/>
        </w:rPr>
        <w:t>BarcodeImage</w:t>
      </w:r>
      <w:r>
        <w:rPr>
          <w:rFonts w:hint="eastAsia"/>
        </w:rPr>
        <w:t>。</w:t>
      </w:r>
    </w:p>
    <w:p w:rsidR="008B2927" w:rsidRDefault="00D77922" w:rsidP="00604E21">
      <w:pPr>
        <w:pStyle w:val="51"/>
      </w:pPr>
      <w:r>
        <w:rPr>
          <w:rFonts w:hint="eastAsia"/>
        </w:rPr>
        <w:t>當原始資料的每一個列元素是</w:t>
      </w:r>
      <w:r>
        <w:rPr>
          <w:rFonts w:hint="eastAsia"/>
        </w:rPr>
        <w:t>Object[]</w:t>
      </w:r>
      <w:r>
        <w:rPr>
          <w:rFonts w:hint="eastAsia"/>
        </w:rPr>
        <w:t>時，使用</w:t>
      </w:r>
      <w:r>
        <w:rPr>
          <w:rFonts w:hint="eastAsia"/>
        </w:rPr>
        <w:t>ArrayData</w:t>
      </w:r>
      <w:r>
        <w:rPr>
          <w:rFonts w:hint="eastAsia"/>
        </w:rPr>
        <w:t>。</w:t>
      </w:r>
    </w:p>
    <w:p w:rsidR="009022CB" w:rsidRPr="004D4B82" w:rsidRDefault="009022CB" w:rsidP="00604E21">
      <w:pPr>
        <w:pStyle w:val="51"/>
      </w:pPr>
    </w:p>
    <w:p w:rsidR="00674362" w:rsidRDefault="00674362">
      <w:pPr>
        <w:widowControl/>
        <w:snapToGrid/>
        <w:spacing w:line="240" w:lineRule="auto"/>
        <w:ind w:left="0" w:firstLine="0"/>
        <w:rPr>
          <w:bCs/>
          <w:sz w:val="32"/>
          <w:szCs w:val="28"/>
        </w:rPr>
      </w:pPr>
      <w:r>
        <w:br w:type="page"/>
      </w:r>
    </w:p>
    <w:p w:rsidR="008E2D50" w:rsidRDefault="004A287A" w:rsidP="004A287A">
      <w:pPr>
        <w:pStyle w:val="3"/>
      </w:pPr>
      <w:bookmarkStart w:id="59" w:name="_Toc428885686"/>
      <w:r>
        <w:rPr>
          <w:rFonts w:hint="eastAsia"/>
        </w:rPr>
        <w:lastRenderedPageBreak/>
        <w:t>清冊</w:t>
      </w:r>
      <w:r w:rsidR="00407B0B">
        <w:rPr>
          <w:rFonts w:hint="eastAsia"/>
        </w:rPr>
        <w:t>表單</w:t>
      </w:r>
      <w:bookmarkEnd w:id="59"/>
    </w:p>
    <w:p w:rsidR="00BD5620" w:rsidRPr="00BD5620" w:rsidRDefault="00341276" w:rsidP="00F61F9B">
      <w:pPr>
        <w:pStyle w:val="31"/>
      </w:pPr>
      <w:r>
        <w:rPr>
          <w:rFonts w:hint="eastAsia"/>
        </w:rPr>
        <w:t>當一筆資料可能需要</w:t>
      </w:r>
      <w:proofErr w:type="gramStart"/>
      <w:r>
        <w:rPr>
          <w:rFonts w:hint="eastAsia"/>
        </w:rPr>
        <w:t>多列才足以</w:t>
      </w:r>
      <w:proofErr w:type="gramEnd"/>
      <w:r>
        <w:rPr>
          <w:rFonts w:hint="eastAsia"/>
        </w:rPr>
        <w:t>輸出完整內容時，</w:t>
      </w:r>
      <w:r w:rsidR="00407B0B">
        <w:rPr>
          <w:rFonts w:hint="eastAsia"/>
        </w:rPr>
        <w:t>在此定義為清冊表單</w:t>
      </w:r>
      <w:r>
        <w:rPr>
          <w:rFonts w:hint="eastAsia"/>
        </w:rPr>
        <w:t>，需要使用</w:t>
      </w:r>
      <w:r w:rsidRPr="00341276">
        <w:t>NestTableMetadata</w:t>
      </w:r>
      <w:proofErr w:type="gramStart"/>
      <w:r>
        <w:rPr>
          <w:rFonts w:hint="eastAsia"/>
        </w:rPr>
        <w:t>進行</w:t>
      </w:r>
      <w:r w:rsidR="0071126C">
        <w:rPr>
          <w:rFonts w:hint="eastAsia"/>
        </w:rPr>
        <w:t>巢</w:t>
      </w:r>
      <w:proofErr w:type="gramEnd"/>
      <w:r w:rsidR="0071126C">
        <w:rPr>
          <w:rFonts w:hint="eastAsia"/>
        </w:rPr>
        <w:t>狀</w:t>
      </w:r>
      <w:r>
        <w:rPr>
          <w:rFonts w:hint="eastAsia"/>
        </w:rPr>
        <w:t>描述定義。</w:t>
      </w:r>
      <w:r w:rsidR="00242531">
        <w:rPr>
          <w:rFonts w:hint="eastAsia"/>
        </w:rPr>
        <w:t>以下</w:t>
      </w:r>
      <w:r w:rsidR="00674362">
        <w:rPr>
          <w:rFonts w:hint="eastAsia"/>
        </w:rPr>
        <w:t>用</w:t>
      </w:r>
      <w:r w:rsidR="00242531">
        <w:rPr>
          <w:rFonts w:hint="eastAsia"/>
        </w:rPr>
        <w:t>一個典型的</w:t>
      </w:r>
      <w:r w:rsidR="000539E0">
        <w:rPr>
          <w:rFonts w:hint="eastAsia"/>
        </w:rPr>
        <w:t>表冊</w:t>
      </w:r>
      <w:r w:rsidR="00242531">
        <w:rPr>
          <w:rFonts w:hint="eastAsia"/>
        </w:rPr>
        <w:t>範例</w:t>
      </w:r>
      <w:r w:rsidR="00674362">
        <w:rPr>
          <w:rFonts w:hint="eastAsia"/>
        </w:rPr>
        <w:t>示範如何</w:t>
      </w:r>
      <w:r w:rsidR="00F17CC2">
        <w:rPr>
          <w:rFonts w:hint="eastAsia"/>
        </w:rPr>
        <w:t>描述</w:t>
      </w:r>
      <w:r w:rsidR="006C236C">
        <w:rPr>
          <w:rFonts w:hint="eastAsia"/>
        </w:rPr>
        <w:t>巢狀表格</w:t>
      </w:r>
      <w:r w:rsidR="00242531">
        <w:rPr>
          <w:rFonts w:hint="eastAsia"/>
        </w:rPr>
        <w:t>。</w:t>
      </w:r>
    </w:p>
    <w:p w:rsidR="000539E0" w:rsidRDefault="00674362" w:rsidP="00674362">
      <w:pPr>
        <w:pStyle w:val="4"/>
      </w:pPr>
      <w:r>
        <w:rPr>
          <w:rFonts w:hint="eastAsia"/>
        </w:rPr>
        <w:t>基本清冊</w:t>
      </w:r>
    </w:p>
    <w:p w:rsidR="00EE278A" w:rsidRDefault="00EE278A"/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F40352" w:rsidTr="00EE278A">
        <w:tc>
          <w:tcPr>
            <w:tcW w:w="9036" w:type="dxa"/>
          </w:tcPr>
          <w:p w:rsidR="00F40352" w:rsidRPr="000F2058" w:rsidRDefault="005418C6" w:rsidP="00F40352">
            <w:pPr>
              <w:pStyle w:val="123"/>
            </w:pPr>
            <w:r w:rsidRPr="005418C6">
              <w:t>Sample_202_Nest_BASIC_1</w:t>
            </w:r>
          </w:p>
          <w:p w:rsidR="00F477CF" w:rsidRDefault="00F477CF" w:rsidP="00F477CF">
            <w:pPr>
              <w:pStyle w:val="1210"/>
            </w:pPr>
            <w:r>
              <w:rPr>
                <w:rFonts w:hint="eastAsia"/>
              </w:rPr>
              <w:t>完整結果如下：</w:t>
            </w:r>
          </w:p>
          <w:p w:rsidR="00F477CF" w:rsidRDefault="00EE278A" w:rsidP="005418C6">
            <w:pPr>
              <w:pStyle w:val="124"/>
              <w:tabs>
                <w:tab w:val="left" w:pos="5420"/>
              </w:tabs>
            </w:pPr>
            <w:r>
              <w:drawing>
                <wp:inline distT="0" distB="0" distL="0" distR="0" wp14:anchorId="332A3777" wp14:editId="759EA725">
                  <wp:extent cx="2208810" cy="1501722"/>
                  <wp:effectExtent l="76200" t="38100" r="77470" b="11811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737" cy="15057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477CF" w:rsidRDefault="00F477CF" w:rsidP="005418C6">
            <w:pPr>
              <w:pStyle w:val="124"/>
              <w:tabs>
                <w:tab w:val="left" w:pos="5420"/>
              </w:tabs>
            </w:pPr>
          </w:p>
          <w:p w:rsidR="00F477CF" w:rsidRDefault="00F477CF" w:rsidP="00F477CF">
            <w:pPr>
              <w:pStyle w:val="1210"/>
            </w:pPr>
            <w:r>
              <w:rPr>
                <w:rFonts w:hint="eastAsia"/>
              </w:rPr>
              <w:t>範例程式逐步說明</w:t>
            </w:r>
          </w:p>
          <w:p w:rsidR="00F477CF" w:rsidRDefault="00B70E0E" w:rsidP="005418C6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開始設定</w:t>
            </w:r>
            <w:r>
              <w:rPr>
                <w:rFonts w:hint="eastAsia"/>
              </w:rPr>
              <w:t xml:space="preserve"> TableMETADATA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t>final NestTableMetadata tableMeta = new NestTableMetadata("LIST");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t>tableMeta.setDefaultColumnWidth(10);</w:t>
            </w:r>
            <w:r w:rsidR="00D0170F">
              <w:rPr>
                <w:rFonts w:hint="eastAsia"/>
              </w:rPr>
              <w:t xml:space="preserve"> </w:t>
            </w:r>
            <w:r w:rsidR="00F477CF">
              <w:rPr>
                <w:rFonts w:hint="eastAsia"/>
              </w:rPr>
              <w:tab/>
            </w:r>
            <w:r w:rsidR="00D0170F">
              <w:rPr>
                <w:rFonts w:hint="eastAsia"/>
              </w:rPr>
              <w:t>//</w:t>
            </w:r>
            <w:r w:rsidR="007257FE">
              <w:rPr>
                <w:rFonts w:hint="eastAsia"/>
              </w:rPr>
              <w:t xml:space="preserve"> </w:t>
            </w:r>
            <w:r w:rsidR="007257FE">
              <w:rPr>
                <w:rFonts w:hint="eastAsia"/>
              </w:rPr>
              <w:t>預設欄寬比重為</w:t>
            </w:r>
            <w:r w:rsidR="007257FE">
              <w:rPr>
                <w:rFonts w:hint="eastAsia"/>
              </w:rPr>
              <w:t>10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t>tableMeta.getDefaultHeaderFormat()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t xml:space="preserve">    .setFontBold(true)</w:t>
            </w:r>
            <w:r w:rsidR="00F477CF">
              <w:rPr>
                <w:rFonts w:hint="eastAsia"/>
              </w:rPr>
              <w:t xml:space="preserve"> </w:t>
            </w:r>
            <w:r w:rsidR="00F477CF">
              <w:rPr>
                <w:rFonts w:hint="eastAsia"/>
              </w:rPr>
              <w:tab/>
              <w:t xml:space="preserve">// </w:t>
            </w:r>
            <w:r w:rsidR="00F477CF">
              <w:rPr>
                <w:rFonts w:hint="eastAsia"/>
              </w:rPr>
              <w:t>標題粗體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t xml:space="preserve">    .setFontSize(14)</w:t>
            </w:r>
            <w:r w:rsidR="00F477CF">
              <w:rPr>
                <w:rFonts w:hint="eastAsia"/>
              </w:rPr>
              <w:t xml:space="preserve"> </w:t>
            </w:r>
            <w:r w:rsidR="00F477CF">
              <w:rPr>
                <w:rFonts w:hint="eastAsia"/>
              </w:rPr>
              <w:tab/>
              <w:t xml:space="preserve">// </w:t>
            </w:r>
            <w:r w:rsidR="00F477CF">
              <w:rPr>
                <w:rFonts w:hint="eastAsia"/>
              </w:rPr>
              <w:t>字型</w:t>
            </w:r>
            <w:r w:rsidR="00F477CF">
              <w:rPr>
                <w:rFonts w:hint="eastAsia"/>
              </w:rPr>
              <w:t>14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t xml:space="preserve">    .setMinHeightInCM(1);</w:t>
            </w:r>
            <w:r w:rsidR="00F477CF">
              <w:rPr>
                <w:rFonts w:hint="eastAsia"/>
              </w:rPr>
              <w:t xml:space="preserve"> </w:t>
            </w:r>
            <w:r w:rsidR="00F477CF">
              <w:rPr>
                <w:rFonts w:hint="eastAsia"/>
              </w:rPr>
              <w:tab/>
              <w:t xml:space="preserve">// </w:t>
            </w:r>
            <w:r w:rsidR="00F477CF">
              <w:rPr>
                <w:rFonts w:hint="eastAsia"/>
              </w:rPr>
              <w:t>列高設為</w:t>
            </w:r>
            <w:r w:rsidR="00F477CF">
              <w:rPr>
                <w:rFonts w:hint="eastAsia"/>
              </w:rPr>
              <w:t xml:space="preserve"> 1CM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t>tableMeta.getDefaultContentFormat()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t xml:space="preserve">    .setAlignV(AlignV.MIDDLE);</w:t>
            </w:r>
            <w:r w:rsidR="006B71B0">
              <w:rPr>
                <w:rFonts w:hint="eastAsia"/>
              </w:rPr>
              <w:t xml:space="preserve"> </w:t>
            </w:r>
            <w:r w:rsidR="006B71B0">
              <w:rPr>
                <w:rFonts w:hint="eastAsia"/>
              </w:rPr>
              <w:tab/>
              <w:t xml:space="preserve">// </w:t>
            </w:r>
            <w:r w:rsidR="006B71B0">
              <w:rPr>
                <w:rFonts w:hint="eastAsia"/>
              </w:rPr>
              <w:t>內容文字垂直置中</w:t>
            </w:r>
          </w:p>
          <w:p w:rsidR="005418C6" w:rsidRDefault="006B71B0" w:rsidP="006B71B0">
            <w:pPr>
              <w:pStyle w:val="124"/>
              <w:tabs>
                <w:tab w:val="left" w:pos="4570"/>
              </w:tabs>
            </w:pPr>
            <w:r w:rsidRPr="006B71B0">
              <w:t>tableMeta.setBorderWidth(1.5f);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每一組資料的外框設為粗線</w:t>
            </w:r>
          </w:p>
          <w:p w:rsidR="006B71B0" w:rsidRDefault="006B71B0" w:rsidP="006B71B0">
            <w:pPr>
              <w:pStyle w:val="124"/>
              <w:tabs>
                <w:tab w:val="left" w:pos="457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開始加入第一列的</w:t>
            </w:r>
            <w:r>
              <w:rPr>
                <w:rFonts w:hint="eastAsia"/>
              </w:rPr>
              <w:t>METADATA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rPr>
                <w:rFonts w:hint="eastAsia"/>
              </w:rPr>
              <w:t>tableMeta.append("</w:t>
            </w:r>
            <w:r>
              <w:rPr>
                <w:rFonts w:hint="eastAsia"/>
              </w:rPr>
              <w:t>年度</w:t>
            </w:r>
            <w:r>
              <w:rPr>
                <w:rFonts w:hint="eastAsia"/>
              </w:rPr>
              <w:t>", new BeanProperty("text1"));</w:t>
            </w:r>
          </w:p>
          <w:p w:rsidR="005418C6" w:rsidRDefault="005418C6" w:rsidP="006B71B0">
            <w:pPr>
              <w:pStyle w:val="124"/>
              <w:tabs>
                <w:tab w:val="left" w:pos="4570"/>
              </w:tabs>
            </w:pPr>
            <w:r>
              <w:rPr>
                <w:rFonts w:hint="eastAsia"/>
              </w:rPr>
              <w:t>tableMeta.append("</w:t>
            </w:r>
            <w:r>
              <w:rPr>
                <w:rFonts w:hint="eastAsia"/>
              </w:rPr>
              <w:t>地區</w:t>
            </w:r>
            <w:r>
              <w:rPr>
                <w:rFonts w:hint="eastAsia"/>
              </w:rPr>
              <w:t>", new BeanProperty("text2"), 20);</w:t>
            </w:r>
          </w:p>
          <w:p w:rsidR="00AF60D6" w:rsidRDefault="005418C6" w:rsidP="006B71B0">
            <w:pPr>
              <w:pStyle w:val="124"/>
              <w:tabs>
                <w:tab w:val="left" w:pos="4570"/>
              </w:tabs>
            </w:pPr>
            <w:r>
              <w:rPr>
                <w:rFonts w:hint="eastAsia"/>
              </w:rPr>
              <w:t>tableMeta.append("</w:t>
            </w:r>
            <w:r>
              <w:rPr>
                <w:rFonts w:hint="eastAsia"/>
              </w:rPr>
              <w:t>項目</w:t>
            </w:r>
            <w:r>
              <w:rPr>
                <w:rFonts w:hint="eastAsia"/>
              </w:rPr>
              <w:t>", new BeanProperty("text3"), 20);</w:t>
            </w:r>
          </w:p>
          <w:p w:rsidR="001E7788" w:rsidRDefault="001E7788" w:rsidP="006B71B0">
            <w:pPr>
              <w:pStyle w:val="124"/>
              <w:tabs>
                <w:tab w:val="left" w:pos="457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定義第一列的欄位項目，其寛度比例為</w:t>
            </w:r>
            <w:r>
              <w:rPr>
                <w:rFonts w:hint="eastAsia"/>
              </w:rPr>
              <w:t xml:space="preserve"> 10:20:20</w:t>
            </w:r>
          </w:p>
          <w:p w:rsidR="001E7788" w:rsidRDefault="001E7788" w:rsidP="005418C6">
            <w:pPr>
              <w:pStyle w:val="124"/>
              <w:tabs>
                <w:tab w:val="left" w:pos="5420"/>
              </w:tabs>
            </w:pPr>
            <w:r>
              <w:drawing>
                <wp:inline distT="0" distB="0" distL="0" distR="0" wp14:anchorId="627F2B41" wp14:editId="43AB3D59">
                  <wp:extent cx="2885704" cy="375408"/>
                  <wp:effectExtent l="76200" t="38100" r="67310" b="120015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473" cy="378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E6A8C" w:rsidRDefault="007E6A8C" w:rsidP="005418C6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lastRenderedPageBreak/>
              <w:t xml:space="preserve">// </w:t>
            </w:r>
            <w:r>
              <w:rPr>
                <w:rFonts w:hint="eastAsia"/>
              </w:rPr>
              <w:t>第二列開始</w:t>
            </w:r>
            <w:r w:rsidR="00E80572">
              <w:rPr>
                <w:rFonts w:hint="eastAsia"/>
              </w:rPr>
              <w:t>，先換列</w:t>
            </w:r>
          </w:p>
          <w:p w:rsidR="001E7788" w:rsidRDefault="007E6A8C" w:rsidP="005418C6">
            <w:pPr>
              <w:pStyle w:val="124"/>
              <w:tabs>
                <w:tab w:val="left" w:pos="5420"/>
              </w:tabs>
            </w:pPr>
            <w:r w:rsidRPr="007E6A8C">
              <w:t>tableMeta.nextRow();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ColumnMetadata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append/</w:t>
            </w:r>
            <w:r w:rsidRPr="00EE278A">
              <w:t>prepend</w:t>
            </w:r>
            <w:r>
              <w:rPr>
                <w:rFonts w:hint="eastAsia"/>
              </w:rPr>
              <w:t>行為與直列表格略有不同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  </w:t>
            </w:r>
            <w:r>
              <w:rPr>
                <w:rFonts w:hint="eastAsia"/>
              </w:rPr>
              <w:t>加入的子欄位同樣繼承本欄位的樣式屬性，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  </w:t>
            </w:r>
            <w:r>
              <w:rPr>
                <w:rFonts w:hint="eastAsia"/>
              </w:rPr>
              <w:t>但是顯示位置為接續在</w:t>
            </w:r>
            <w:r w:rsidR="00140CFA">
              <w:rPr>
                <w:rFonts w:hint="eastAsia"/>
              </w:rPr>
              <w:t>該欄之後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>final ColumnMetadata col1 = tableMeta.append("</w:t>
            </w:r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1", new BeanProperty("value1"));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t>col1.getContentFormat().setAlignH(AlignH.RIGHT).setTextFormat("#,##0");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>col1.append("</w:t>
            </w:r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2", new BeanProperty("value2"));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>col1.append("</w:t>
            </w:r>
            <w:r>
              <w:rPr>
                <w:rFonts w:hint="eastAsia"/>
              </w:rPr>
              <w:t>值</w:t>
            </w:r>
            <w:r>
              <w:rPr>
                <w:rFonts w:hint="eastAsia"/>
              </w:rPr>
              <w:t>3", new BeanProperty("value3"), 40);</w:t>
            </w:r>
          </w:p>
          <w:p w:rsidR="00EE278A" w:rsidRDefault="00140CFA" w:rsidP="00EE278A">
            <w:pPr>
              <w:pStyle w:val="124"/>
              <w:tabs>
                <w:tab w:val="left" w:pos="5420"/>
              </w:tabs>
            </w:pPr>
            <w:r>
              <w:drawing>
                <wp:inline distT="0" distB="0" distL="0" distR="0" wp14:anchorId="1B5D45EB" wp14:editId="644FFFE4">
                  <wp:extent cx="3295650" cy="1635738"/>
                  <wp:effectExtent l="76200" t="38100" r="76200" b="117475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551" cy="16436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E278A" w:rsidRDefault="00140CF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在第二列中，加入垂直分割的兩個欄位：開始日期、結束日期</w:t>
            </w:r>
          </w:p>
          <w:p w:rsidR="00140CFA" w:rsidRDefault="00140CF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所以前面三個欄位的高度自動被拉</w:t>
            </w:r>
            <w:r w:rsidR="006C60E8">
              <w:rPr>
                <w:rFonts w:hint="eastAsia"/>
              </w:rPr>
              <w:t>大</w:t>
            </w:r>
            <w:r>
              <w:rPr>
                <w:rFonts w:hint="eastAsia"/>
              </w:rPr>
              <w:t>。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t>final NestTableMetadata sub1 = tableMeta.newSubTableVertical(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    new SubColumnParameter("</w:t>
            </w:r>
            <w:r>
              <w:rPr>
                <w:rFonts w:hint="eastAsia"/>
              </w:rPr>
              <w:t>開始日期</w:t>
            </w:r>
            <w:r>
              <w:rPr>
                <w:rFonts w:hint="eastAsia"/>
              </w:rPr>
              <w:t>", new BeanProperty("date2"), 40),</w:t>
            </w:r>
          </w:p>
          <w:p w:rsidR="00EE278A" w:rsidRDefault="00EE278A" w:rsidP="00EE278A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    new SubColumnParameter("</w:t>
            </w:r>
            <w:r>
              <w:rPr>
                <w:rFonts w:hint="eastAsia"/>
              </w:rPr>
              <w:t>結束日期</w:t>
            </w:r>
            <w:r>
              <w:rPr>
                <w:rFonts w:hint="eastAsia"/>
              </w:rPr>
              <w:t>", new BeanProperty("date1"), 30)</w:t>
            </w:r>
          </w:p>
          <w:p w:rsidR="001E7788" w:rsidRDefault="00EE278A" w:rsidP="00EE278A">
            <w:pPr>
              <w:pStyle w:val="124"/>
              <w:tabs>
                <w:tab w:val="left" w:pos="5420"/>
              </w:tabs>
            </w:pPr>
            <w:r>
              <w:t xml:space="preserve">    );</w:t>
            </w:r>
          </w:p>
          <w:p w:rsidR="00BE6675" w:rsidRDefault="00BE6675" w:rsidP="00BE6675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此例中故意把寬度設為不同，此時取最大值</w:t>
            </w:r>
            <w:r>
              <w:rPr>
                <w:rFonts w:hint="eastAsia"/>
              </w:rPr>
              <w:t xml:space="preserve"> 40 </w:t>
            </w:r>
            <w:r>
              <w:rPr>
                <w:rFonts w:hint="eastAsia"/>
              </w:rPr>
              <w:t>為其欄寬比重</w:t>
            </w:r>
          </w:p>
          <w:p w:rsidR="00BE6675" w:rsidRDefault="00BE6675" w:rsidP="00BE6675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所以第二列的欄位項目，其寛度比例為</w:t>
            </w:r>
            <w:r>
              <w:rPr>
                <w:rFonts w:hint="eastAsia"/>
              </w:rPr>
              <w:t xml:space="preserve"> 10:10:40:40</w:t>
            </w:r>
          </w:p>
          <w:p w:rsidR="00EE278A" w:rsidRDefault="00140CFA" w:rsidP="00EE278A">
            <w:pPr>
              <w:pStyle w:val="124"/>
              <w:tabs>
                <w:tab w:val="left" w:pos="5420"/>
              </w:tabs>
            </w:pPr>
            <w:r>
              <w:drawing>
                <wp:inline distT="0" distB="0" distL="0" distR="0" wp14:anchorId="6C18BE85" wp14:editId="0C51D55A">
                  <wp:extent cx="3295650" cy="1635738"/>
                  <wp:effectExtent l="76200" t="38100" r="76200" b="117475"/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551" cy="16436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E7788" w:rsidRDefault="00B6396F" w:rsidP="005418C6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完成轉換動作</w:t>
            </w:r>
          </w:p>
          <w:p w:rsidR="00514AB6" w:rsidRDefault="00514AB6" w:rsidP="00514AB6">
            <w:pPr>
              <w:pStyle w:val="124"/>
            </w:pPr>
            <w:r>
              <w:t xml:space="preserve">PDFNestTableTransfer </w:t>
            </w:r>
            <w:r>
              <w:rPr>
                <w:rFonts w:hint="eastAsia"/>
              </w:rPr>
              <w:t>t</w:t>
            </w:r>
            <w:r>
              <w:t>ransfer = new PDFNestTableTransfer(pdfDocument, tableMeta);</w:t>
            </w:r>
          </w:p>
          <w:p w:rsidR="00F40352" w:rsidRDefault="00514AB6" w:rsidP="00514AB6">
            <w:pPr>
              <w:pStyle w:val="124"/>
            </w:pPr>
            <w:r>
              <w:rPr>
                <w:rFonts w:hint="eastAsia"/>
              </w:rPr>
              <w:t>t</w:t>
            </w:r>
            <w:r>
              <w:t>ransfer.transTable(SAMPLE_VO.mockDataset());</w:t>
            </w:r>
          </w:p>
        </w:tc>
      </w:tr>
    </w:tbl>
    <w:p w:rsidR="00257F73" w:rsidRDefault="00DE49BF" w:rsidP="00257F73">
      <w:pPr>
        <w:pStyle w:val="4"/>
      </w:pPr>
      <w:r>
        <w:rPr>
          <w:rFonts w:hint="eastAsia"/>
        </w:rPr>
        <w:lastRenderedPageBreak/>
        <w:t>無框線欄位顯示</w:t>
      </w:r>
    </w:p>
    <w:p w:rsidR="00DE49BF" w:rsidRPr="00DE49BF" w:rsidRDefault="00DE49BF" w:rsidP="00DE49BF">
      <w:pPr>
        <w:pStyle w:val="41"/>
      </w:pPr>
      <w:r w:rsidRPr="00DE49BF">
        <w:rPr>
          <w:rFonts w:hint="eastAsia"/>
        </w:rPr>
        <w:t>以下示範</w:t>
      </w:r>
      <w:r w:rsidR="002E37A3">
        <w:rPr>
          <w:rFonts w:hint="eastAsia"/>
        </w:rPr>
        <w:t>如何</w:t>
      </w:r>
      <w:r w:rsidRPr="00DE49BF">
        <w:rPr>
          <w:rFonts w:hint="eastAsia"/>
        </w:rPr>
        <w:t>在表格前方加上無框線的勾</w:t>
      </w:r>
      <w:proofErr w:type="gramStart"/>
      <w:r w:rsidRPr="00DE49BF">
        <w:rPr>
          <w:rFonts w:hint="eastAsia"/>
        </w:rPr>
        <w:t>稽</w:t>
      </w:r>
      <w:proofErr w:type="gramEnd"/>
      <w:r w:rsidRPr="00DE49BF">
        <w:rPr>
          <w:rFonts w:hint="eastAsia"/>
        </w:rPr>
        <w:t>欄位</w:t>
      </w:r>
      <w:r>
        <w:rPr>
          <w:rFonts w:hint="eastAsia"/>
        </w:rPr>
        <w:t>。</w:t>
      </w:r>
    </w:p>
    <w:p w:rsidR="009D5A70" w:rsidRPr="002E37A3" w:rsidRDefault="009D5A70" w:rsidP="00F61F9B">
      <w:pPr>
        <w:pStyle w:val="31"/>
      </w:pPr>
    </w:p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D518FF" w:rsidTr="008F2E10">
        <w:tc>
          <w:tcPr>
            <w:tcW w:w="9036" w:type="dxa"/>
          </w:tcPr>
          <w:p w:rsidR="00D518FF" w:rsidRPr="000F2058" w:rsidRDefault="00D518FF" w:rsidP="00D518FF">
            <w:pPr>
              <w:pStyle w:val="123"/>
            </w:pPr>
            <w:r w:rsidRPr="00B6615C">
              <w:t>Value</w:t>
            </w:r>
          </w:p>
          <w:p w:rsidR="00D518FF" w:rsidRDefault="00D518FF" w:rsidP="00D518FF">
            <w:pPr>
              <w:pStyle w:val="124"/>
              <w:tabs>
                <w:tab w:val="left" w:pos="5420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開始設定</w:t>
            </w:r>
            <w:r>
              <w:rPr>
                <w:rFonts w:hint="eastAsia"/>
              </w:rPr>
              <w:t xml:space="preserve"> TableMETADATA</w:t>
            </w:r>
          </w:p>
          <w:p w:rsidR="00D518FF" w:rsidRDefault="00D518FF" w:rsidP="00D518FF">
            <w:pPr>
              <w:pStyle w:val="124"/>
            </w:pPr>
            <w:r>
              <w:t>final NestTableMetadata outerTable = new NestTableMetadata("");</w:t>
            </w:r>
          </w:p>
          <w:p w:rsidR="00D518FF" w:rsidRDefault="00D518FF" w:rsidP="00D518FF">
            <w:pPr>
              <w:pStyle w:val="124"/>
            </w:pPr>
            <w:r>
              <w:t>outerTable.setWidthPercentage(95);</w:t>
            </w:r>
          </w:p>
          <w:p w:rsidR="00D518FF" w:rsidRDefault="00D518FF" w:rsidP="00D518FF">
            <w:pPr>
              <w:pStyle w:val="124"/>
            </w:pPr>
            <w:r>
              <w:t>outerTable.setDefaultColumnWidth(0.3f);</w:t>
            </w:r>
          </w:p>
          <w:p w:rsidR="00D518FF" w:rsidRDefault="00D518FF" w:rsidP="00D518FF">
            <w:pPr>
              <w:pStyle w:val="124"/>
            </w:pPr>
            <w:r>
              <w:t>outerTable.getDefaultFormat().setBorder(Border.N);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最外層表格設定為無框線</w:t>
            </w:r>
          </w:p>
          <w:p w:rsidR="00D518FF" w:rsidRDefault="00D518FF" w:rsidP="00D518FF">
            <w:pPr>
              <w:pStyle w:val="124"/>
            </w:pPr>
            <w:r>
              <w:t>outerTable.getDefaultContentFormat().setAlignV(AlignV.MIDDLE);</w:t>
            </w:r>
          </w:p>
          <w:p w:rsidR="00D518FF" w:rsidRDefault="00D518FF" w:rsidP="00D518FF">
            <w:pPr>
              <w:pStyle w:val="124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加入</w:t>
            </w:r>
            <w:r w:rsidRPr="00DE49BF">
              <w:rPr>
                <w:rFonts w:hint="eastAsia"/>
              </w:rPr>
              <w:t>無框線的勾稽欄位</w:t>
            </w:r>
          </w:p>
          <w:p w:rsidR="00D518FF" w:rsidRDefault="00D518FF" w:rsidP="00D518FF">
            <w:pPr>
              <w:pStyle w:val="124"/>
            </w:pPr>
            <w:r>
              <w:t>outerTable.append("", Const.define("V"));</w:t>
            </w:r>
          </w:p>
          <w:p w:rsidR="00D518FF" w:rsidRDefault="003A1EC1" w:rsidP="00D518FF">
            <w:pPr>
              <w:pStyle w:val="124"/>
            </w:pPr>
            <w:r>
              <w:drawing>
                <wp:inline distT="0" distB="0" distL="0" distR="0" wp14:anchorId="3A7299DD" wp14:editId="598587A7">
                  <wp:extent cx="1745673" cy="1141401"/>
                  <wp:effectExtent l="76200" t="38100" r="83185" b="116205"/>
                  <wp:docPr id="104" name="圖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825" cy="11467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518FF" w:rsidRDefault="00D518FF" w:rsidP="00D518FF">
            <w:pPr>
              <w:pStyle w:val="124"/>
            </w:pPr>
            <w:r>
              <w:rPr>
                <w:rFonts w:hint="eastAsia"/>
              </w:rPr>
              <w:t xml:space="preserve">// </w:t>
            </w:r>
            <w:r w:rsidR="00875995">
              <w:rPr>
                <w:rFonts w:hint="eastAsia"/>
              </w:rPr>
              <w:t>具粗框的</w:t>
            </w:r>
            <w:r>
              <w:rPr>
                <w:rFonts w:hint="eastAsia"/>
              </w:rPr>
              <w:t>主要內容</w:t>
            </w:r>
            <w:r w:rsidR="003A1EC1">
              <w:rPr>
                <w:rFonts w:hint="eastAsia"/>
              </w:rPr>
              <w:t>，建立一個子</w:t>
            </w:r>
            <w:r w:rsidR="003A1EC1">
              <w:rPr>
                <w:rFonts w:hint="eastAsia"/>
              </w:rPr>
              <w:t xml:space="preserve"> </w:t>
            </w:r>
            <w:r w:rsidR="003A1EC1">
              <w:t>NestTable</w:t>
            </w:r>
            <w:r w:rsidR="003A1EC1">
              <w:rPr>
                <w:rFonts w:hint="eastAsia"/>
              </w:rPr>
              <w:t>處理</w:t>
            </w:r>
            <w:r w:rsidR="00875995">
              <w:rPr>
                <w:rFonts w:hint="eastAsia"/>
              </w:rPr>
              <w:t>。</w:t>
            </w:r>
          </w:p>
          <w:p w:rsidR="00D518FF" w:rsidRDefault="00D518FF" w:rsidP="00D518FF">
            <w:pPr>
              <w:pStyle w:val="124"/>
            </w:pPr>
            <w:r>
              <w:t>addAllMainColnum(outerTable.newSubTable());</w:t>
            </w:r>
          </w:p>
          <w:p w:rsidR="00EA3C41" w:rsidRDefault="00EA3C41" w:rsidP="00D518FF">
            <w:pPr>
              <w:pStyle w:val="124"/>
            </w:pPr>
          </w:p>
          <w:p w:rsidR="002222FD" w:rsidRDefault="00EA3C41" w:rsidP="002222FD">
            <w:pPr>
              <w:pStyle w:val="1210"/>
            </w:pPr>
            <w:r>
              <w:rPr>
                <w:rFonts w:hint="eastAsia"/>
              </w:rPr>
              <w:t>處理主表格的</w:t>
            </w:r>
            <w:r w:rsidR="002222FD">
              <w:rPr>
                <w:rFonts w:hint="eastAsia"/>
              </w:rPr>
              <w:t>Method</w:t>
            </w:r>
            <w:r>
              <w:rPr>
                <w:rFonts w:hint="eastAsia"/>
              </w:rPr>
              <w:t>：</w:t>
            </w:r>
            <w:r w:rsidR="002222FD">
              <w:t>addAllMainColnum</w:t>
            </w:r>
            <w:r w:rsidR="002222FD">
              <w:rPr>
                <w:rFonts w:hint="eastAsia"/>
              </w:rPr>
              <w:t>()</w:t>
            </w:r>
          </w:p>
          <w:p w:rsidR="002222FD" w:rsidRDefault="002222FD" w:rsidP="002222FD">
            <w:pPr>
              <w:pStyle w:val="124"/>
            </w:pPr>
            <w:r>
              <w:t>private void addAllMainColnum(final NestTableMetadata mainTable) {</w:t>
            </w:r>
          </w:p>
          <w:p w:rsidR="007E0474" w:rsidRDefault="007E0474" w:rsidP="007E0474">
            <w:pPr>
              <w:pStyle w:val="124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外框加上粗線</w:t>
            </w:r>
          </w:p>
          <w:p w:rsidR="007E0474" w:rsidRDefault="007E0474" w:rsidP="007E0474">
            <w:pPr>
              <w:pStyle w:val="124"/>
            </w:pPr>
            <w:r>
              <w:t xml:space="preserve">    mainTable.setBorder(Border.A);</w:t>
            </w:r>
          </w:p>
          <w:p w:rsidR="007E0474" w:rsidRDefault="007E0474" w:rsidP="007E0474">
            <w:pPr>
              <w:pStyle w:val="124"/>
            </w:pPr>
            <w:r>
              <w:t xml:space="preserve">    mainTable.setBorderWidth(3f);</w:t>
            </w:r>
          </w:p>
          <w:p w:rsidR="007E0474" w:rsidRDefault="00A61A2D" w:rsidP="007E0474">
            <w:pPr>
              <w:pStyle w:val="124"/>
            </w:pPr>
            <w:r>
              <w:drawing>
                <wp:inline distT="0" distB="0" distL="0" distR="0" wp14:anchorId="72B1FFBC" wp14:editId="31ACC8FB">
                  <wp:extent cx="5521587" cy="795646"/>
                  <wp:effectExtent l="76200" t="38100" r="79375" b="11938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805" cy="8025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61A2D" w:rsidRDefault="00A61A2D" w:rsidP="00A61A2D">
            <w:pPr>
              <w:pStyle w:val="124"/>
            </w:pPr>
            <w:r>
              <w:rPr>
                <w:rFonts w:hint="eastAsia"/>
              </w:rPr>
              <w:t xml:space="preserve">    // </w:t>
            </w:r>
            <w:r w:rsidRPr="00A61A2D">
              <w:rPr>
                <w:rFonts w:hint="eastAsia"/>
              </w:rPr>
              <w:t>內框設為輸出所有框線</w:t>
            </w:r>
            <w:r w:rsidR="007501EB">
              <w:rPr>
                <w:rFonts w:hint="eastAsia"/>
              </w:rPr>
              <w:t>並</w:t>
            </w:r>
            <w:r w:rsidR="007501EB">
              <w:rPr>
                <w:rFonts w:hint="eastAsia"/>
              </w:rPr>
              <w:t>HEADER</w:t>
            </w:r>
            <w:r w:rsidR="007501EB">
              <w:rPr>
                <w:rFonts w:hint="eastAsia"/>
              </w:rPr>
              <w:t>置左</w:t>
            </w:r>
          </w:p>
          <w:p w:rsidR="007501EB" w:rsidRDefault="00A61A2D" w:rsidP="002222FD">
            <w:pPr>
              <w:pStyle w:val="124"/>
            </w:pPr>
            <w:r>
              <w:rPr>
                <w:rFonts w:hint="eastAsia"/>
              </w:rPr>
              <w:t xml:space="preserve">    </w:t>
            </w:r>
            <w:r w:rsidRPr="00A61A2D">
              <w:t>mainTable.getDefaultFormat().setBorder(Border.A);</w:t>
            </w:r>
            <w:r w:rsidR="007501EB">
              <w:t xml:space="preserve"> </w:t>
            </w:r>
          </w:p>
          <w:p w:rsidR="007501EB" w:rsidRDefault="007501EB" w:rsidP="002222FD">
            <w:pPr>
              <w:pStyle w:val="124"/>
            </w:pPr>
            <w:r>
              <w:rPr>
                <w:rFonts w:hint="eastAsia"/>
              </w:rPr>
              <w:t xml:space="preserve">    </w:t>
            </w:r>
            <w:r w:rsidRPr="007501EB">
              <w:t>mainTable.getDefaultHeaderFormat().setAlignH(AlignH.LEFT);</w:t>
            </w:r>
          </w:p>
          <w:p w:rsidR="004D607F" w:rsidRDefault="004D607F" w:rsidP="002222FD">
            <w:pPr>
              <w:pStyle w:val="124"/>
            </w:pPr>
            <w:r>
              <w:lastRenderedPageBreak/>
              <w:drawing>
                <wp:inline distT="0" distB="0" distL="0" distR="0" wp14:anchorId="4CA71E6C" wp14:editId="4246FBE3">
                  <wp:extent cx="5486400" cy="700405"/>
                  <wp:effectExtent l="76200" t="38100" r="76200" b="118745"/>
                  <wp:docPr id="108" name="圖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00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22FD" w:rsidRDefault="002222FD" w:rsidP="002222FD">
            <w:pPr>
              <w:pStyle w:val="124"/>
            </w:pPr>
            <w:r>
              <w:t xml:space="preserve">    // </w:t>
            </w:r>
            <w:r>
              <w:rPr>
                <w:rFonts w:hint="eastAsia"/>
              </w:rPr>
              <w:t>為序號欄位定義</w:t>
            </w:r>
            <w:r>
              <w:rPr>
                <w:rFonts w:hint="eastAsia"/>
              </w:rPr>
              <w:t xml:space="preserve"> </w:t>
            </w:r>
            <w:r>
              <w:t>Style</w:t>
            </w:r>
            <w:r w:rsidR="003D1965">
              <w:rPr>
                <w:rFonts w:hint="eastAsia"/>
              </w:rPr>
              <w:t xml:space="preserve"> : </w:t>
            </w:r>
            <w:r w:rsidR="003D1965">
              <w:rPr>
                <w:rFonts w:hint="eastAsia"/>
              </w:rPr>
              <w:t>定義為全部置中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</w:t>
            </w:r>
            <w:r w:rsidRPr="002222FD">
              <w:t>ColunmStyle styleCenter = mainTable.getStyle("CENTER");</w:t>
            </w:r>
          </w:p>
          <w:p w:rsidR="002222FD" w:rsidRDefault="002222FD" w:rsidP="002222FD">
            <w:pPr>
              <w:pStyle w:val="124"/>
            </w:pPr>
            <w:r>
              <w:t xml:space="preserve">    </w:t>
            </w:r>
            <w:r w:rsidRPr="002222FD">
              <w:t>styleCenter</w:t>
            </w:r>
            <w:r>
              <w:t>.getHeader().setAlignH(AlignH.CENTER).setAlignV(AlignV.MIDDLE);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</w:t>
            </w:r>
            <w:r w:rsidRPr="002222FD">
              <w:t>styleCenter</w:t>
            </w:r>
            <w:r>
              <w:t>.getContent().setAlignH(AlignH.CENTER).setAlignV(AlignV.MIDDLE);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mainTable.append("</w:t>
            </w:r>
            <w:r>
              <w:rPr>
                <w:rFonts w:hint="eastAsia"/>
              </w:rPr>
              <w:t>序號</w:t>
            </w:r>
            <w:r>
              <w:rPr>
                <w:rFonts w:hint="eastAsia"/>
              </w:rPr>
              <w:t>", new Counter(1)).setStyle("CENTER");</w:t>
            </w:r>
          </w:p>
          <w:p w:rsidR="003D1965" w:rsidRDefault="002A4C9E" w:rsidP="002222FD">
            <w:pPr>
              <w:pStyle w:val="124"/>
            </w:pPr>
            <w:r>
              <w:t xml:space="preserve">  </w:t>
            </w:r>
            <w:r>
              <w:drawing>
                <wp:inline distT="0" distB="0" distL="0" distR="0" wp14:anchorId="383A0776" wp14:editId="253D0519">
                  <wp:extent cx="1484416" cy="892366"/>
                  <wp:effectExtent l="76200" t="38100" r="78105" b="117475"/>
                  <wp:docPr id="110" name="圖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681" cy="8967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A4C9E" w:rsidRDefault="002A4C9E" w:rsidP="002222FD">
            <w:pPr>
              <w:pStyle w:val="124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次欄一次加入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個垂直欄位</w:t>
            </w:r>
          </w:p>
          <w:p w:rsidR="002222FD" w:rsidRDefault="002222FD" w:rsidP="002222FD">
            <w:pPr>
              <w:pStyle w:val="124"/>
            </w:pPr>
            <w:r>
              <w:t xml:space="preserve">    mainTable.subTableWith( //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        new SubColumnParameter("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", Const.define(""), 4),    //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        new SubColumnParameter("</w:t>
            </w:r>
            <w:r>
              <w:rPr>
                <w:rFonts w:hint="eastAsia"/>
              </w:rPr>
              <w:t>出生日期</w:t>
            </w:r>
            <w:r>
              <w:rPr>
                <w:rFonts w:hint="eastAsia"/>
              </w:rPr>
              <w:t>", Const.define(""), 4), //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        new SubColumnParameter("</w:t>
            </w:r>
            <w:r>
              <w:rPr>
                <w:rFonts w:hint="eastAsia"/>
              </w:rPr>
              <w:t>統號</w:t>
            </w:r>
            <w:r>
              <w:rPr>
                <w:rFonts w:hint="eastAsia"/>
              </w:rPr>
              <w:t xml:space="preserve">", Const.define(""), 4),    // 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        new SubColumnParameter("</w:t>
            </w:r>
            <w:r>
              <w:rPr>
                <w:rFonts w:hint="eastAsia"/>
              </w:rPr>
              <w:t>連絡電話</w:t>
            </w:r>
            <w:r>
              <w:rPr>
                <w:rFonts w:hint="eastAsia"/>
              </w:rPr>
              <w:t>", Const.define(""), 4));</w:t>
            </w:r>
          </w:p>
          <w:p w:rsidR="002222FD" w:rsidRDefault="002A4C9E" w:rsidP="002222FD">
            <w:pPr>
              <w:pStyle w:val="124"/>
            </w:pPr>
            <w:r>
              <w:rPr>
                <w:rFonts w:hint="eastAsia"/>
              </w:rPr>
              <w:t xml:space="preserve">    </w:t>
            </w:r>
            <w:r>
              <w:drawing>
                <wp:inline distT="0" distB="0" distL="0" distR="0" wp14:anchorId="30F951A5" wp14:editId="67BDFE4E">
                  <wp:extent cx="5486400" cy="696595"/>
                  <wp:effectExtent l="76200" t="38100" r="76200" b="122555"/>
                  <wp:docPr id="111" name="圖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65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A4C9E" w:rsidRDefault="002A4C9E" w:rsidP="002222FD">
            <w:pPr>
              <w:pStyle w:val="124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再用一個子表格處理接下來的欄位</w:t>
            </w:r>
          </w:p>
          <w:p w:rsidR="002222FD" w:rsidRDefault="002222FD" w:rsidP="002222FD">
            <w:pPr>
              <w:pStyle w:val="124"/>
            </w:pPr>
            <w:r>
              <w:t xml:space="preserve">    final NestTableMetadata table2 = mainTable.subTable();</w:t>
            </w:r>
          </w:p>
          <w:p w:rsidR="002A4C9E" w:rsidRDefault="002A4C9E" w:rsidP="002222FD">
            <w:pPr>
              <w:pStyle w:val="124"/>
            </w:pPr>
            <w:r>
              <w:drawing>
                <wp:inline distT="0" distB="0" distL="0" distR="0" wp14:anchorId="7ED1EE98" wp14:editId="56BB2B83">
                  <wp:extent cx="5486400" cy="696595"/>
                  <wp:effectExtent l="76200" t="38100" r="76200" b="122555"/>
                  <wp:docPr id="112" name="圖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65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A4C9E" w:rsidRDefault="002A4C9E" w:rsidP="002222FD">
            <w:pPr>
              <w:pStyle w:val="124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第一列：至遷出地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table2.append("</w:t>
            </w:r>
            <w:r>
              <w:rPr>
                <w:rFonts w:hint="eastAsia"/>
              </w:rPr>
              <w:t>遷入日期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時：分：秒</w:t>
            </w:r>
            <w:r>
              <w:rPr>
                <w:rFonts w:hint="eastAsia"/>
              </w:rPr>
              <w:t>", Const.define(""), 4);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table2.append("</w:t>
            </w:r>
            <w:r>
              <w:rPr>
                <w:rFonts w:hint="eastAsia"/>
              </w:rPr>
              <w:t>遷入別</w:t>
            </w:r>
            <w:r>
              <w:rPr>
                <w:rFonts w:hint="eastAsia"/>
              </w:rPr>
              <w:t>", Const.define(""), 4);</w:t>
            </w:r>
          </w:p>
          <w:p w:rsidR="002222FD" w:rsidRDefault="002222FD" w:rsidP="002222FD">
            <w:pPr>
              <w:pStyle w:val="124"/>
            </w:pPr>
            <w:r>
              <w:t xml:space="preserve">    table2.subTableWith( //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        new SubColumnParameter("</w:t>
            </w:r>
            <w:r>
              <w:rPr>
                <w:rFonts w:hint="eastAsia"/>
              </w:rPr>
              <w:t>戶長統號</w:t>
            </w:r>
            <w:r>
              <w:rPr>
                <w:rFonts w:hint="eastAsia"/>
              </w:rPr>
              <w:t>", Const.define(""), 4), //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        new SubColumnParameter("</w:t>
            </w:r>
            <w:r>
              <w:rPr>
                <w:rFonts w:hint="eastAsia"/>
              </w:rPr>
              <w:t>戶長姓名</w:t>
            </w:r>
            <w:r>
              <w:rPr>
                <w:rFonts w:hint="eastAsia"/>
              </w:rPr>
              <w:t>", Const.define(""), 4));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table2.append("</w:t>
            </w:r>
            <w:r>
              <w:rPr>
                <w:rFonts w:hint="eastAsia"/>
              </w:rPr>
              <w:t>遷出地</w:t>
            </w:r>
            <w:r>
              <w:rPr>
                <w:rFonts w:hint="eastAsia"/>
              </w:rPr>
              <w:t>", Const.define(""));</w:t>
            </w:r>
          </w:p>
          <w:p w:rsidR="002222FD" w:rsidRDefault="002A4C9E" w:rsidP="002222FD">
            <w:pPr>
              <w:pStyle w:val="124"/>
            </w:pPr>
            <w:r>
              <w:lastRenderedPageBreak/>
              <w:drawing>
                <wp:inline distT="0" distB="0" distL="0" distR="0" wp14:anchorId="658128D0" wp14:editId="2707A6CE">
                  <wp:extent cx="5486400" cy="696595"/>
                  <wp:effectExtent l="76200" t="38100" r="76200" b="122555"/>
                  <wp:docPr id="114" name="圖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65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A4C9E" w:rsidRDefault="002A4C9E" w:rsidP="002222FD">
            <w:pPr>
              <w:pStyle w:val="124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第二列：</w:t>
            </w:r>
            <w:r>
              <w:rPr>
                <w:rFonts w:hint="eastAsia"/>
              </w:rPr>
              <w:t xml:space="preserve"> </w:t>
            </w:r>
          </w:p>
          <w:p w:rsidR="002222FD" w:rsidRDefault="002222FD" w:rsidP="002222FD">
            <w:pPr>
              <w:pStyle w:val="124"/>
            </w:pPr>
            <w:r>
              <w:t xml:space="preserve">    table2.nextRow();</w:t>
            </w:r>
          </w:p>
          <w:p w:rsidR="002222FD" w:rsidRDefault="002222FD" w:rsidP="002222FD">
            <w:pPr>
              <w:pStyle w:val="124"/>
            </w:pPr>
            <w:r>
              <w:t xml:space="preserve">    table2.subTableWith( //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        new SubColumnParameter("</w:t>
            </w:r>
            <w:r>
              <w:rPr>
                <w:rFonts w:hint="eastAsia"/>
              </w:rPr>
              <w:t>出生地</w:t>
            </w:r>
            <w:r>
              <w:rPr>
                <w:rFonts w:hint="eastAsia"/>
              </w:rPr>
              <w:t>", Const.define(""), 10), //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        new SubColumnParameter("</w:t>
            </w:r>
            <w:r>
              <w:rPr>
                <w:rFonts w:hint="eastAsia"/>
              </w:rPr>
              <w:t>學歷</w:t>
            </w:r>
            <w:r>
              <w:rPr>
                <w:rFonts w:hint="eastAsia"/>
              </w:rPr>
              <w:t>", Const.define(""), 10));</w:t>
            </w:r>
          </w:p>
          <w:p w:rsidR="002222FD" w:rsidRDefault="002222FD" w:rsidP="002222FD">
            <w:pPr>
              <w:pStyle w:val="124"/>
            </w:pPr>
            <w:r>
              <w:rPr>
                <w:rFonts w:hint="eastAsia"/>
              </w:rPr>
              <w:t xml:space="preserve">    table2.append("</w:t>
            </w:r>
            <w:r>
              <w:rPr>
                <w:rFonts w:hint="eastAsia"/>
              </w:rPr>
              <w:t>遷入地</w:t>
            </w:r>
            <w:r>
              <w:rPr>
                <w:rFonts w:hint="eastAsia"/>
              </w:rPr>
              <w:t>", Const.define(""), 11.5f);</w:t>
            </w:r>
          </w:p>
          <w:p w:rsidR="002A4C9E" w:rsidRDefault="002A4C9E" w:rsidP="002222FD">
            <w:pPr>
              <w:pStyle w:val="124"/>
            </w:pPr>
            <w:r>
              <w:drawing>
                <wp:inline distT="0" distB="0" distL="0" distR="0" wp14:anchorId="6B96EE3F" wp14:editId="183ED6AF">
                  <wp:extent cx="5486400" cy="696595"/>
                  <wp:effectExtent l="76200" t="38100" r="76200" b="122555"/>
                  <wp:docPr id="115" name="圖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65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22FD" w:rsidRDefault="002222FD" w:rsidP="002222FD">
            <w:pPr>
              <w:pStyle w:val="124"/>
            </w:pPr>
            <w:r>
              <w:t>}</w:t>
            </w:r>
          </w:p>
          <w:p w:rsidR="00D518FF" w:rsidRDefault="00D518FF" w:rsidP="00D518FF">
            <w:pPr>
              <w:pStyle w:val="124"/>
            </w:pPr>
          </w:p>
        </w:tc>
      </w:tr>
    </w:tbl>
    <w:p w:rsidR="00F61F9B" w:rsidRPr="00F61F9B" w:rsidRDefault="00F61F9B" w:rsidP="00F61F9B">
      <w:pPr>
        <w:pStyle w:val="31"/>
      </w:pPr>
    </w:p>
    <w:p w:rsidR="0005785D" w:rsidRDefault="0005785D" w:rsidP="0005785D">
      <w:pPr>
        <w:pStyle w:val="4"/>
      </w:pPr>
      <w:r>
        <w:rPr>
          <w:rFonts w:hint="eastAsia"/>
        </w:rPr>
        <w:t>巢狀清冊的樣式繼承</w:t>
      </w:r>
    </w:p>
    <w:p w:rsidR="0005785D" w:rsidRDefault="0005785D" w:rsidP="0005785D">
      <w:pPr>
        <w:pStyle w:val="41"/>
      </w:pPr>
      <w:r>
        <w:rPr>
          <w:rFonts w:hint="eastAsia"/>
        </w:rPr>
        <w:t>表格樣式依以下順序繼承，下方的非</w:t>
      </w:r>
      <w:r>
        <w:rPr>
          <w:rFonts w:hint="eastAsia"/>
        </w:rPr>
        <w:t>NULL</w:t>
      </w:r>
      <w:r>
        <w:rPr>
          <w:rFonts w:hint="eastAsia"/>
        </w:rPr>
        <w:t>設定會覆蓋上層的設定值。</w:t>
      </w:r>
      <w:r w:rsidR="00E82288">
        <w:rPr>
          <w:rFonts w:hint="eastAsia"/>
        </w:rPr>
        <w:t>其中</w:t>
      </w:r>
      <w:r w:rsidR="00E82288">
        <w:rPr>
          <w:rFonts w:hint="eastAsia"/>
        </w:rPr>
        <w:t>Style</w:t>
      </w:r>
      <w:r w:rsidR="00E82288">
        <w:rPr>
          <w:rFonts w:hint="eastAsia"/>
        </w:rPr>
        <w:t>設定是所有</w:t>
      </w:r>
      <w:r w:rsidR="00E82288">
        <w:t>NestTableMetadata</w:t>
      </w:r>
      <w:r w:rsidR="00E82288">
        <w:rPr>
          <w:rFonts w:hint="eastAsia"/>
        </w:rPr>
        <w:t>階層共用。</w:t>
      </w:r>
    </w:p>
    <w:p w:rsidR="0005785D" w:rsidRDefault="0005785D" w:rsidP="0005785D">
      <w:pPr>
        <w:pStyle w:val="40"/>
      </w:pPr>
      <w:r>
        <w:t>P</w:t>
      </w:r>
      <w:r>
        <w:rPr>
          <w:rFonts w:hint="eastAsia"/>
        </w:rPr>
        <w:t>arent.defaultFormat</w:t>
      </w:r>
    </w:p>
    <w:p w:rsidR="0005785D" w:rsidRDefault="0005785D" w:rsidP="0005785D">
      <w:pPr>
        <w:pStyle w:val="40"/>
      </w:pPr>
      <w:r>
        <w:t>C</w:t>
      </w:r>
      <w:r>
        <w:rPr>
          <w:rFonts w:hint="eastAsia"/>
        </w:rPr>
        <w:t>hild.defaultFormat</w:t>
      </w:r>
    </w:p>
    <w:p w:rsidR="0005785D" w:rsidRDefault="0005785D" w:rsidP="0005785D">
      <w:pPr>
        <w:pStyle w:val="40"/>
      </w:pPr>
      <w:r>
        <w:rPr>
          <w:rFonts w:hint="eastAsia"/>
        </w:rPr>
        <w:t>Style.[Header/Content]Format</w:t>
      </w:r>
    </w:p>
    <w:p w:rsidR="0005785D" w:rsidRDefault="0005785D" w:rsidP="0005785D">
      <w:pPr>
        <w:pStyle w:val="40"/>
      </w:pPr>
      <w:r>
        <w:t>P</w:t>
      </w:r>
      <w:r>
        <w:rPr>
          <w:rFonts w:hint="eastAsia"/>
        </w:rPr>
        <w:t>arent.default[Header/Content]Format</w:t>
      </w:r>
    </w:p>
    <w:p w:rsidR="0005785D" w:rsidRDefault="0005785D" w:rsidP="0005785D">
      <w:pPr>
        <w:pStyle w:val="40"/>
      </w:pPr>
      <w:r>
        <w:rPr>
          <w:rFonts w:hint="eastAsia"/>
        </w:rPr>
        <w:t>Child.</w:t>
      </w:r>
      <w:r w:rsidRPr="0005785D">
        <w:rPr>
          <w:rFonts w:hint="eastAsia"/>
        </w:rPr>
        <w:t xml:space="preserve"> </w:t>
      </w:r>
      <w:r>
        <w:rPr>
          <w:rFonts w:hint="eastAsia"/>
        </w:rPr>
        <w:t>default[Header/Content]Format</w:t>
      </w:r>
    </w:p>
    <w:p w:rsidR="0005785D" w:rsidRDefault="0005785D" w:rsidP="0005785D">
      <w:pPr>
        <w:pStyle w:val="40"/>
      </w:pPr>
      <w:r>
        <w:rPr>
          <w:rFonts w:hint="eastAsia"/>
        </w:rPr>
        <w:t>Cell.headerFormat/ContentFormat</w:t>
      </w:r>
    </w:p>
    <w:p w:rsidR="00924DA5" w:rsidRDefault="00924DA5" w:rsidP="00924DA5">
      <w:pPr>
        <w:pStyle w:val="4"/>
      </w:pPr>
      <w:r>
        <w:rPr>
          <w:rFonts w:hint="eastAsia"/>
        </w:rPr>
        <w:t>輸出為</w:t>
      </w:r>
      <w:r>
        <w:rPr>
          <w:rFonts w:hint="eastAsia"/>
        </w:rPr>
        <w:t>CSV</w:t>
      </w:r>
    </w:p>
    <w:p w:rsidR="0005785D" w:rsidRPr="0005785D" w:rsidRDefault="00924DA5" w:rsidP="0005785D">
      <w:pPr>
        <w:pStyle w:val="41"/>
      </w:pPr>
      <w:r>
        <w:rPr>
          <w:rFonts w:hint="eastAsia"/>
        </w:rPr>
        <w:t>當使用</w:t>
      </w:r>
      <w:r>
        <w:rPr>
          <w:rFonts w:hint="eastAsia"/>
        </w:rPr>
        <w:t xml:space="preserve"> </w:t>
      </w:r>
      <w:r w:rsidRPr="00924DA5">
        <w:t>CSVNestTableTransfer</w:t>
      </w:r>
      <w:r>
        <w:rPr>
          <w:rFonts w:hint="eastAsia"/>
        </w:rPr>
        <w:t xml:space="preserve"> </w:t>
      </w:r>
      <w:r>
        <w:rPr>
          <w:rFonts w:hint="eastAsia"/>
        </w:rPr>
        <w:t>處理巢狀清冊時，會依欄位加入順序，將所有資料輸出為直列表格，以便第三方程式進行加值處理。</w:t>
      </w:r>
    </w:p>
    <w:p w:rsidR="00831148" w:rsidRDefault="00831148">
      <w:pPr>
        <w:widowControl/>
        <w:snapToGrid/>
        <w:spacing w:line="240" w:lineRule="auto"/>
        <w:ind w:left="0" w:firstLine="0"/>
        <w:rPr>
          <w:bCs/>
          <w:color w:val="333399"/>
          <w:sz w:val="32"/>
          <w:szCs w:val="28"/>
        </w:rPr>
      </w:pPr>
      <w:r>
        <w:br w:type="page"/>
      </w:r>
    </w:p>
    <w:p w:rsidR="004A287A" w:rsidRDefault="004A287A" w:rsidP="004A287A">
      <w:pPr>
        <w:pStyle w:val="2"/>
      </w:pPr>
      <w:bookmarkStart w:id="60" w:name="_Toc428885687"/>
      <w:r>
        <w:rPr>
          <w:rFonts w:hint="eastAsia"/>
        </w:rPr>
        <w:lastRenderedPageBreak/>
        <w:t>特殊輸出</w:t>
      </w:r>
      <w:bookmarkEnd w:id="60"/>
    </w:p>
    <w:p w:rsidR="00094FDE" w:rsidRDefault="00B47BEB" w:rsidP="00094FDE">
      <w:pPr>
        <w:pStyle w:val="21"/>
      </w:pPr>
      <w:r>
        <w:rPr>
          <w:rFonts w:hint="eastAsia"/>
        </w:rPr>
        <w:t>有時業務需求會在基本的通用表格上做出變化，例如當報表欄位不</w:t>
      </w:r>
      <w:proofErr w:type="gramStart"/>
      <w:r>
        <w:rPr>
          <w:rFonts w:hint="eastAsia"/>
        </w:rPr>
        <w:t>多時，</w:t>
      </w:r>
      <w:proofErr w:type="gramEnd"/>
      <w:r>
        <w:rPr>
          <w:rFonts w:hint="eastAsia"/>
        </w:rPr>
        <w:t>會讓同一頁</w:t>
      </w:r>
      <w:proofErr w:type="gramStart"/>
      <w:r>
        <w:rPr>
          <w:rFonts w:hint="eastAsia"/>
        </w:rPr>
        <w:t>面用分欄</w:t>
      </w:r>
      <w:proofErr w:type="gramEnd"/>
      <w:r>
        <w:rPr>
          <w:rFonts w:hint="eastAsia"/>
        </w:rPr>
        <w:t>的方式，盡可能呈顯示多組資料內容。</w:t>
      </w:r>
      <w:r w:rsidR="00AB5D50">
        <w:rPr>
          <w:rFonts w:hint="eastAsia"/>
        </w:rPr>
        <w:t>又或者當欄位太</w:t>
      </w:r>
      <w:proofErr w:type="gramStart"/>
      <w:r w:rsidR="00AB5D50">
        <w:rPr>
          <w:rFonts w:hint="eastAsia"/>
        </w:rPr>
        <w:t>多時，</w:t>
      </w:r>
      <w:proofErr w:type="gramEnd"/>
      <w:r w:rsidR="00AB5D50">
        <w:rPr>
          <w:rFonts w:hint="eastAsia"/>
        </w:rPr>
        <w:t>塞不進同一頁面，會把欄位以水平切割方式，</w:t>
      </w:r>
      <w:proofErr w:type="gramStart"/>
      <w:r w:rsidR="00AB5D50">
        <w:rPr>
          <w:rFonts w:hint="eastAsia"/>
        </w:rPr>
        <w:t>逐頁輸出</w:t>
      </w:r>
      <w:proofErr w:type="gramEnd"/>
      <w:r w:rsidR="00AB5D50">
        <w:rPr>
          <w:rFonts w:hint="eastAsia"/>
        </w:rPr>
        <w:t>。</w:t>
      </w:r>
    </w:p>
    <w:p w:rsidR="00094FDE" w:rsidRPr="00094FDE" w:rsidRDefault="006D0622" w:rsidP="00094FDE">
      <w:pPr>
        <w:pStyle w:val="21"/>
      </w:pPr>
      <w:r>
        <w:rPr>
          <w:rFonts w:hint="eastAsia"/>
        </w:rPr>
        <w:t>以下是</w:t>
      </w:r>
      <w:r w:rsidR="00A672F1">
        <w:rPr>
          <w:rFonts w:hint="eastAsia"/>
        </w:rPr>
        <w:t>針對這些特別需求的通用實作，但有特別設定</w:t>
      </w:r>
      <w:r w:rsidR="00AA2AB7">
        <w:rPr>
          <w:rFonts w:hint="eastAsia"/>
        </w:rPr>
        <w:t>表格框線</w:t>
      </w:r>
      <w:r w:rsidR="00A672F1">
        <w:rPr>
          <w:rFonts w:hint="eastAsia"/>
        </w:rPr>
        <w:t>時，可能輸出會不如預期。</w:t>
      </w:r>
    </w:p>
    <w:p w:rsidR="008110D5" w:rsidRDefault="00CF1886" w:rsidP="004A287A">
      <w:pPr>
        <w:pStyle w:val="3"/>
      </w:pPr>
      <w:bookmarkStart w:id="61" w:name="_Toc428885688"/>
      <w:r>
        <w:rPr>
          <w:rFonts w:hint="eastAsia"/>
        </w:rPr>
        <w:t>多</w:t>
      </w:r>
      <w:r w:rsidR="004A287A">
        <w:rPr>
          <w:rFonts w:hint="eastAsia"/>
        </w:rPr>
        <w:t>欄表格</w:t>
      </w:r>
      <w:bookmarkEnd w:id="61"/>
    </w:p>
    <w:p w:rsidR="004A287A" w:rsidRDefault="008110D5" w:rsidP="008110D5">
      <w:pPr>
        <w:pStyle w:val="4"/>
      </w:pPr>
      <w:r>
        <w:rPr>
          <w:rFonts w:hint="eastAsia"/>
        </w:rPr>
        <w:t>直列優</w:t>
      </w:r>
      <w:r w:rsidR="005B2C3F">
        <w:rPr>
          <w:rFonts w:hint="eastAsia"/>
        </w:rPr>
        <w:t>先</w:t>
      </w:r>
    </w:p>
    <w:p w:rsidR="00DF724A" w:rsidRDefault="00933426" w:rsidP="00DF724A">
      <w:pPr>
        <w:pStyle w:val="41"/>
      </w:pPr>
      <w:r>
        <w:rPr>
          <w:rFonts w:hint="eastAsia"/>
        </w:rPr>
        <w:t>先輸出直列至頁尾，再換下</w:t>
      </w:r>
      <w:proofErr w:type="gramStart"/>
      <w:r>
        <w:rPr>
          <w:rFonts w:hint="eastAsia"/>
        </w:rPr>
        <w:t>一直欄</w:t>
      </w:r>
      <w:proofErr w:type="gramEnd"/>
      <w:r>
        <w:rPr>
          <w:rFonts w:hint="eastAsia"/>
        </w:rPr>
        <w:t>輸出。</w:t>
      </w:r>
      <w:r w:rsidR="009B4DD4">
        <w:rPr>
          <w:rFonts w:hint="eastAsia"/>
        </w:rPr>
        <w:t>預設為每頁重複</w:t>
      </w:r>
      <w:r w:rsidR="009B4DD4">
        <w:rPr>
          <w:rFonts w:hint="eastAsia"/>
        </w:rPr>
        <w:t xml:space="preserve"> 2 </w:t>
      </w:r>
      <w:r w:rsidR="009B4DD4">
        <w:rPr>
          <w:rFonts w:hint="eastAsia"/>
        </w:rPr>
        <w:t>直欄</w:t>
      </w:r>
      <w:r w:rsidR="001743BE">
        <w:rPr>
          <w:rFonts w:hint="eastAsia"/>
        </w:rPr>
        <w:t>；</w:t>
      </w:r>
      <w:r w:rsidR="00A777F4">
        <w:rPr>
          <w:rFonts w:hint="eastAsia"/>
        </w:rPr>
        <w:t>每</w:t>
      </w:r>
      <w:proofErr w:type="gramStart"/>
      <w:r w:rsidR="00A777F4">
        <w:rPr>
          <w:rFonts w:hint="eastAsia"/>
        </w:rPr>
        <w:t>一直欄</w:t>
      </w:r>
      <w:proofErr w:type="gramEnd"/>
      <w:r w:rsidR="00A777F4">
        <w:rPr>
          <w:rFonts w:hint="eastAsia"/>
        </w:rPr>
        <w:t>的外框</w:t>
      </w:r>
      <w:r w:rsidR="00932447">
        <w:rPr>
          <w:rFonts w:hint="eastAsia"/>
        </w:rPr>
        <w:t>加</w:t>
      </w:r>
      <w:r w:rsidR="00A777F4">
        <w:rPr>
          <w:rFonts w:hint="eastAsia"/>
        </w:rPr>
        <w:t>粗</w:t>
      </w:r>
      <w:r w:rsidR="001743BE">
        <w:rPr>
          <w:rFonts w:hint="eastAsia"/>
        </w:rPr>
        <w:t>；</w:t>
      </w:r>
      <w:r w:rsidR="009B4DD4">
        <w:rPr>
          <w:rFonts w:hint="eastAsia"/>
        </w:rPr>
        <w:t>在結尾輸出時，會以灰</w:t>
      </w:r>
      <w:proofErr w:type="gramStart"/>
      <w:r w:rsidR="009B4DD4">
        <w:rPr>
          <w:rFonts w:hint="eastAsia"/>
        </w:rPr>
        <w:t>線補齊所有框</w:t>
      </w:r>
      <w:proofErr w:type="gramEnd"/>
      <w:r w:rsidR="009B4DD4">
        <w:rPr>
          <w:rFonts w:hint="eastAsia"/>
        </w:rPr>
        <w:t>線。</w:t>
      </w:r>
      <w:r w:rsidR="00FC0017">
        <w:rPr>
          <w:rFonts w:hint="eastAsia"/>
        </w:rPr>
        <w:t>利用</w:t>
      </w:r>
      <w:r w:rsidR="00FC0017">
        <w:rPr>
          <w:rFonts w:hint="eastAsia"/>
        </w:rPr>
        <w:t xml:space="preserve"> </w:t>
      </w:r>
      <w:r w:rsidR="004D4977" w:rsidRPr="004D4977">
        <w:t>fillToEnd</w:t>
      </w:r>
      <w:r w:rsidR="004D4977">
        <w:rPr>
          <w:rFonts w:hint="eastAsia"/>
        </w:rPr>
        <w:t xml:space="preserve"> </w:t>
      </w:r>
      <w:r w:rsidR="004D4977">
        <w:rPr>
          <w:rFonts w:hint="eastAsia"/>
        </w:rPr>
        <w:t>屬性可設定是否</w:t>
      </w:r>
      <w:proofErr w:type="gramStart"/>
      <w:r w:rsidR="004D4977">
        <w:rPr>
          <w:rFonts w:hint="eastAsia"/>
        </w:rPr>
        <w:t>補齊框線</w:t>
      </w:r>
      <w:proofErr w:type="gramEnd"/>
      <w:r w:rsidR="004D4977">
        <w:rPr>
          <w:rFonts w:hint="eastAsia"/>
        </w:rPr>
        <w:t>，</w:t>
      </w:r>
      <w:r w:rsidR="004D4977" w:rsidRPr="004D4977">
        <w:t>extendBlock</w:t>
      </w:r>
      <w:r w:rsidR="008571A8">
        <w:rPr>
          <w:rFonts w:hint="eastAsia"/>
        </w:rPr>
        <w:t>s</w:t>
      </w:r>
      <w:r w:rsidR="004D4977">
        <w:rPr>
          <w:rFonts w:hint="eastAsia"/>
        </w:rPr>
        <w:t>設定</w:t>
      </w:r>
      <w:proofErr w:type="gramStart"/>
      <w:r w:rsidR="004D4977">
        <w:rPr>
          <w:rFonts w:hint="eastAsia"/>
        </w:rPr>
        <w:t>是否把直欄</w:t>
      </w:r>
      <w:proofErr w:type="gramEnd"/>
      <w:r w:rsidR="004D4977">
        <w:rPr>
          <w:rFonts w:hint="eastAsia"/>
        </w:rPr>
        <w:t>外框擴展至整頁範圍。</w:t>
      </w:r>
    </w:p>
    <w:p w:rsidR="001743BE" w:rsidRPr="001743BE" w:rsidRDefault="001743BE" w:rsidP="00DF724A">
      <w:pPr>
        <w:pStyle w:val="41"/>
      </w:pPr>
    </w:p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762B5C" w:rsidTr="008F2E10">
        <w:tc>
          <w:tcPr>
            <w:tcW w:w="9036" w:type="dxa"/>
          </w:tcPr>
          <w:p w:rsidR="00762B5C" w:rsidRPr="000F2058" w:rsidRDefault="00762B5C" w:rsidP="00762B5C">
            <w:pPr>
              <w:pStyle w:val="123"/>
            </w:pPr>
            <w:r w:rsidRPr="00762B5C">
              <w:t>Sample_203_DuplicatedTable_BASIC_VFirst</w:t>
            </w:r>
          </w:p>
          <w:p w:rsidR="00762B5C" w:rsidRDefault="00762B5C" w:rsidP="00762B5C">
            <w:pPr>
              <w:pStyle w:val="124"/>
            </w:pPr>
          </w:p>
          <w:p w:rsidR="00762B5C" w:rsidRDefault="00762B5C" w:rsidP="00762B5C">
            <w:pPr>
              <w:pStyle w:val="124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>BASIC_METADATA("")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建立每一直欄所用的</w:t>
            </w:r>
            <w:r>
              <w:rPr>
                <w:rFonts w:hint="eastAsia"/>
              </w:rPr>
              <w:t xml:space="preserve"> </w:t>
            </w:r>
            <w:r w:rsidRPr="00762B5C">
              <w:t>NormalTableMetadata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  <w:p w:rsidR="00762B5C" w:rsidRDefault="00762B5C" w:rsidP="00762B5C">
            <w:pPr>
              <w:pStyle w:val="124"/>
            </w:pPr>
            <w:r>
              <w:t>new PDFDuplicatedTableTransfer(pdfDocument, BASIC_METADATA(""), Mode.</w:t>
            </w:r>
            <w:r w:rsidRPr="00C701D9">
              <w:rPr>
                <w:highlight w:val="yellow"/>
              </w:rPr>
              <w:t>V_FIRST</w:t>
            </w:r>
            <w:r>
              <w:t>)</w:t>
            </w:r>
          </w:p>
          <w:p w:rsidR="00762B5C" w:rsidRDefault="00762B5C" w:rsidP="00762B5C">
            <w:pPr>
              <w:pStyle w:val="124"/>
            </w:pPr>
            <w:r>
              <w:t xml:space="preserve">    .setRepeat(2)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每頁重複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直欄</w:t>
            </w:r>
          </w:p>
          <w:p w:rsidR="00762B5C" w:rsidRDefault="00762B5C" w:rsidP="00762B5C">
            <w:pPr>
              <w:pStyle w:val="124"/>
            </w:pPr>
            <w:r>
              <w:t xml:space="preserve">    .transTable(SAMPLE_VO.mockDataset(115));</w:t>
            </w:r>
          </w:p>
          <w:p w:rsidR="00762B5C" w:rsidRDefault="00762B5C" w:rsidP="00762B5C">
            <w:pPr>
              <w:pStyle w:val="124"/>
            </w:pPr>
            <w:r>
              <w:rPr>
                <w:rFonts w:hint="eastAsia"/>
              </w:rPr>
              <w:t xml:space="preserve">P1: </w:t>
            </w:r>
            <w:r>
              <w:drawing>
                <wp:inline distT="0" distB="0" distL="0" distR="0" wp14:anchorId="3DBEAB5A" wp14:editId="56C062E0">
                  <wp:extent cx="1891030" cy="2817728"/>
                  <wp:effectExtent l="76200" t="38100" r="71120" b="116205"/>
                  <wp:docPr id="117" name="圖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711" cy="28306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P2: </w:t>
            </w:r>
            <w:r>
              <w:drawing>
                <wp:inline distT="0" distB="0" distL="0" distR="0" wp14:anchorId="2D9E1AA5" wp14:editId="2570FBAB">
                  <wp:extent cx="1905000" cy="2785303"/>
                  <wp:effectExtent l="76200" t="38100" r="76200" b="110490"/>
                  <wp:docPr id="118" name="圖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554" cy="27963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62B5C" w:rsidRDefault="00762B5C" w:rsidP="00762B5C">
            <w:pPr>
              <w:pStyle w:val="124"/>
            </w:pPr>
          </w:p>
        </w:tc>
      </w:tr>
    </w:tbl>
    <w:p w:rsidR="003D777A" w:rsidRDefault="003D777A" w:rsidP="003D777A">
      <w:pPr>
        <w:pStyle w:val="31"/>
      </w:pPr>
    </w:p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1B6423" w:rsidTr="008F2E10">
        <w:tc>
          <w:tcPr>
            <w:tcW w:w="9036" w:type="dxa"/>
          </w:tcPr>
          <w:p w:rsidR="001B6423" w:rsidRPr="000F2058" w:rsidRDefault="001B6423" w:rsidP="001B6423">
            <w:pPr>
              <w:pStyle w:val="123"/>
            </w:pPr>
            <w:r w:rsidRPr="001B6423">
              <w:lastRenderedPageBreak/>
              <w:t>Sample_203_DuplicatedTable_BASIC_VFirst_NotFill</w:t>
            </w:r>
          </w:p>
          <w:p w:rsidR="001B6423" w:rsidRDefault="001B6423" w:rsidP="001B6423">
            <w:pPr>
              <w:pStyle w:val="124"/>
            </w:pPr>
          </w:p>
          <w:p w:rsidR="001B6423" w:rsidRDefault="001B6423" w:rsidP="001B6423">
            <w:pPr>
              <w:pStyle w:val="124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>BASIC_METADATA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建立每一直欄所用的</w:t>
            </w:r>
            <w:r>
              <w:rPr>
                <w:rFonts w:hint="eastAsia"/>
              </w:rPr>
              <w:t xml:space="preserve"> </w:t>
            </w:r>
            <w:r w:rsidRPr="00762B5C">
              <w:t>NormalTableMetadata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  <w:p w:rsidR="003D2FFC" w:rsidRDefault="001B6423" w:rsidP="001B6423">
            <w:pPr>
              <w:pStyle w:val="124"/>
            </w:pPr>
            <w:r>
              <w:t>new PDFDuplicatedTableTransfer(pdfDocument,</w:t>
            </w:r>
            <w:r w:rsidR="003D2FFC">
              <w:rPr>
                <w:rFonts w:hint="eastAsia"/>
              </w:rPr>
              <w:t xml:space="preserve"> </w:t>
            </w:r>
          </w:p>
          <w:p w:rsidR="001B6423" w:rsidRDefault="003D2FFC" w:rsidP="001B6423">
            <w:pPr>
              <w:pStyle w:val="124"/>
            </w:pPr>
            <w:r>
              <w:rPr>
                <w:rFonts w:hint="eastAsia"/>
              </w:rPr>
              <w:t xml:space="preserve">    </w:t>
            </w:r>
            <w:r w:rsidR="001B6423">
              <w:t>BASIC_METADATA("</w:t>
            </w:r>
            <w:r w:rsidRPr="003D2FFC">
              <w:rPr>
                <w:rFonts w:hint="eastAsia"/>
              </w:rPr>
              <w:t>標題：　測試表格</w:t>
            </w:r>
            <w:r w:rsidR="001B6423">
              <w:t>"), Mode.</w:t>
            </w:r>
            <w:r w:rsidR="001B6423" w:rsidRPr="00C701D9">
              <w:rPr>
                <w:highlight w:val="yellow"/>
              </w:rPr>
              <w:t>V_FIRST</w:t>
            </w:r>
            <w:r w:rsidR="001B6423">
              <w:t>)</w:t>
            </w:r>
          </w:p>
          <w:p w:rsidR="001B6423" w:rsidRDefault="001B6423" w:rsidP="001B6423">
            <w:pPr>
              <w:pStyle w:val="124"/>
            </w:pPr>
            <w:r>
              <w:t xml:space="preserve">    .setRepeat(</w:t>
            </w:r>
            <w:r>
              <w:rPr>
                <w:rFonts w:hint="eastAsia"/>
              </w:rPr>
              <w:t>3</w:t>
            </w:r>
            <w:r>
              <w:t>)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每頁重複</w:t>
            </w:r>
            <w:r>
              <w:rPr>
                <w:rFonts w:hint="eastAsia"/>
              </w:rPr>
              <w:t xml:space="preserve"> 3 </w:t>
            </w:r>
            <w:r>
              <w:rPr>
                <w:rFonts w:hint="eastAsia"/>
              </w:rPr>
              <w:t>直欄</w:t>
            </w:r>
          </w:p>
          <w:p w:rsidR="001B6423" w:rsidRDefault="001B6423" w:rsidP="001B6423">
            <w:pPr>
              <w:pStyle w:val="124"/>
            </w:pPr>
            <w:r>
              <w:rPr>
                <w:rFonts w:hint="eastAsia"/>
              </w:rPr>
              <w:t xml:space="preserve">    </w:t>
            </w:r>
            <w:r w:rsidRPr="001B6423">
              <w:t>.</w:t>
            </w:r>
            <w:r w:rsidRPr="001B6423">
              <w:rPr>
                <w:highlight w:val="yellow"/>
              </w:rPr>
              <w:t>setFillToEnd(false)</w:t>
            </w:r>
            <w:r>
              <w:rPr>
                <w:rFonts w:hint="eastAsia"/>
              </w:rPr>
              <w:t xml:space="preserve"> // </w:t>
            </w:r>
          </w:p>
          <w:p w:rsidR="001B6423" w:rsidRDefault="001B6423" w:rsidP="001B6423">
            <w:pPr>
              <w:pStyle w:val="124"/>
            </w:pPr>
            <w:r>
              <w:t xml:space="preserve">    .transTable(SAMPLE_VO.mockDataset(115));</w:t>
            </w:r>
          </w:p>
          <w:p w:rsidR="001B6423" w:rsidRDefault="001B6423" w:rsidP="001B6423">
            <w:pPr>
              <w:pStyle w:val="124"/>
            </w:pPr>
            <w:r>
              <w:rPr>
                <w:rFonts w:hint="eastAsia"/>
              </w:rPr>
              <w:t xml:space="preserve">P1: </w:t>
            </w:r>
            <w:r>
              <w:drawing>
                <wp:inline distT="0" distB="0" distL="0" distR="0" wp14:anchorId="1E299524" wp14:editId="3C4B3F66">
                  <wp:extent cx="2220686" cy="3206795"/>
                  <wp:effectExtent l="76200" t="38100" r="84455" b="107950"/>
                  <wp:docPr id="121" name="圖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252" cy="31989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P2: </w:t>
            </w:r>
            <w:r>
              <w:drawing>
                <wp:inline distT="0" distB="0" distL="0" distR="0" wp14:anchorId="2DCC042C" wp14:editId="06C8D6D7">
                  <wp:extent cx="2194012" cy="3206337"/>
                  <wp:effectExtent l="76200" t="38100" r="73025" b="108585"/>
                  <wp:docPr id="122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12" cy="32076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B6423" w:rsidRDefault="001B6423" w:rsidP="001B6423">
            <w:pPr>
              <w:pStyle w:val="124"/>
            </w:pPr>
          </w:p>
        </w:tc>
      </w:tr>
    </w:tbl>
    <w:p w:rsidR="00E70F73" w:rsidRDefault="00E70F73" w:rsidP="00E70F73">
      <w:pPr>
        <w:pStyle w:val="4"/>
      </w:pPr>
      <w:proofErr w:type="gramStart"/>
      <w:r>
        <w:rPr>
          <w:rFonts w:hint="eastAsia"/>
        </w:rPr>
        <w:t>橫欄</w:t>
      </w:r>
      <w:r w:rsidRPr="00E70F73">
        <w:rPr>
          <w:rFonts w:hint="eastAsia"/>
        </w:rPr>
        <w:t>優先</w:t>
      </w:r>
      <w:proofErr w:type="gramEnd"/>
    </w:p>
    <w:p w:rsidR="00FC0017" w:rsidRDefault="008E2D24" w:rsidP="00E70F73">
      <w:pPr>
        <w:pStyle w:val="41"/>
      </w:pPr>
      <w:r>
        <w:rPr>
          <w:rFonts w:hint="eastAsia"/>
        </w:rPr>
        <w:t>所有資料依水平順序</w:t>
      </w:r>
      <w:proofErr w:type="gramStart"/>
      <w:r>
        <w:rPr>
          <w:rFonts w:hint="eastAsia"/>
        </w:rPr>
        <w:t>於各直欄</w:t>
      </w:r>
      <w:proofErr w:type="gramEnd"/>
      <w:r>
        <w:rPr>
          <w:rFonts w:hint="eastAsia"/>
        </w:rPr>
        <w:t>輪流輸出。預設為每頁重複</w:t>
      </w:r>
      <w:r>
        <w:rPr>
          <w:rFonts w:hint="eastAsia"/>
        </w:rPr>
        <w:t xml:space="preserve">2 </w:t>
      </w:r>
      <w:r>
        <w:rPr>
          <w:rFonts w:hint="eastAsia"/>
        </w:rPr>
        <w:t>直欄</w:t>
      </w:r>
      <w:r w:rsidR="00DE2BDD">
        <w:rPr>
          <w:rFonts w:hint="eastAsia"/>
        </w:rPr>
        <w:t>；</w:t>
      </w:r>
      <w:r>
        <w:rPr>
          <w:rFonts w:hint="eastAsia"/>
        </w:rPr>
        <w:t>每</w:t>
      </w:r>
      <w:proofErr w:type="gramStart"/>
      <w:r>
        <w:rPr>
          <w:rFonts w:hint="eastAsia"/>
        </w:rPr>
        <w:t>一直欄</w:t>
      </w:r>
      <w:proofErr w:type="gramEnd"/>
      <w:r>
        <w:rPr>
          <w:rFonts w:hint="eastAsia"/>
        </w:rPr>
        <w:t>的外框加粗</w:t>
      </w:r>
      <w:r w:rsidR="00DE2BDD">
        <w:rPr>
          <w:rFonts w:hint="eastAsia"/>
        </w:rPr>
        <w:t>；</w:t>
      </w:r>
      <w:r>
        <w:rPr>
          <w:rFonts w:hint="eastAsia"/>
        </w:rPr>
        <w:t>在結尾輸出時，會以灰</w:t>
      </w:r>
      <w:proofErr w:type="gramStart"/>
      <w:r>
        <w:rPr>
          <w:rFonts w:hint="eastAsia"/>
        </w:rPr>
        <w:t>線補齊所有框</w:t>
      </w:r>
      <w:proofErr w:type="gramEnd"/>
      <w:r>
        <w:rPr>
          <w:rFonts w:hint="eastAsia"/>
        </w:rPr>
        <w:t>線，並將</w:t>
      </w:r>
      <w:proofErr w:type="gramStart"/>
      <w:r>
        <w:rPr>
          <w:rFonts w:hint="eastAsia"/>
        </w:rPr>
        <w:t>外框拉至</w:t>
      </w:r>
      <w:proofErr w:type="gramEnd"/>
      <w:r>
        <w:rPr>
          <w:rFonts w:hint="eastAsia"/>
        </w:rPr>
        <w:t>頁尾。</w:t>
      </w:r>
      <w:r w:rsidR="00DF724A">
        <w:rPr>
          <w:rFonts w:hint="eastAsia"/>
        </w:rPr>
        <w:t>同樣可用</w:t>
      </w:r>
      <w:r w:rsidR="00DF724A">
        <w:rPr>
          <w:rFonts w:hint="eastAsia"/>
        </w:rPr>
        <w:t xml:space="preserve"> </w:t>
      </w:r>
      <w:r w:rsidR="00DF724A" w:rsidRPr="004D4977">
        <w:t>fillToEnd</w:t>
      </w:r>
      <w:r w:rsidR="00DF724A">
        <w:rPr>
          <w:rFonts w:hint="eastAsia"/>
        </w:rPr>
        <w:t xml:space="preserve"> </w:t>
      </w:r>
      <w:r w:rsidR="00DF724A">
        <w:rPr>
          <w:rFonts w:hint="eastAsia"/>
        </w:rPr>
        <w:t>屬性設定是否</w:t>
      </w:r>
      <w:proofErr w:type="gramStart"/>
      <w:r w:rsidR="00DF724A">
        <w:rPr>
          <w:rFonts w:hint="eastAsia"/>
        </w:rPr>
        <w:t>補齊框線</w:t>
      </w:r>
      <w:proofErr w:type="gramEnd"/>
      <w:r w:rsidR="00DF724A">
        <w:rPr>
          <w:rFonts w:hint="eastAsia"/>
        </w:rPr>
        <w:t>，</w:t>
      </w:r>
      <w:r w:rsidR="00DF724A" w:rsidRPr="004D4977">
        <w:t>extendBlock</w:t>
      </w:r>
      <w:r w:rsidR="00DF724A">
        <w:rPr>
          <w:rFonts w:hint="eastAsia"/>
        </w:rPr>
        <w:t>s</w:t>
      </w:r>
      <w:r w:rsidR="00DF724A">
        <w:rPr>
          <w:rFonts w:hint="eastAsia"/>
        </w:rPr>
        <w:t>設定</w:t>
      </w:r>
      <w:proofErr w:type="gramStart"/>
      <w:r w:rsidR="00DF724A">
        <w:rPr>
          <w:rFonts w:hint="eastAsia"/>
        </w:rPr>
        <w:t>是否把直欄</w:t>
      </w:r>
      <w:proofErr w:type="gramEnd"/>
      <w:r w:rsidR="00DF724A">
        <w:rPr>
          <w:rFonts w:hint="eastAsia"/>
        </w:rPr>
        <w:t>外框擴展至整頁範圍。</w:t>
      </w:r>
      <w:r w:rsidR="00DF724A">
        <w:br/>
      </w:r>
    </w:p>
    <w:tbl>
      <w:tblPr>
        <w:tblStyle w:val="afd"/>
        <w:tblW w:w="0" w:type="auto"/>
        <w:tblInd w:w="250" w:type="dxa"/>
        <w:tblLook w:val="04A0" w:firstRow="1" w:lastRow="0" w:firstColumn="1" w:lastColumn="0" w:noHBand="0" w:noVBand="1"/>
      </w:tblPr>
      <w:tblGrid>
        <w:gridCol w:w="9036"/>
      </w:tblGrid>
      <w:tr w:rsidR="00592D80" w:rsidTr="008F2E10">
        <w:tc>
          <w:tcPr>
            <w:tcW w:w="9036" w:type="dxa"/>
          </w:tcPr>
          <w:p w:rsidR="00592D80" w:rsidRPr="000F2058" w:rsidRDefault="00592D80" w:rsidP="00592D80">
            <w:pPr>
              <w:pStyle w:val="123"/>
            </w:pPr>
            <w:r w:rsidRPr="00592D80">
              <w:t>Sample_203_DuplicatedTable_BASIC_HFirst</w:t>
            </w:r>
          </w:p>
          <w:p w:rsidR="008F2E10" w:rsidRDefault="008F2E10" w:rsidP="008F2E10">
            <w:pPr>
              <w:pStyle w:val="124"/>
            </w:pPr>
            <w:r>
              <w:t>new PDFDuplicatedTableTransfer(pdfDocument,</w:t>
            </w:r>
            <w:r>
              <w:rPr>
                <w:rFonts w:hint="eastAsia"/>
              </w:rPr>
              <w:t xml:space="preserve"> </w:t>
            </w:r>
          </w:p>
          <w:p w:rsidR="008F2E10" w:rsidRDefault="008F2E10" w:rsidP="008F2E10">
            <w:pPr>
              <w:pStyle w:val="124"/>
            </w:pPr>
            <w:r>
              <w:rPr>
                <w:rFonts w:hint="eastAsia"/>
              </w:rPr>
              <w:t xml:space="preserve">    </w:t>
            </w:r>
            <w:r>
              <w:t>BASIC_METADATA("</w:t>
            </w:r>
            <w:r w:rsidRPr="003D2FFC">
              <w:rPr>
                <w:rFonts w:hint="eastAsia"/>
              </w:rPr>
              <w:t>標題：　測試表格</w:t>
            </w:r>
            <w:r>
              <w:t>"), Mode.</w:t>
            </w:r>
            <w:r w:rsidRPr="00CA7C1D">
              <w:rPr>
                <w:rFonts w:hint="eastAsia"/>
                <w:highlight w:val="yellow"/>
              </w:rPr>
              <w:t>H</w:t>
            </w:r>
            <w:r w:rsidRPr="00CA7C1D">
              <w:rPr>
                <w:highlight w:val="yellow"/>
              </w:rPr>
              <w:t>_F</w:t>
            </w:r>
            <w:r w:rsidRPr="00C701D9">
              <w:rPr>
                <w:highlight w:val="yellow"/>
              </w:rPr>
              <w:t>IRST</w:t>
            </w:r>
            <w:r>
              <w:t>)</w:t>
            </w:r>
          </w:p>
          <w:p w:rsidR="008F2E10" w:rsidRDefault="008F2E10" w:rsidP="008F2E10">
            <w:pPr>
              <w:pStyle w:val="124"/>
            </w:pPr>
            <w:r>
              <w:t xml:space="preserve">    .setRepeat(</w:t>
            </w:r>
            <w:r>
              <w:rPr>
                <w:rFonts w:hint="eastAsia"/>
              </w:rPr>
              <w:t>5</w:t>
            </w:r>
            <w:r>
              <w:t>)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每頁重複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直欄</w:t>
            </w:r>
          </w:p>
          <w:p w:rsidR="008F2E10" w:rsidRDefault="008F2E10" w:rsidP="008F2E10">
            <w:pPr>
              <w:pStyle w:val="124"/>
            </w:pPr>
            <w:r>
              <w:t xml:space="preserve">    .transTable(SAMPLE_VO.mockDataset(1</w:t>
            </w:r>
            <w:r>
              <w:rPr>
                <w:rFonts w:hint="eastAsia"/>
              </w:rPr>
              <w:t>0</w:t>
            </w:r>
            <w:r>
              <w:t>5));</w:t>
            </w:r>
          </w:p>
          <w:p w:rsidR="008F2E10" w:rsidRDefault="008F2E10" w:rsidP="008F2E10">
            <w:pPr>
              <w:pStyle w:val="124"/>
            </w:pPr>
          </w:p>
          <w:p w:rsidR="00592D80" w:rsidRDefault="008F2E10" w:rsidP="008F2E10">
            <w:pPr>
              <w:pStyle w:val="124"/>
            </w:pPr>
            <w:r>
              <w:lastRenderedPageBreak/>
              <w:drawing>
                <wp:inline distT="0" distB="0" distL="0" distR="0" wp14:anchorId="35816AB4" wp14:editId="06D45D91">
                  <wp:extent cx="3219450" cy="2204057"/>
                  <wp:effectExtent l="76200" t="38100" r="76200" b="12065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73" cy="22059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CA7C1D" w:rsidRDefault="00CA7C1D" w:rsidP="008F2E10">
            <w:pPr>
              <w:pStyle w:val="124"/>
            </w:pPr>
          </w:p>
          <w:p w:rsidR="00592D80" w:rsidRDefault="00592D80" w:rsidP="008F2E10">
            <w:pPr>
              <w:pStyle w:val="124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>BASIC_METADATA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建立每一直欄所用的</w:t>
            </w:r>
            <w:r>
              <w:rPr>
                <w:rFonts w:hint="eastAsia"/>
              </w:rPr>
              <w:t xml:space="preserve"> </w:t>
            </w:r>
            <w:r w:rsidRPr="00762B5C">
              <w:t>NormalTableMetadata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  <w:p w:rsidR="00592D80" w:rsidRDefault="00592D80" w:rsidP="008F2E10">
            <w:pPr>
              <w:pStyle w:val="124"/>
            </w:pPr>
            <w:r>
              <w:t>new PDFDuplicatedTableTransfer(pdfDocument,</w:t>
            </w:r>
            <w:r>
              <w:rPr>
                <w:rFonts w:hint="eastAsia"/>
              </w:rPr>
              <w:t xml:space="preserve"> </w:t>
            </w:r>
          </w:p>
          <w:p w:rsidR="00592D80" w:rsidRDefault="00592D80" w:rsidP="008F2E10">
            <w:pPr>
              <w:pStyle w:val="124"/>
            </w:pPr>
            <w:r>
              <w:rPr>
                <w:rFonts w:hint="eastAsia"/>
              </w:rPr>
              <w:t xml:space="preserve">    </w:t>
            </w:r>
            <w:r>
              <w:t>BASIC_METADATA("</w:t>
            </w:r>
            <w:r w:rsidRPr="003D2FFC">
              <w:rPr>
                <w:rFonts w:hint="eastAsia"/>
              </w:rPr>
              <w:t>標題：　測試表格</w:t>
            </w:r>
            <w:r>
              <w:t>"), Mode.</w:t>
            </w:r>
            <w:r w:rsidRPr="00CA7C1D">
              <w:rPr>
                <w:rFonts w:hint="eastAsia"/>
                <w:highlight w:val="yellow"/>
              </w:rPr>
              <w:t>H</w:t>
            </w:r>
            <w:r w:rsidRPr="00CA7C1D">
              <w:rPr>
                <w:highlight w:val="yellow"/>
              </w:rPr>
              <w:t>_F</w:t>
            </w:r>
            <w:r w:rsidRPr="00C701D9">
              <w:rPr>
                <w:highlight w:val="yellow"/>
              </w:rPr>
              <w:t>IRST</w:t>
            </w:r>
            <w:r>
              <w:t>)</w:t>
            </w:r>
          </w:p>
          <w:p w:rsidR="00592D80" w:rsidRDefault="00592D80" w:rsidP="008F2E10">
            <w:pPr>
              <w:pStyle w:val="124"/>
            </w:pPr>
            <w:r>
              <w:t xml:space="preserve">    .setRepeat(</w:t>
            </w:r>
            <w:r>
              <w:rPr>
                <w:rFonts w:hint="eastAsia"/>
              </w:rPr>
              <w:t>5</w:t>
            </w:r>
            <w:r>
              <w:t>)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每頁重複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直欄</w:t>
            </w:r>
          </w:p>
          <w:p w:rsidR="00592D80" w:rsidRDefault="00592D80" w:rsidP="008F2E10">
            <w:pPr>
              <w:pStyle w:val="124"/>
            </w:pPr>
            <w:r>
              <w:rPr>
                <w:rFonts w:hint="eastAsia"/>
              </w:rPr>
              <w:t xml:space="preserve">    </w:t>
            </w:r>
            <w:r w:rsidRPr="001B6423">
              <w:t>.</w:t>
            </w:r>
            <w:r w:rsidR="00CA7C1D" w:rsidRPr="00CA7C1D">
              <w:t>setExtendLastBlock</w:t>
            </w:r>
            <w:r w:rsidRPr="001B6423">
              <w:rPr>
                <w:highlight w:val="yellow"/>
              </w:rPr>
              <w:t>(false)</w:t>
            </w:r>
            <w:r>
              <w:rPr>
                <w:rFonts w:hint="eastAsia"/>
              </w:rPr>
              <w:t xml:space="preserve"> // </w:t>
            </w:r>
            <w:r w:rsidR="00CA7C1D">
              <w:rPr>
                <w:rFonts w:hint="eastAsia"/>
              </w:rPr>
              <w:t>不擴展直欄至整頁</w:t>
            </w:r>
          </w:p>
          <w:p w:rsidR="00592D80" w:rsidRDefault="00592D80" w:rsidP="008F2E10">
            <w:pPr>
              <w:pStyle w:val="124"/>
            </w:pPr>
            <w:r>
              <w:t xml:space="preserve">    .transTable(SAMPLE_VO.mockDataset(1</w:t>
            </w:r>
            <w:r>
              <w:rPr>
                <w:rFonts w:hint="eastAsia"/>
              </w:rPr>
              <w:t>0</w:t>
            </w:r>
            <w:r>
              <w:t>5));</w:t>
            </w:r>
          </w:p>
          <w:p w:rsidR="00592D80" w:rsidRDefault="00592D80" w:rsidP="008F2E10">
            <w:pPr>
              <w:pStyle w:val="124"/>
            </w:pPr>
            <w:r>
              <w:drawing>
                <wp:inline distT="0" distB="0" distL="0" distR="0" wp14:anchorId="25BE883F" wp14:editId="197D9CB3">
                  <wp:extent cx="4543425" cy="1418768"/>
                  <wp:effectExtent l="76200" t="38100" r="66675" b="10541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4187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F73" w:rsidRPr="00E70F73" w:rsidRDefault="00E70F73" w:rsidP="00E70F73">
      <w:pPr>
        <w:pStyle w:val="41"/>
      </w:pPr>
    </w:p>
    <w:p w:rsidR="004A287A" w:rsidRDefault="006D799B" w:rsidP="004A287A">
      <w:pPr>
        <w:pStyle w:val="3"/>
      </w:pPr>
      <w:bookmarkStart w:id="62" w:name="_Toc428885689"/>
      <w:r>
        <w:rPr>
          <w:rFonts w:hint="eastAsia"/>
        </w:rPr>
        <w:t>欄位跨頁</w:t>
      </w:r>
      <w:r w:rsidR="004A287A">
        <w:rPr>
          <w:rFonts w:hint="eastAsia"/>
        </w:rPr>
        <w:t>表格</w:t>
      </w:r>
      <w:bookmarkEnd w:id="62"/>
    </w:p>
    <w:p w:rsidR="00BA4259" w:rsidRPr="00BA4259" w:rsidRDefault="00D9362E" w:rsidP="00BA4259">
      <w:pPr>
        <w:pStyle w:val="31"/>
      </w:pPr>
      <w:r>
        <w:rPr>
          <w:rFonts w:hint="eastAsia"/>
        </w:rPr>
        <w:t>當欄位太</w:t>
      </w:r>
      <w:proofErr w:type="gramStart"/>
      <w:r>
        <w:rPr>
          <w:rFonts w:hint="eastAsia"/>
        </w:rPr>
        <w:t>多時，</w:t>
      </w:r>
      <w:proofErr w:type="gramEnd"/>
      <w:r>
        <w:rPr>
          <w:rFonts w:hint="eastAsia"/>
        </w:rPr>
        <w:t>塞不進同一頁面，會把欄位以水平切割方式，</w:t>
      </w:r>
      <w:proofErr w:type="gramStart"/>
      <w:r>
        <w:rPr>
          <w:rFonts w:hint="eastAsia"/>
        </w:rPr>
        <w:t>逐頁輸出</w:t>
      </w:r>
      <w:proofErr w:type="gramEnd"/>
      <w:r>
        <w:rPr>
          <w:rFonts w:hint="eastAsia"/>
        </w:rPr>
        <w:t>的案例。</w:t>
      </w:r>
      <w:r w:rsidR="00A47294">
        <w:rPr>
          <w:rFonts w:hint="eastAsia"/>
        </w:rPr>
        <w:t>原理是利用</w:t>
      </w:r>
      <w:r w:rsidR="00A47294" w:rsidRPr="00A47294">
        <w:t>TableEventHandler</w:t>
      </w:r>
      <w:r w:rsidR="00A47294">
        <w:rPr>
          <w:rFonts w:hint="eastAsia"/>
        </w:rPr>
        <w:t>於輸出</w:t>
      </w:r>
      <w:r w:rsidR="00A47294">
        <w:rPr>
          <w:rFonts w:hint="eastAsia"/>
        </w:rPr>
        <w:t xml:space="preserve">TABLE </w:t>
      </w:r>
      <w:r w:rsidR="00A47294">
        <w:rPr>
          <w:rFonts w:hint="eastAsia"/>
        </w:rPr>
        <w:t>前後進行處理。</w:t>
      </w:r>
    </w:p>
    <w:p w:rsidR="00DA21DC" w:rsidRPr="00DA21DC" w:rsidRDefault="00BC5482" w:rsidP="00DA21DC">
      <w:pPr>
        <w:pStyle w:val="31"/>
      </w:pPr>
      <w:r>
        <w:rPr>
          <w:rFonts w:hint="eastAsia"/>
        </w:rPr>
        <w:t>元件架構待重新整理，</w:t>
      </w:r>
      <w:r w:rsidR="00DA21DC">
        <w:rPr>
          <w:rFonts w:hint="eastAsia"/>
        </w:rPr>
        <w:t>暫</w:t>
      </w:r>
      <w:proofErr w:type="gramStart"/>
      <w:r w:rsidR="00DA21DC">
        <w:rPr>
          <w:rFonts w:hint="eastAsia"/>
        </w:rPr>
        <w:t>不</w:t>
      </w:r>
      <w:proofErr w:type="gramEnd"/>
      <w:r>
        <w:rPr>
          <w:rFonts w:hint="eastAsia"/>
        </w:rPr>
        <w:t>隨同套件版本發布</w:t>
      </w:r>
      <w:r w:rsidR="00C257D1">
        <w:rPr>
          <w:rFonts w:hint="eastAsia"/>
        </w:rPr>
        <w:t>。</w:t>
      </w:r>
    </w:p>
    <w:p w:rsidR="004A287A" w:rsidRDefault="004A287A" w:rsidP="002A42A8">
      <w:pPr>
        <w:pStyle w:val="3"/>
      </w:pPr>
      <w:bookmarkStart w:id="63" w:name="_Toc428885690"/>
      <w:r w:rsidRPr="002A42A8">
        <w:rPr>
          <w:rFonts w:hint="eastAsia"/>
        </w:rPr>
        <w:t>大量表格</w:t>
      </w:r>
      <w:bookmarkEnd w:id="63"/>
    </w:p>
    <w:p w:rsidR="00BA4259" w:rsidRPr="00BA4259" w:rsidRDefault="00BA4259" w:rsidP="00BA4259">
      <w:pPr>
        <w:pStyle w:val="31"/>
      </w:pPr>
      <w:r>
        <w:rPr>
          <w:rFonts w:hint="eastAsia"/>
        </w:rPr>
        <w:t>針對表格內容量過大，需一邊取得內容，一邊輸出至</w:t>
      </w:r>
      <w:r>
        <w:rPr>
          <w:rFonts w:hint="eastAsia"/>
        </w:rPr>
        <w:t>OutputStream</w:t>
      </w:r>
      <w:r>
        <w:rPr>
          <w:rFonts w:hint="eastAsia"/>
        </w:rPr>
        <w:t>，避免</w:t>
      </w:r>
      <w:r>
        <w:rPr>
          <w:rFonts w:hint="eastAsia"/>
        </w:rPr>
        <w:t>OutOfMemory</w:t>
      </w:r>
      <w:r>
        <w:rPr>
          <w:rFonts w:hint="eastAsia"/>
        </w:rPr>
        <w:t>的案例。</w:t>
      </w:r>
    </w:p>
    <w:p w:rsidR="00DA21DC" w:rsidRPr="00DA21DC" w:rsidRDefault="00BC5482" w:rsidP="00DA21DC">
      <w:pPr>
        <w:pStyle w:val="31"/>
      </w:pPr>
      <w:r>
        <w:rPr>
          <w:rFonts w:hint="eastAsia"/>
        </w:rPr>
        <w:t>元件架構待重新整理，暫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隨同套件版本發布</w:t>
      </w:r>
      <w:r w:rsidR="00BA4259">
        <w:rPr>
          <w:rFonts w:hint="eastAsia"/>
        </w:rPr>
        <w:t>。</w:t>
      </w:r>
    </w:p>
    <w:p w:rsidR="00A13FDE" w:rsidRDefault="004A287A" w:rsidP="006C423E">
      <w:pPr>
        <w:pStyle w:val="1"/>
      </w:pPr>
      <w:bookmarkStart w:id="64" w:name="_Toc428885691"/>
      <w:r>
        <w:rPr>
          <w:rFonts w:hint="eastAsia"/>
        </w:rPr>
        <w:lastRenderedPageBreak/>
        <w:t>其它議題</w:t>
      </w:r>
      <w:bookmarkEnd w:id="64"/>
    </w:p>
    <w:p w:rsidR="00A13FDE" w:rsidRDefault="00A13FDE" w:rsidP="00A13FDE">
      <w:pPr>
        <w:pStyle w:val="2"/>
      </w:pPr>
      <w:bookmarkStart w:id="65" w:name="_Toc428885692"/>
      <w:r>
        <w:rPr>
          <w:rFonts w:hint="eastAsia"/>
        </w:rPr>
        <w:t>PaintTool</w:t>
      </w:r>
      <w:bookmarkEnd w:id="65"/>
    </w:p>
    <w:p w:rsidR="00A13FDE" w:rsidRDefault="00312A8D" w:rsidP="00312A8D">
      <w:pPr>
        <w:pStyle w:val="21"/>
      </w:pPr>
      <w:r>
        <w:rPr>
          <w:rFonts w:hint="eastAsia"/>
        </w:rPr>
        <w:t>用於精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輸出圖形、文字於定位的工具類別。需配合</w:t>
      </w:r>
      <w:r w:rsidRPr="00312A8D">
        <w:t>Coordinate</w:t>
      </w:r>
      <w:r>
        <w:rPr>
          <w:rFonts w:hint="eastAsia"/>
        </w:rPr>
        <w:t>建構實例，預設已有</w:t>
      </w:r>
      <w:r>
        <w:t>CM_BL</w:t>
      </w:r>
      <w:r>
        <w:rPr>
          <w:rFonts w:hint="eastAsia"/>
        </w:rPr>
        <w:t>、</w:t>
      </w:r>
      <w:r>
        <w:t>CM_TL</w:t>
      </w:r>
      <w:r>
        <w:rPr>
          <w:rFonts w:hint="eastAsia"/>
        </w:rPr>
        <w:t>、</w:t>
      </w:r>
      <w:r>
        <w:t>Default</w:t>
      </w:r>
      <w:r>
        <w:rPr>
          <w:rFonts w:hint="eastAsia"/>
        </w:rPr>
        <w:t>三個共用實例，其單位分別為公分、</w:t>
      </w:r>
      <w:proofErr w:type="gramStart"/>
      <w:r>
        <w:rPr>
          <w:rFonts w:hint="eastAsia"/>
        </w:rPr>
        <w:t>公分、</w:t>
      </w:r>
      <w:proofErr w:type="gramEnd"/>
      <w:r>
        <w:rPr>
          <w:rFonts w:hint="eastAsia"/>
        </w:rPr>
        <w:t>pixel</w:t>
      </w:r>
      <w:r>
        <w:rPr>
          <w:rFonts w:hint="eastAsia"/>
        </w:rPr>
        <w:t>，座標原點分別在左下、左上、左下。</w:t>
      </w:r>
    </w:p>
    <w:p w:rsidR="00071533" w:rsidRDefault="00071533" w:rsidP="00312A8D">
      <w:pPr>
        <w:pStyle w:val="21"/>
      </w:pPr>
      <w:r>
        <w:rPr>
          <w:rFonts w:hint="eastAsia"/>
        </w:rPr>
        <w:t>若需設定</w:t>
      </w:r>
      <w:r>
        <w:t>PdfContentByte</w:t>
      </w:r>
      <w:r>
        <w:rPr>
          <w:rFonts w:hint="eastAsia"/>
        </w:rPr>
        <w:t>樣式，請使用</w:t>
      </w:r>
      <w:r>
        <w:rPr>
          <w:rFonts w:hint="eastAsia"/>
        </w:rPr>
        <w:t>iText</w:t>
      </w:r>
      <w:r>
        <w:rPr>
          <w:rFonts w:hint="eastAsia"/>
        </w:rPr>
        <w:t>原生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071533" w:rsidRDefault="00071533" w:rsidP="00071533">
      <w:pPr>
        <w:pStyle w:val="3"/>
      </w:pPr>
      <w:bookmarkStart w:id="66" w:name="_Toc428885693"/>
      <w:r>
        <w:rPr>
          <w:rFonts w:hint="eastAsia"/>
        </w:rPr>
        <w:t>線段輸出</w:t>
      </w:r>
      <w:bookmarkEnd w:id="66"/>
    </w:p>
    <w:p w:rsidR="00071533" w:rsidRDefault="00071533" w:rsidP="00971FEB">
      <w:pPr>
        <w:pStyle w:val="a"/>
      </w:pPr>
      <w:proofErr w:type="gramStart"/>
      <w:r>
        <w:t>drawLines(</w:t>
      </w:r>
      <w:proofErr w:type="gramEnd"/>
      <w:r>
        <w:t>PdfContentByte, Float, Float...)</w:t>
      </w:r>
    </w:p>
    <w:p w:rsidR="00071533" w:rsidRDefault="00071533" w:rsidP="00971FEB">
      <w:pPr>
        <w:pStyle w:val="a"/>
      </w:pPr>
      <w:r>
        <w:t>drawBlock(PdfContentByte, PointF, PointF)</w:t>
      </w:r>
    </w:p>
    <w:p w:rsidR="00071533" w:rsidRDefault="00071533" w:rsidP="00971FEB">
      <w:pPr>
        <w:pStyle w:val="a"/>
      </w:pPr>
      <w:r>
        <w:t>drawBlock(PdfContentByte, PointF, PointF, float</w:t>
      </w:r>
      <w:r>
        <w:rPr>
          <w:rFonts w:hint="eastAsia"/>
        </w:rPr>
        <w:t xml:space="preserve"> offset</w:t>
      </w:r>
      <w:r>
        <w:t>)</w:t>
      </w:r>
    </w:p>
    <w:p w:rsidR="00071533" w:rsidRPr="00071533" w:rsidRDefault="00071533" w:rsidP="00971FEB">
      <w:pPr>
        <w:pStyle w:val="a"/>
      </w:pPr>
      <w:r>
        <w:t>drawBlock(PdfContentByte, SimpleRectangle, float</w:t>
      </w:r>
      <w:r>
        <w:rPr>
          <w:rFonts w:hint="eastAsia"/>
        </w:rPr>
        <w:t xml:space="preserve"> offset</w:t>
      </w:r>
      <w:r>
        <w:t>)</w:t>
      </w:r>
    </w:p>
    <w:p w:rsidR="00071533" w:rsidRDefault="00071533" w:rsidP="00071533">
      <w:pPr>
        <w:pStyle w:val="3"/>
      </w:pPr>
      <w:bookmarkStart w:id="67" w:name="_Toc428885694"/>
      <w:r>
        <w:rPr>
          <w:rFonts w:hint="eastAsia"/>
        </w:rPr>
        <w:t>文字輸出</w:t>
      </w:r>
      <w:bookmarkEnd w:id="67"/>
    </w:p>
    <w:p w:rsidR="00B85F5E" w:rsidRDefault="00B85F5E" w:rsidP="00971FEB">
      <w:pPr>
        <w:pStyle w:val="a"/>
      </w:pPr>
      <w:r>
        <w:t>drawText(PdfContentByte, String, float, float)</w:t>
      </w:r>
    </w:p>
    <w:p w:rsidR="00B85F5E" w:rsidRDefault="00B85F5E" w:rsidP="00971FEB">
      <w:pPr>
        <w:pStyle w:val="a"/>
      </w:pPr>
      <w:r>
        <w:t>drawText(PdfContentByte, String, float, float, float)</w:t>
      </w:r>
    </w:p>
    <w:p w:rsidR="00B85F5E" w:rsidRDefault="00B85F5E" w:rsidP="00971FEB">
      <w:pPr>
        <w:pStyle w:val="a"/>
      </w:pPr>
      <w:r>
        <w:t>drawTextAlignLeft(PdfContentByte, String, float, float)</w:t>
      </w:r>
    </w:p>
    <w:p w:rsidR="00B85F5E" w:rsidRDefault="00B85F5E" w:rsidP="00971FEB">
      <w:pPr>
        <w:pStyle w:val="a"/>
      </w:pPr>
      <w:r>
        <w:t>drawTextAlignLeft(PdfContentByte, String, float, float, float)</w:t>
      </w:r>
    </w:p>
    <w:p w:rsidR="00B85F5E" w:rsidRDefault="00B85F5E" w:rsidP="00971FEB">
      <w:pPr>
        <w:pStyle w:val="a"/>
      </w:pPr>
      <w:r>
        <w:t>drawTextBlock(PdfContentByte, Font, String, float, float, float, float)</w:t>
      </w:r>
    </w:p>
    <w:p w:rsidR="00B85F5E" w:rsidRPr="00A13FDE" w:rsidRDefault="00B85F5E" w:rsidP="00971FEB">
      <w:pPr>
        <w:pStyle w:val="a"/>
      </w:pPr>
      <w:r>
        <w:t>drawTextBlock(PdfContentByte, Phrase, float, float, float, float)</w:t>
      </w:r>
    </w:p>
    <w:p w:rsidR="00071533" w:rsidRDefault="00071533" w:rsidP="00071533">
      <w:pPr>
        <w:pStyle w:val="3"/>
      </w:pPr>
      <w:bookmarkStart w:id="68" w:name="_Toc428885695"/>
      <w:r>
        <w:rPr>
          <w:rFonts w:hint="eastAsia"/>
        </w:rPr>
        <w:t>圖片輸出</w:t>
      </w:r>
      <w:bookmarkEnd w:id="68"/>
    </w:p>
    <w:p w:rsidR="00B85F5E" w:rsidRDefault="00B85F5E" w:rsidP="00971FEB">
      <w:pPr>
        <w:pStyle w:val="a"/>
      </w:pPr>
      <w:r>
        <w:t>drawImageAlignLeft(PdfContentByte, File, float, float)</w:t>
      </w:r>
    </w:p>
    <w:p w:rsidR="00B85F5E" w:rsidRPr="00B85F5E" w:rsidRDefault="00B85F5E" w:rsidP="00971FEB">
      <w:pPr>
        <w:pStyle w:val="a"/>
      </w:pPr>
      <w:r>
        <w:t>drawImageAlignLeft(PdfContentByte, File, float, float, ScaleStrategy)</w:t>
      </w:r>
    </w:p>
    <w:p w:rsidR="00071533" w:rsidRDefault="00B85F5E" w:rsidP="00071533">
      <w:pPr>
        <w:pStyle w:val="3"/>
      </w:pPr>
      <w:bookmarkStart w:id="69" w:name="_Toc428885696"/>
      <w:r>
        <w:rPr>
          <w:rFonts w:hint="eastAsia"/>
        </w:rPr>
        <w:t>表格輸出</w:t>
      </w:r>
      <w:bookmarkEnd w:id="69"/>
    </w:p>
    <w:p w:rsidR="00071533" w:rsidRDefault="00B85F5E" w:rsidP="00971FEB">
      <w:pPr>
        <w:pStyle w:val="a"/>
      </w:pPr>
      <w:r>
        <w:t>drawTable(PdfContentByte, TableiText, float, float)</w:t>
      </w:r>
    </w:p>
    <w:p w:rsidR="00A13FDE" w:rsidRDefault="00A13FDE" w:rsidP="00A13FDE">
      <w:pPr>
        <w:pStyle w:val="2"/>
      </w:pPr>
      <w:bookmarkStart w:id="70" w:name="_Toc428885697"/>
      <w:r>
        <w:rPr>
          <w:rFonts w:hint="eastAsia"/>
        </w:rPr>
        <w:t>條碼輸出</w:t>
      </w:r>
      <w:bookmarkEnd w:id="70"/>
    </w:p>
    <w:p w:rsidR="00A13FDE" w:rsidRPr="00A13FDE" w:rsidRDefault="00C91F69" w:rsidP="00C91F69">
      <w:pPr>
        <w:pStyle w:val="21"/>
      </w:pPr>
      <w:r>
        <w:rPr>
          <w:rFonts w:hint="eastAsia"/>
        </w:rPr>
        <w:t>以</w:t>
      </w:r>
      <w:r w:rsidRPr="00312A8D">
        <w:t>Coordinate</w:t>
      </w:r>
      <w:r>
        <w:rPr>
          <w:rFonts w:hint="eastAsia"/>
        </w:rPr>
        <w:t>配合建立</w:t>
      </w:r>
      <w:r w:rsidRPr="00C91F69">
        <w:t>Barcode39Drawer</w:t>
      </w:r>
      <w:r>
        <w:rPr>
          <w:rFonts w:hint="eastAsia"/>
        </w:rPr>
        <w:t>、</w:t>
      </w:r>
      <w:r>
        <w:t>Barcode128Drawer</w:t>
      </w:r>
      <w:r>
        <w:rPr>
          <w:rFonts w:hint="eastAsia"/>
        </w:rPr>
        <w:t>、</w:t>
      </w:r>
      <w:r>
        <w:t>QRCodeDrawer</w:t>
      </w:r>
      <w:r>
        <w:rPr>
          <w:rFonts w:hint="eastAsia"/>
        </w:rPr>
        <w:t>。</w:t>
      </w:r>
      <w:r w:rsidR="00BD78AD">
        <w:rPr>
          <w:rFonts w:hint="eastAsia"/>
        </w:rPr>
        <w:t>再使用</w:t>
      </w:r>
      <w:r w:rsidR="00BD78AD" w:rsidRPr="00BD78AD">
        <w:t>draw(PdfContentByte contentByte, String text, PointF pos, float w, float h, boolean showText)</w:t>
      </w:r>
      <w:r w:rsidR="00BD78AD">
        <w:rPr>
          <w:rFonts w:hint="eastAsia"/>
        </w:rPr>
        <w:t>即可於指定位</w:t>
      </w:r>
      <w:r w:rsidR="00402451">
        <w:rPr>
          <w:rFonts w:hint="eastAsia"/>
        </w:rPr>
        <w:t>置</w:t>
      </w:r>
      <w:r w:rsidR="00BD78AD">
        <w:rPr>
          <w:rFonts w:hint="eastAsia"/>
        </w:rPr>
        <w:t>輸出</w:t>
      </w:r>
      <w:r w:rsidR="00402451">
        <w:rPr>
          <w:rFonts w:hint="eastAsia"/>
        </w:rPr>
        <w:t>指定大小的</w:t>
      </w:r>
      <w:r w:rsidR="00BD78AD">
        <w:rPr>
          <w:rFonts w:hint="eastAsia"/>
        </w:rPr>
        <w:t>條碼。</w:t>
      </w:r>
    </w:p>
    <w:p w:rsidR="007246C8" w:rsidRDefault="00A13FDE" w:rsidP="00A13FDE">
      <w:pPr>
        <w:pStyle w:val="2"/>
      </w:pPr>
      <w:bookmarkStart w:id="71" w:name="_Toc428885698"/>
      <w:r>
        <w:rPr>
          <w:rFonts w:hint="eastAsia"/>
        </w:rPr>
        <w:lastRenderedPageBreak/>
        <w:t>PageEvent</w:t>
      </w:r>
      <w:bookmarkEnd w:id="71"/>
    </w:p>
    <w:p w:rsidR="009E2724" w:rsidRDefault="00A32846" w:rsidP="007F5B47">
      <w:pPr>
        <w:pStyle w:val="21"/>
      </w:pPr>
      <w:r>
        <w:rPr>
          <w:rFonts w:hint="eastAsia"/>
        </w:rPr>
        <w:t>使用</w:t>
      </w:r>
      <w:r>
        <w:rPr>
          <w:rFonts w:hint="eastAsia"/>
        </w:rPr>
        <w:t>IText</w:t>
      </w:r>
      <w:r>
        <w:rPr>
          <w:rFonts w:hint="eastAsia"/>
        </w:rPr>
        <w:t>原生的</w:t>
      </w:r>
      <w:r w:rsidRPr="00A32846">
        <w:t>PdfPageEventHelper</w:t>
      </w:r>
      <w:r>
        <w:rPr>
          <w:rFonts w:hint="eastAsia"/>
        </w:rPr>
        <w:t>處理，使用時機多半用在實作</w:t>
      </w:r>
      <w:r>
        <w:rPr>
          <w:rFonts w:hint="eastAsia"/>
        </w:rPr>
        <w:t>onEndPage</w:t>
      </w:r>
      <w:r w:rsidR="003237B2">
        <w:rPr>
          <w:rFonts w:hint="eastAsia"/>
          <w:lang w:eastAsia="zh-HK"/>
        </w:rPr>
        <w:t>以</w:t>
      </w:r>
      <w:r w:rsidRPr="00A32846">
        <w:rPr>
          <w:rFonts w:hint="eastAsia"/>
        </w:rPr>
        <w:t>自行處理頁首</w:t>
      </w:r>
      <w:r w:rsidRPr="00A32846">
        <w:rPr>
          <w:rFonts w:hint="eastAsia"/>
        </w:rPr>
        <w:t>/</w:t>
      </w:r>
      <w:r w:rsidRPr="00A32846">
        <w:rPr>
          <w:rFonts w:hint="eastAsia"/>
        </w:rPr>
        <w:t>尾輸出</w:t>
      </w:r>
      <w:r>
        <w:rPr>
          <w:rFonts w:hint="eastAsia"/>
        </w:rPr>
        <w:t>。如果有</w:t>
      </w:r>
      <w:r w:rsidRPr="00A32846">
        <w:rPr>
          <w:rFonts w:hint="eastAsia"/>
        </w:rPr>
        <w:t>頁次</w:t>
      </w:r>
      <w:r>
        <w:rPr>
          <w:rFonts w:hint="eastAsia"/>
        </w:rPr>
        <w:t>資訊</w:t>
      </w:r>
      <w:r w:rsidRPr="00A32846">
        <w:rPr>
          <w:rFonts w:hint="eastAsia"/>
        </w:rPr>
        <w:t>控制邏輯</w:t>
      </w:r>
      <w:r>
        <w:rPr>
          <w:rFonts w:hint="eastAsia"/>
        </w:rPr>
        <w:t>較複雜的情況，可能會需要改用</w:t>
      </w:r>
      <w:r>
        <w:rPr>
          <w:rFonts w:hint="eastAsia"/>
        </w:rPr>
        <w:t>PageEvent</w:t>
      </w:r>
      <w:r>
        <w:rPr>
          <w:rFonts w:hint="eastAsia"/>
        </w:rPr>
        <w:t>自行處理。</w:t>
      </w:r>
    </w:p>
    <w:p w:rsidR="00A32846" w:rsidRPr="009E2724" w:rsidRDefault="00A32846" w:rsidP="009E2724">
      <w:pPr>
        <w:pStyle w:val="14"/>
      </w:pPr>
      <w:r>
        <w:rPr>
          <w:noProof/>
        </w:rPr>
        <w:drawing>
          <wp:inline distT="0" distB="0" distL="0" distR="0" wp14:anchorId="40D9FFB6" wp14:editId="0A8BC586">
            <wp:extent cx="2667000" cy="448434"/>
            <wp:effectExtent l="0" t="0" r="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90604" cy="45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846" w:rsidRPr="009E2724" w:rsidSect="008A251E">
      <w:headerReference w:type="default" r:id="rId97"/>
      <w:footerReference w:type="even" r:id="rId98"/>
      <w:footerReference w:type="default" r:id="rId99"/>
      <w:pgSz w:w="11906" w:h="16838" w:code="9"/>
      <w:pgMar w:top="1418" w:right="1418" w:bottom="1418" w:left="1418" w:header="964" w:footer="360" w:gutter="0"/>
      <w:pgNumType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4CB" w:rsidRDefault="004F74CB" w:rsidP="004874F9"/>
    <w:p w:rsidR="004F74CB" w:rsidRDefault="004F74CB"/>
    <w:p w:rsidR="004F74CB" w:rsidRPr="004874F9" w:rsidRDefault="004F74CB" w:rsidP="004874F9">
      <w:r>
        <w:separator/>
      </w:r>
    </w:p>
    <w:p w:rsidR="004F74CB" w:rsidRDefault="004F74CB"/>
  </w:endnote>
  <w:endnote w:type="continuationSeparator" w:id="0">
    <w:p w:rsidR="004F74CB" w:rsidRDefault="004F74CB" w:rsidP="004874F9"/>
    <w:p w:rsidR="004F74CB" w:rsidRDefault="004F74CB"/>
    <w:p w:rsidR="004F74CB" w:rsidRPr="004874F9" w:rsidRDefault="004F74CB" w:rsidP="004874F9">
      <w:r>
        <w:continuationSeparator/>
      </w:r>
    </w:p>
    <w:p w:rsidR="004F74CB" w:rsidRDefault="004F74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A11" w:rsidRDefault="00BA2A11" w:rsidP="008A251E">
    <w:pPr>
      <w:pStyle w:val="ae"/>
    </w:pPr>
  </w:p>
  <w:p w:rsidR="00BA2A11" w:rsidRDefault="00BA2A1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A11" w:rsidRPr="004A06E4" w:rsidRDefault="00BA2A11" w:rsidP="008A251E">
    <w:pPr>
      <w:pStyle w:val="ae"/>
    </w:pPr>
    <w:r w:rsidRPr="00377705">
      <w:fldChar w:fldCharType="begin"/>
    </w:r>
    <w:r w:rsidRPr="00377705">
      <w:instrText>PAGE   \* MERGEFORMAT</w:instrText>
    </w:r>
    <w:r w:rsidRPr="00377705">
      <w:fldChar w:fldCharType="separate"/>
    </w:r>
    <w:r w:rsidR="008E3AB3" w:rsidRPr="008E3AB3">
      <w:rPr>
        <w:lang w:val="zh-TW"/>
      </w:rPr>
      <w:t>48</w:t>
    </w:r>
    <w:r w:rsidRPr="00377705">
      <w:fldChar w:fldCharType="end"/>
    </w:r>
  </w:p>
  <w:p w:rsidR="00BA2A11" w:rsidRDefault="00BA2A11" w:rsidP="008A251E">
    <w:pPr>
      <w:ind w:left="0" w:firstLine="0"/>
    </w:pPr>
  </w:p>
  <w:p w:rsidR="00BA2A11" w:rsidRDefault="00BA2A11" w:rsidP="008A251E">
    <w:pPr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4CB" w:rsidRPr="005127E8" w:rsidRDefault="004F74CB" w:rsidP="005127E8"/>
    <w:p w:rsidR="004F74CB" w:rsidRPr="00500096" w:rsidRDefault="004F74CB" w:rsidP="004A7D10">
      <w:pPr>
        <w:pStyle w:val="41"/>
        <w:spacing w:before="48"/>
      </w:pPr>
    </w:p>
    <w:p w:rsidR="004F74CB" w:rsidRPr="004874F9" w:rsidRDefault="004F74CB" w:rsidP="004874F9">
      <w:r>
        <w:separator/>
      </w:r>
    </w:p>
    <w:p w:rsidR="004F74CB" w:rsidRDefault="004F74CB"/>
  </w:footnote>
  <w:footnote w:type="continuationSeparator" w:id="0">
    <w:p w:rsidR="004F74CB" w:rsidRDefault="004F74CB" w:rsidP="004874F9"/>
    <w:p w:rsidR="004F74CB" w:rsidRDefault="004F74CB"/>
    <w:p w:rsidR="004F74CB" w:rsidRPr="004874F9" w:rsidRDefault="004F74CB" w:rsidP="004874F9">
      <w:r>
        <w:continuationSeparator/>
      </w:r>
    </w:p>
    <w:p w:rsidR="004F74CB" w:rsidRDefault="004F74C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80" w:type="dxa"/>
      <w:tblLayout w:type="fixed"/>
      <w:tblLook w:val="04A0" w:firstRow="1" w:lastRow="0" w:firstColumn="1" w:lastColumn="0" w:noHBand="0" w:noVBand="1"/>
    </w:tblPr>
    <w:tblGrid>
      <w:gridCol w:w="4644"/>
      <w:gridCol w:w="4536"/>
    </w:tblGrid>
    <w:tr w:rsidR="00BA2A11" w:rsidRPr="00B25B7F" w:rsidTr="00D106CD">
      <w:trPr>
        <w:trHeight w:val="284"/>
      </w:trPr>
      <w:tc>
        <w:tcPr>
          <w:tcW w:w="4644" w:type="dxa"/>
        </w:tcPr>
        <w:p w:rsidR="00BA2A11" w:rsidRPr="004A06E4" w:rsidRDefault="00BA2A11" w:rsidP="00A05615">
          <w:pPr>
            <w:pStyle w:val="aa"/>
          </w:pPr>
          <w:r w:rsidRPr="00A05615">
            <w:rPr>
              <w:rFonts w:hint="eastAsia"/>
            </w:rPr>
            <w:t>UDE</w:t>
          </w:r>
          <w:r w:rsidRPr="00A05615">
            <w:rPr>
              <w:rFonts w:hint="eastAsia"/>
            </w:rPr>
            <w:t>報表輔助元件使用說明</w:t>
          </w:r>
        </w:p>
      </w:tc>
      <w:tc>
        <w:tcPr>
          <w:tcW w:w="4536" w:type="dxa"/>
          <w:vAlign w:val="bottom"/>
        </w:tcPr>
        <w:p w:rsidR="00BA2A11" w:rsidRPr="004A06E4" w:rsidRDefault="00BA2A11" w:rsidP="00CE08AD">
          <w:pPr>
            <w:pStyle w:val="aa"/>
            <w:jc w:val="right"/>
          </w:pPr>
          <w:r w:rsidRPr="004A06E4">
            <w:rPr>
              <w:rFonts w:hint="eastAsia"/>
            </w:rPr>
            <w:t>文件等級：□普通級■內部級□</w:t>
          </w:r>
          <w:proofErr w:type="gramStart"/>
          <w:r w:rsidRPr="004A06E4">
            <w:rPr>
              <w:rFonts w:hint="eastAsia"/>
            </w:rPr>
            <w:t>密級□機密級</w:t>
          </w:r>
          <w:proofErr w:type="gramEnd"/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C66A3"/>
    <w:multiLevelType w:val="hybridMultilevel"/>
    <w:tmpl w:val="F5FECA10"/>
    <w:lvl w:ilvl="0" w:tplc="7F14B8DC">
      <w:start w:val="1"/>
      <w:numFmt w:val="bullet"/>
      <w:pStyle w:val="6"/>
      <w:lvlText w:val="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"/>
      <w:lvlJc w:val="left"/>
      <w:pPr>
        <w:tabs>
          <w:tab w:val="num" w:pos="-960"/>
        </w:tabs>
        <w:ind w:left="-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-480"/>
        </w:tabs>
        <w:ind w:left="-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0"/>
        </w:tabs>
        <w:ind w:left="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</w:abstractNum>
  <w:abstractNum w:abstractNumId="1" w15:restartNumberingAfterBreak="0">
    <w:nsid w:val="1DDE76EF"/>
    <w:multiLevelType w:val="hybridMultilevel"/>
    <w:tmpl w:val="FE4E94C8"/>
    <w:lvl w:ilvl="0" w:tplc="3126E056">
      <w:start w:val="1"/>
      <w:numFmt w:val="bullet"/>
      <w:pStyle w:val="144"/>
      <w:lvlText w:val="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3AB1DAA"/>
    <w:multiLevelType w:val="hybridMultilevel"/>
    <w:tmpl w:val="91A85188"/>
    <w:lvl w:ilvl="0" w:tplc="425AE962">
      <w:start w:val="1"/>
      <w:numFmt w:val="bullet"/>
      <w:pStyle w:val="8"/>
      <w:lvlText w:val=""/>
      <w:lvlJc w:val="left"/>
      <w:pPr>
        <w:tabs>
          <w:tab w:val="num" w:pos="2340"/>
        </w:tabs>
        <w:ind w:left="2150" w:hanging="170"/>
      </w:pPr>
      <w:rPr>
        <w:rFonts w:ascii="Wingdings" w:hAnsi="Wingdings" w:hint="default"/>
        <w:b w:val="0"/>
        <w:i w:val="0"/>
        <w:color w:val="008000"/>
        <w:sz w:val="32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4C55FD3"/>
    <w:multiLevelType w:val="hybridMultilevel"/>
    <w:tmpl w:val="E5E29180"/>
    <w:lvl w:ilvl="0" w:tplc="8516FED6">
      <w:start w:val="1"/>
      <w:numFmt w:val="bullet"/>
      <w:pStyle w:val="143"/>
      <w:lvlText w:val="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BF74B1D"/>
    <w:multiLevelType w:val="multilevel"/>
    <w:tmpl w:val="C1FA1F12"/>
    <w:lvl w:ilvl="0">
      <w:start w:val="1"/>
      <w:numFmt w:val="ideographLegalTraditional"/>
      <w:pStyle w:val="1"/>
      <w:lvlText w:val="%1、"/>
      <w:lvlJc w:val="left"/>
      <w:pPr>
        <w:tabs>
          <w:tab w:val="num" w:pos="1506"/>
        </w:tabs>
        <w:ind w:left="993" w:hanging="567"/>
      </w:pPr>
      <w:rPr>
        <w:rFonts w:hint="default"/>
        <w:b w:val="0"/>
        <w:i w:val="0"/>
        <w:caps w:val="0"/>
        <w:strike w:val="0"/>
        <w:dstrike w:val="0"/>
        <w:vanish w:val="0"/>
        <w:color w:val="80008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taiwaneseCountingThousand"/>
      <w:pStyle w:val="2"/>
      <w:lvlText w:val="%2、"/>
      <w:lvlJc w:val="left"/>
      <w:pPr>
        <w:tabs>
          <w:tab w:val="num" w:pos="1790"/>
        </w:tabs>
        <w:ind w:left="1277" w:hanging="567"/>
      </w:pPr>
      <w:rPr>
        <w:rFonts w:hint="eastAsia"/>
        <w:b w:val="0"/>
        <w:i w:val="0"/>
        <w:color w:val="333399"/>
        <w:sz w:val="32"/>
        <w:lang w:val="en-US"/>
      </w:rPr>
    </w:lvl>
    <w:lvl w:ilvl="2">
      <w:start w:val="1"/>
      <w:numFmt w:val="taiwaneseCountingThousand"/>
      <w:pStyle w:val="3"/>
      <w:lvlText w:val="(%3)"/>
      <w:lvlJc w:val="left"/>
      <w:pPr>
        <w:tabs>
          <w:tab w:val="num" w:pos="1702"/>
        </w:tabs>
        <w:ind w:left="1702" w:hanging="567"/>
      </w:pPr>
      <w:rPr>
        <w:rFonts w:hint="eastAsia"/>
        <w:b w:val="0"/>
        <w:i w:val="0"/>
        <w:color w:val="000000"/>
        <w:sz w:val="32"/>
      </w:rPr>
    </w:lvl>
    <w:lvl w:ilvl="3">
      <w:start w:val="1"/>
      <w:numFmt w:val="decimal"/>
      <w:pStyle w:val="4"/>
      <w:lvlText w:val="%4、"/>
      <w:lvlJc w:val="left"/>
      <w:pPr>
        <w:tabs>
          <w:tab w:val="num" w:pos="1844"/>
        </w:tabs>
        <w:ind w:left="1844" w:hanging="567"/>
      </w:pPr>
      <w:rPr>
        <w:rFonts w:eastAsia="標楷體" w:hint="eastAsia"/>
        <w:b w:val="0"/>
        <w:i w:val="0"/>
        <w:color w:val="993300"/>
        <w:sz w:val="28"/>
      </w:rPr>
    </w:lvl>
    <w:lvl w:ilvl="4">
      <w:start w:val="1"/>
      <w:numFmt w:val="decimal"/>
      <w:pStyle w:val="5"/>
      <w:lvlText w:val="(%5)"/>
      <w:lvlJc w:val="left"/>
      <w:pPr>
        <w:tabs>
          <w:tab w:val="num" w:pos="1701"/>
        </w:tabs>
        <w:ind w:left="1701" w:hanging="567"/>
      </w:pPr>
      <w:rPr>
        <w:rFonts w:eastAsia="標楷體" w:hint="eastAsia"/>
        <w:b w:val="0"/>
        <w:i w:val="0"/>
        <w:color w:val="FF0000"/>
        <w:sz w:val="28"/>
      </w:rPr>
    </w:lvl>
    <w:lvl w:ilvl="5">
      <w:start w:val="1"/>
      <w:numFmt w:val="upperLetter"/>
      <w:pStyle w:val="60"/>
      <w:lvlText w:val="%6、"/>
      <w:lvlJc w:val="left"/>
      <w:pPr>
        <w:tabs>
          <w:tab w:val="num" w:pos="9072"/>
        </w:tabs>
        <w:ind w:left="9072" w:hanging="567"/>
      </w:pPr>
      <w:rPr>
        <w:rFonts w:eastAsia="標楷體" w:hint="eastAsia"/>
        <w:b w:val="0"/>
        <w:i w:val="0"/>
        <w:color w:val="FF00FF"/>
        <w:sz w:val="28"/>
      </w:rPr>
    </w:lvl>
    <w:lvl w:ilvl="6">
      <w:start w:val="1"/>
      <w:numFmt w:val="upperLetter"/>
      <w:pStyle w:val="7"/>
      <w:lvlText w:val="(%7)"/>
      <w:lvlJc w:val="left"/>
      <w:pPr>
        <w:tabs>
          <w:tab w:val="num" w:pos="2694"/>
        </w:tabs>
        <w:ind w:left="2694" w:hanging="567"/>
      </w:pPr>
      <w:rPr>
        <w:rFonts w:eastAsia="標楷體" w:hint="eastAsia"/>
        <w:b w:val="0"/>
        <w:i w:val="0"/>
        <w:color w:val="0000FF"/>
        <w:sz w:val="28"/>
      </w:rPr>
    </w:lvl>
    <w:lvl w:ilvl="7">
      <w:start w:val="1"/>
      <w:numFmt w:val="lowerLetter"/>
      <w:lvlText w:val="%8、"/>
      <w:lvlJc w:val="left"/>
      <w:pPr>
        <w:tabs>
          <w:tab w:val="num" w:pos="2978"/>
        </w:tabs>
        <w:ind w:left="2978" w:hanging="567"/>
      </w:pPr>
      <w:rPr>
        <w:rFonts w:ascii="Times New Roman" w:eastAsia="標楷體" w:hAnsi="Times New Roman" w:hint="default"/>
        <w:b w:val="0"/>
        <w:i w:val="0"/>
        <w:color w:val="008000"/>
        <w:sz w:val="28"/>
      </w:rPr>
    </w:lvl>
    <w:lvl w:ilvl="8">
      <w:start w:val="1"/>
      <w:numFmt w:val="lowerLetter"/>
      <w:pStyle w:val="9"/>
      <w:lvlText w:val="(%9)"/>
      <w:lvlJc w:val="left"/>
      <w:pPr>
        <w:tabs>
          <w:tab w:val="num" w:pos="3261"/>
        </w:tabs>
        <w:ind w:left="3261" w:hanging="567"/>
      </w:pPr>
      <w:rPr>
        <w:rFonts w:ascii="Times New Roman" w:eastAsia="標楷體" w:hAnsi="Times New Roman" w:hint="default"/>
        <w:b w:val="0"/>
        <w:i w:val="0"/>
        <w:color w:val="FF6600"/>
        <w:sz w:val="28"/>
      </w:rPr>
    </w:lvl>
  </w:abstractNum>
  <w:abstractNum w:abstractNumId="5" w15:restartNumberingAfterBreak="0">
    <w:nsid w:val="2E3C0142"/>
    <w:multiLevelType w:val="hybridMultilevel"/>
    <w:tmpl w:val="62167E9E"/>
    <w:lvl w:ilvl="0" w:tplc="F2506F78">
      <w:start w:val="1"/>
      <w:numFmt w:val="bullet"/>
      <w:pStyle w:val="a"/>
      <w:lvlText w:val=""/>
      <w:lvlJc w:val="left"/>
      <w:pPr>
        <w:tabs>
          <w:tab w:val="num" w:pos="984"/>
        </w:tabs>
        <w:ind w:left="981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F2A1A59"/>
    <w:multiLevelType w:val="hybridMultilevel"/>
    <w:tmpl w:val="045C9A8E"/>
    <w:lvl w:ilvl="0" w:tplc="ACD4E440">
      <w:start w:val="1"/>
      <w:numFmt w:val="bullet"/>
      <w:lvlText w:val=""/>
      <w:lvlJc w:val="left"/>
      <w:pPr>
        <w:tabs>
          <w:tab w:val="num" w:pos="4324"/>
        </w:tabs>
        <w:ind w:left="43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D83893FE">
      <w:start w:val="1"/>
      <w:numFmt w:val="bullet"/>
      <w:pStyle w:val="13"/>
      <w:lvlText w:val=""/>
      <w:lvlJc w:val="left"/>
      <w:pPr>
        <w:tabs>
          <w:tab w:val="num" w:pos="2760"/>
        </w:tabs>
        <w:ind w:left="2760" w:hanging="360"/>
      </w:pPr>
      <w:rPr>
        <w:rFonts w:ascii="Wingdings" w:eastAsia="標楷體" w:hAnsi="Wingdings" w:hint="default"/>
        <w:color w:val="000080"/>
        <w:sz w:val="32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4DD308B"/>
    <w:multiLevelType w:val="hybridMultilevel"/>
    <w:tmpl w:val="33C6ACC6"/>
    <w:lvl w:ilvl="0" w:tplc="9B78BA42">
      <w:start w:val="1"/>
      <w:numFmt w:val="bullet"/>
      <w:pStyle w:val="90"/>
      <w:lvlText w:val=""/>
      <w:lvlJc w:val="left"/>
      <w:pPr>
        <w:tabs>
          <w:tab w:val="num" w:pos="4719"/>
        </w:tabs>
        <w:ind w:left="4719" w:hanging="360"/>
      </w:pPr>
      <w:rPr>
        <w:rFonts w:ascii="Wingdings" w:hAnsi="Wingdings" w:hint="default"/>
        <w:sz w:val="32"/>
      </w:rPr>
    </w:lvl>
    <w:lvl w:ilvl="1" w:tplc="537ACED2">
      <w:start w:val="1"/>
      <w:numFmt w:val="bullet"/>
      <w:pStyle w:val="10"/>
      <w:lvlText w:val="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B7E11F3"/>
    <w:multiLevelType w:val="hybridMultilevel"/>
    <w:tmpl w:val="0D105FAA"/>
    <w:lvl w:ilvl="0" w:tplc="85D24E2E">
      <w:start w:val="1"/>
      <w:numFmt w:val="bullet"/>
      <w:pStyle w:val="11"/>
      <w:lvlText w:val=""/>
      <w:lvlJc w:val="left"/>
      <w:pPr>
        <w:ind w:left="153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9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7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5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78" w:hanging="480"/>
      </w:pPr>
      <w:rPr>
        <w:rFonts w:ascii="Wingdings" w:hAnsi="Wingdings" w:hint="default"/>
      </w:rPr>
    </w:lvl>
  </w:abstractNum>
  <w:abstractNum w:abstractNumId="9" w15:restartNumberingAfterBreak="0">
    <w:nsid w:val="3FD17E3C"/>
    <w:multiLevelType w:val="hybridMultilevel"/>
    <w:tmpl w:val="2D34AA96"/>
    <w:lvl w:ilvl="0" w:tplc="D95C25B8">
      <w:start w:val="1"/>
      <w:numFmt w:val="bullet"/>
      <w:pStyle w:val="40"/>
      <w:lvlText w:val=""/>
      <w:lvlJc w:val="left"/>
      <w:pPr>
        <w:tabs>
          <w:tab w:val="num" w:pos="1801"/>
        </w:tabs>
        <w:ind w:left="180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3E45013"/>
    <w:multiLevelType w:val="hybridMultilevel"/>
    <w:tmpl w:val="0C1A842E"/>
    <w:lvl w:ilvl="0" w:tplc="40A8F43A">
      <w:start w:val="1"/>
      <w:numFmt w:val="bullet"/>
      <w:pStyle w:val="70"/>
      <w:lvlText w:val=""/>
      <w:lvlJc w:val="left"/>
      <w:pPr>
        <w:tabs>
          <w:tab w:val="num" w:pos="2160"/>
        </w:tabs>
        <w:ind w:left="2157" w:hanging="357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6C2479A"/>
    <w:multiLevelType w:val="hybridMultilevel"/>
    <w:tmpl w:val="DC8C8CD0"/>
    <w:lvl w:ilvl="0" w:tplc="7DE05E06">
      <w:start w:val="1"/>
      <w:numFmt w:val="lowerLetter"/>
      <w:pStyle w:val="80"/>
      <w:lvlText w:val="%1、"/>
      <w:lvlJc w:val="left"/>
      <w:pPr>
        <w:ind w:left="2040" w:hanging="480"/>
      </w:pPr>
      <w:rPr>
        <w:rFonts w:ascii="Times New Roman" w:eastAsia="標楷體" w:hAnsi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12" w15:restartNumberingAfterBreak="0">
    <w:nsid w:val="4D672902"/>
    <w:multiLevelType w:val="hybridMultilevel"/>
    <w:tmpl w:val="9652469C"/>
    <w:lvl w:ilvl="0" w:tplc="382A0AA4">
      <w:start w:val="1"/>
      <w:numFmt w:val="bullet"/>
      <w:pStyle w:val="50"/>
      <w:lvlText w:val=""/>
      <w:lvlJc w:val="left"/>
      <w:pPr>
        <w:tabs>
          <w:tab w:val="num" w:pos="1799"/>
        </w:tabs>
        <w:ind w:left="1799" w:hanging="360"/>
      </w:pPr>
      <w:rPr>
        <w:rFonts w:ascii="Wingdings" w:hAnsi="Wingdings" w:hint="default"/>
        <w:color w:val="FF0000"/>
        <w:sz w:val="32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E640A8A"/>
    <w:multiLevelType w:val="hybridMultilevel"/>
    <w:tmpl w:val="8EDE4292"/>
    <w:lvl w:ilvl="0" w:tplc="2C7E5332">
      <w:start w:val="1"/>
      <w:numFmt w:val="bullet"/>
      <w:pStyle w:val="142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10F69A3"/>
    <w:multiLevelType w:val="hybridMultilevel"/>
    <w:tmpl w:val="74684A4A"/>
    <w:lvl w:ilvl="0" w:tplc="4FA4B8EE">
      <w:start w:val="1"/>
      <w:numFmt w:val="bullet"/>
      <w:pStyle w:val="20"/>
      <w:lvlText w:val=""/>
      <w:lvlJc w:val="left"/>
      <w:pPr>
        <w:tabs>
          <w:tab w:val="num" w:pos="1898"/>
        </w:tabs>
        <w:ind w:left="1898" w:hanging="480"/>
      </w:pPr>
      <w:rPr>
        <w:rFonts w:ascii="Wingdings" w:hAnsi="Wingdings" w:hint="default"/>
        <w:color w:val="000080"/>
      </w:rPr>
    </w:lvl>
    <w:lvl w:ilvl="1" w:tplc="04090003" w:tentative="1">
      <w:start w:val="1"/>
      <w:numFmt w:val="bullet"/>
      <w:lvlText w:val=""/>
      <w:lvlJc w:val="left"/>
      <w:pPr>
        <w:tabs>
          <w:tab w:val="num" w:pos="1"/>
        </w:tabs>
        <w:ind w:left="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481"/>
        </w:tabs>
        <w:ind w:left="48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961"/>
        </w:tabs>
        <w:ind w:left="96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441"/>
        </w:tabs>
        <w:ind w:left="144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1921"/>
        </w:tabs>
        <w:ind w:left="192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401"/>
        </w:tabs>
        <w:ind w:left="240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881"/>
        </w:tabs>
        <w:ind w:left="288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1"/>
        </w:tabs>
        <w:ind w:left="3361" w:hanging="480"/>
      </w:pPr>
      <w:rPr>
        <w:rFonts w:ascii="Wingdings" w:hAnsi="Wingdings" w:hint="default"/>
      </w:rPr>
    </w:lvl>
  </w:abstractNum>
  <w:abstractNum w:abstractNumId="15" w15:restartNumberingAfterBreak="0">
    <w:nsid w:val="54132D72"/>
    <w:multiLevelType w:val="hybridMultilevel"/>
    <w:tmpl w:val="F926F1B2"/>
    <w:lvl w:ilvl="0" w:tplc="ACD4E440">
      <w:start w:val="1"/>
      <w:numFmt w:val="bullet"/>
      <w:lvlText w:val=""/>
      <w:lvlJc w:val="left"/>
      <w:pPr>
        <w:tabs>
          <w:tab w:val="num" w:pos="4324"/>
        </w:tabs>
        <w:ind w:left="43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B024396">
      <w:start w:val="1"/>
      <w:numFmt w:val="bullet"/>
      <w:pStyle w:val="12"/>
      <w:lvlText w:val=""/>
      <w:lvlJc w:val="left"/>
      <w:pPr>
        <w:tabs>
          <w:tab w:val="num" w:pos="2760"/>
        </w:tabs>
        <w:ind w:left="2760" w:hanging="360"/>
      </w:pPr>
      <w:rPr>
        <w:rFonts w:ascii="Wingdings" w:eastAsia="標楷體" w:hAnsi="Wingdings" w:hint="default"/>
        <w:color w:val="993366"/>
        <w:sz w:val="32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58882CE2"/>
    <w:multiLevelType w:val="hybridMultilevel"/>
    <w:tmpl w:val="CCC05580"/>
    <w:lvl w:ilvl="0" w:tplc="6BFAF8E4">
      <w:start w:val="1"/>
      <w:numFmt w:val="bullet"/>
      <w:pStyle w:val="145"/>
      <w:lvlText w:val=""/>
      <w:lvlJc w:val="left"/>
      <w:pPr>
        <w:ind w:left="1084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56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4" w:hanging="480"/>
      </w:pPr>
      <w:rPr>
        <w:rFonts w:ascii="Wingdings" w:hAnsi="Wingdings" w:hint="default"/>
      </w:rPr>
    </w:lvl>
  </w:abstractNum>
  <w:abstractNum w:abstractNumId="17" w15:restartNumberingAfterBreak="0">
    <w:nsid w:val="60FD1112"/>
    <w:multiLevelType w:val="hybridMultilevel"/>
    <w:tmpl w:val="1DEC3F9A"/>
    <w:lvl w:ilvl="0" w:tplc="6712A09C">
      <w:start w:val="1"/>
      <w:numFmt w:val="bullet"/>
      <w:pStyle w:val="30"/>
      <w:lvlText w:val=""/>
      <w:lvlJc w:val="left"/>
      <w:pPr>
        <w:tabs>
          <w:tab w:val="num" w:pos="1441"/>
        </w:tabs>
        <w:ind w:left="144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67"/>
        </w:tabs>
        <w:ind w:left="146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47"/>
        </w:tabs>
        <w:ind w:left="194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27"/>
        </w:tabs>
        <w:ind w:left="242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07"/>
        </w:tabs>
        <w:ind w:left="290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87"/>
        </w:tabs>
        <w:ind w:left="338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67"/>
        </w:tabs>
        <w:ind w:left="386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47"/>
        </w:tabs>
        <w:ind w:left="434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27"/>
        </w:tabs>
        <w:ind w:left="4827" w:hanging="480"/>
      </w:pPr>
      <w:rPr>
        <w:rFonts w:ascii="Wingdings" w:hAnsi="Wingdings" w:hint="default"/>
      </w:rPr>
    </w:lvl>
  </w:abstractNum>
  <w:abstractNum w:abstractNumId="18" w15:restartNumberingAfterBreak="0">
    <w:nsid w:val="649A2FE1"/>
    <w:multiLevelType w:val="hybridMultilevel"/>
    <w:tmpl w:val="D4CAFB46"/>
    <w:lvl w:ilvl="0" w:tplc="51C8D290">
      <w:start w:val="1"/>
      <w:numFmt w:val="bullet"/>
      <w:pStyle w:val="146"/>
      <w:lvlText w:val=""/>
      <w:lvlJc w:val="left"/>
      <w:pPr>
        <w:ind w:left="13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5" w:hanging="480"/>
      </w:pPr>
      <w:rPr>
        <w:rFonts w:ascii="Wingdings" w:hAnsi="Wingdings" w:hint="default"/>
      </w:rPr>
    </w:lvl>
  </w:abstractNum>
  <w:abstractNum w:abstractNumId="19" w15:restartNumberingAfterBreak="0">
    <w:nsid w:val="66AF1CC7"/>
    <w:multiLevelType w:val="hybridMultilevel"/>
    <w:tmpl w:val="18503896"/>
    <w:lvl w:ilvl="0" w:tplc="319A39B4">
      <w:start w:val="1"/>
      <w:numFmt w:val="bullet"/>
      <w:pStyle w:val="141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9936770"/>
    <w:multiLevelType w:val="hybridMultilevel"/>
    <w:tmpl w:val="62E676F8"/>
    <w:lvl w:ilvl="0" w:tplc="ACD4E440">
      <w:start w:val="1"/>
      <w:numFmt w:val="bullet"/>
      <w:lvlText w:val=""/>
      <w:lvlJc w:val="left"/>
      <w:pPr>
        <w:tabs>
          <w:tab w:val="num" w:pos="4324"/>
        </w:tabs>
        <w:ind w:left="43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9266E670">
      <w:start w:val="1"/>
      <w:numFmt w:val="bullet"/>
      <w:pStyle w:val="110"/>
      <w:lvlText w:val="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BD271DE"/>
    <w:multiLevelType w:val="hybridMultilevel"/>
    <w:tmpl w:val="5442DCF0"/>
    <w:lvl w:ilvl="0" w:tplc="8B98C3E8">
      <w:start w:val="1"/>
      <w:numFmt w:val="bullet"/>
      <w:pStyle w:val="147"/>
      <w:lvlText w:val=""/>
      <w:lvlJc w:val="left"/>
      <w:pPr>
        <w:ind w:left="130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2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14"/>
  </w:num>
  <w:num w:numId="5">
    <w:abstractNumId w:val="17"/>
  </w:num>
  <w:num w:numId="6">
    <w:abstractNumId w:val="9"/>
  </w:num>
  <w:num w:numId="7">
    <w:abstractNumId w:val="12"/>
  </w:num>
  <w:num w:numId="8">
    <w:abstractNumId w:val="0"/>
  </w:num>
  <w:num w:numId="9">
    <w:abstractNumId w:val="4"/>
  </w:num>
  <w:num w:numId="10">
    <w:abstractNumId w:val="7"/>
  </w:num>
  <w:num w:numId="11">
    <w:abstractNumId w:val="20"/>
  </w:num>
  <w:num w:numId="12">
    <w:abstractNumId w:val="15"/>
  </w:num>
  <w:num w:numId="13">
    <w:abstractNumId w:val="6"/>
  </w:num>
  <w:num w:numId="14">
    <w:abstractNumId w:val="11"/>
  </w:num>
  <w:num w:numId="15">
    <w:abstractNumId w:val="19"/>
  </w:num>
  <w:num w:numId="16">
    <w:abstractNumId w:val="13"/>
  </w:num>
  <w:num w:numId="17">
    <w:abstractNumId w:val="3"/>
  </w:num>
  <w:num w:numId="18">
    <w:abstractNumId w:val="1"/>
  </w:num>
  <w:num w:numId="19">
    <w:abstractNumId w:val="16"/>
  </w:num>
  <w:num w:numId="20">
    <w:abstractNumId w:val="18"/>
  </w:num>
  <w:num w:numId="21">
    <w:abstractNumId w:val="21"/>
  </w:num>
  <w:num w:numId="22">
    <w:abstractNumId w:val="8"/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attachedTemplate r:id="rId1"/>
  <w:linkStyles/>
  <w:stylePaneFormatFilter w:val="3E01" w:allStyles="1" w:customStyles="0" w:latentStyles="0" w:stylesInUse="0" w:headingStyles="0" w:numberingStyles="0" w:tableStyles="0" w:directFormattingOnRuns="0" w:directFormattingOnParagraphs="1" w:directFormattingOnNumbering="1" w:directFormattingOnTables="1" w:clearFormatting="1" w:top3HeadingStyles="1" w:visibleStyles="0" w:alternateStyleNames="0"/>
  <w:defaultTabStop w:val="479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FC4"/>
    <w:rsid w:val="000009BE"/>
    <w:rsid w:val="00000C10"/>
    <w:rsid w:val="00000FC6"/>
    <w:rsid w:val="000018C8"/>
    <w:rsid w:val="00001F7B"/>
    <w:rsid w:val="00001FCB"/>
    <w:rsid w:val="000026CC"/>
    <w:rsid w:val="000049C2"/>
    <w:rsid w:val="00005501"/>
    <w:rsid w:val="00005A99"/>
    <w:rsid w:val="0000605C"/>
    <w:rsid w:val="00006267"/>
    <w:rsid w:val="00006842"/>
    <w:rsid w:val="00007619"/>
    <w:rsid w:val="00007B45"/>
    <w:rsid w:val="00007BF9"/>
    <w:rsid w:val="000106F4"/>
    <w:rsid w:val="0001146A"/>
    <w:rsid w:val="00011772"/>
    <w:rsid w:val="0001256A"/>
    <w:rsid w:val="0001256E"/>
    <w:rsid w:val="000133F2"/>
    <w:rsid w:val="00013A90"/>
    <w:rsid w:val="00013B1E"/>
    <w:rsid w:val="00013BE8"/>
    <w:rsid w:val="00014130"/>
    <w:rsid w:val="0001474C"/>
    <w:rsid w:val="00014CD3"/>
    <w:rsid w:val="0001568A"/>
    <w:rsid w:val="0001599B"/>
    <w:rsid w:val="00015CB1"/>
    <w:rsid w:val="0001657F"/>
    <w:rsid w:val="00016627"/>
    <w:rsid w:val="0002042C"/>
    <w:rsid w:val="00020595"/>
    <w:rsid w:val="00020BED"/>
    <w:rsid w:val="00020CBC"/>
    <w:rsid w:val="0002181E"/>
    <w:rsid w:val="000222BC"/>
    <w:rsid w:val="00022C64"/>
    <w:rsid w:val="00022FD0"/>
    <w:rsid w:val="000250CB"/>
    <w:rsid w:val="00026D76"/>
    <w:rsid w:val="00027407"/>
    <w:rsid w:val="00030656"/>
    <w:rsid w:val="000323E2"/>
    <w:rsid w:val="00032849"/>
    <w:rsid w:val="00032AFF"/>
    <w:rsid w:val="000330AC"/>
    <w:rsid w:val="000332DB"/>
    <w:rsid w:val="0003358A"/>
    <w:rsid w:val="00033613"/>
    <w:rsid w:val="000336CF"/>
    <w:rsid w:val="00033A70"/>
    <w:rsid w:val="0003420E"/>
    <w:rsid w:val="0003481B"/>
    <w:rsid w:val="00034A31"/>
    <w:rsid w:val="00035205"/>
    <w:rsid w:val="00035D79"/>
    <w:rsid w:val="000368D1"/>
    <w:rsid w:val="00036928"/>
    <w:rsid w:val="00036AEB"/>
    <w:rsid w:val="00036B71"/>
    <w:rsid w:val="00036D31"/>
    <w:rsid w:val="00036F58"/>
    <w:rsid w:val="00036F9D"/>
    <w:rsid w:val="000371C5"/>
    <w:rsid w:val="00037893"/>
    <w:rsid w:val="00037C4C"/>
    <w:rsid w:val="000405F4"/>
    <w:rsid w:val="0004069B"/>
    <w:rsid w:val="000406A0"/>
    <w:rsid w:val="0004089E"/>
    <w:rsid w:val="00041BA4"/>
    <w:rsid w:val="00041CDE"/>
    <w:rsid w:val="00041D3B"/>
    <w:rsid w:val="0004218C"/>
    <w:rsid w:val="0004270E"/>
    <w:rsid w:val="000435CF"/>
    <w:rsid w:val="0004373C"/>
    <w:rsid w:val="00043876"/>
    <w:rsid w:val="000440B3"/>
    <w:rsid w:val="00044C3A"/>
    <w:rsid w:val="00044DBA"/>
    <w:rsid w:val="00045B27"/>
    <w:rsid w:val="00045F9C"/>
    <w:rsid w:val="00047A2D"/>
    <w:rsid w:val="00047ABC"/>
    <w:rsid w:val="0005041D"/>
    <w:rsid w:val="0005094B"/>
    <w:rsid w:val="00050CBE"/>
    <w:rsid w:val="000521E6"/>
    <w:rsid w:val="00053061"/>
    <w:rsid w:val="000536D5"/>
    <w:rsid w:val="000539E0"/>
    <w:rsid w:val="00053C80"/>
    <w:rsid w:val="00054264"/>
    <w:rsid w:val="00054421"/>
    <w:rsid w:val="0005560C"/>
    <w:rsid w:val="000575E8"/>
    <w:rsid w:val="0005785D"/>
    <w:rsid w:val="00057BDD"/>
    <w:rsid w:val="0006022F"/>
    <w:rsid w:val="000615E8"/>
    <w:rsid w:val="0006165E"/>
    <w:rsid w:val="0006181C"/>
    <w:rsid w:val="00062218"/>
    <w:rsid w:val="000629EA"/>
    <w:rsid w:val="00062A50"/>
    <w:rsid w:val="00062C04"/>
    <w:rsid w:val="000635FF"/>
    <w:rsid w:val="00064227"/>
    <w:rsid w:val="000666F8"/>
    <w:rsid w:val="000668F1"/>
    <w:rsid w:val="0006691F"/>
    <w:rsid w:val="0007038C"/>
    <w:rsid w:val="000706EC"/>
    <w:rsid w:val="000711AA"/>
    <w:rsid w:val="00071533"/>
    <w:rsid w:val="00071B8E"/>
    <w:rsid w:val="00071C26"/>
    <w:rsid w:val="00071D29"/>
    <w:rsid w:val="000726BF"/>
    <w:rsid w:val="00072746"/>
    <w:rsid w:val="00072F25"/>
    <w:rsid w:val="0007311B"/>
    <w:rsid w:val="000731D0"/>
    <w:rsid w:val="00073BE5"/>
    <w:rsid w:val="00073DC4"/>
    <w:rsid w:val="000742CB"/>
    <w:rsid w:val="00074534"/>
    <w:rsid w:val="00074ACD"/>
    <w:rsid w:val="00075A7F"/>
    <w:rsid w:val="000770D2"/>
    <w:rsid w:val="000776C2"/>
    <w:rsid w:val="000779EF"/>
    <w:rsid w:val="00077BDD"/>
    <w:rsid w:val="00080456"/>
    <w:rsid w:val="00081C38"/>
    <w:rsid w:val="00081FED"/>
    <w:rsid w:val="000822AC"/>
    <w:rsid w:val="00082ACE"/>
    <w:rsid w:val="00083617"/>
    <w:rsid w:val="000843DC"/>
    <w:rsid w:val="0008521F"/>
    <w:rsid w:val="0008574B"/>
    <w:rsid w:val="0008606A"/>
    <w:rsid w:val="000860A9"/>
    <w:rsid w:val="0008614D"/>
    <w:rsid w:val="00087643"/>
    <w:rsid w:val="00090772"/>
    <w:rsid w:val="00090A3F"/>
    <w:rsid w:val="00091026"/>
    <w:rsid w:val="000913D9"/>
    <w:rsid w:val="00092411"/>
    <w:rsid w:val="000924BC"/>
    <w:rsid w:val="00092B14"/>
    <w:rsid w:val="00093AA3"/>
    <w:rsid w:val="00094FDE"/>
    <w:rsid w:val="000956E7"/>
    <w:rsid w:val="000959DC"/>
    <w:rsid w:val="00095A3D"/>
    <w:rsid w:val="000966B3"/>
    <w:rsid w:val="00096754"/>
    <w:rsid w:val="00096B29"/>
    <w:rsid w:val="000A01E8"/>
    <w:rsid w:val="000A0CD9"/>
    <w:rsid w:val="000A0F99"/>
    <w:rsid w:val="000A156A"/>
    <w:rsid w:val="000A2A14"/>
    <w:rsid w:val="000A3163"/>
    <w:rsid w:val="000A3DB8"/>
    <w:rsid w:val="000A3F76"/>
    <w:rsid w:val="000A4126"/>
    <w:rsid w:val="000A4C19"/>
    <w:rsid w:val="000A4C5B"/>
    <w:rsid w:val="000A5FF0"/>
    <w:rsid w:val="000A629C"/>
    <w:rsid w:val="000A68B8"/>
    <w:rsid w:val="000A6CF5"/>
    <w:rsid w:val="000A6DFE"/>
    <w:rsid w:val="000A74F8"/>
    <w:rsid w:val="000A7B38"/>
    <w:rsid w:val="000A7D6F"/>
    <w:rsid w:val="000B08AB"/>
    <w:rsid w:val="000B0C2E"/>
    <w:rsid w:val="000B2752"/>
    <w:rsid w:val="000B29CB"/>
    <w:rsid w:val="000B2D57"/>
    <w:rsid w:val="000B3C99"/>
    <w:rsid w:val="000B5152"/>
    <w:rsid w:val="000B5688"/>
    <w:rsid w:val="000B582F"/>
    <w:rsid w:val="000B5DD7"/>
    <w:rsid w:val="000B63EA"/>
    <w:rsid w:val="000B6424"/>
    <w:rsid w:val="000B64B3"/>
    <w:rsid w:val="000B6651"/>
    <w:rsid w:val="000B6C6E"/>
    <w:rsid w:val="000B6ED3"/>
    <w:rsid w:val="000B6F41"/>
    <w:rsid w:val="000B709F"/>
    <w:rsid w:val="000B7321"/>
    <w:rsid w:val="000B7C53"/>
    <w:rsid w:val="000B7E0A"/>
    <w:rsid w:val="000C05AC"/>
    <w:rsid w:val="000C0975"/>
    <w:rsid w:val="000C0C55"/>
    <w:rsid w:val="000C0FA1"/>
    <w:rsid w:val="000C1030"/>
    <w:rsid w:val="000C14F3"/>
    <w:rsid w:val="000C1921"/>
    <w:rsid w:val="000C1CDC"/>
    <w:rsid w:val="000C212D"/>
    <w:rsid w:val="000C27BE"/>
    <w:rsid w:val="000C29E4"/>
    <w:rsid w:val="000C33D8"/>
    <w:rsid w:val="000C37D8"/>
    <w:rsid w:val="000C436A"/>
    <w:rsid w:val="000C4EC8"/>
    <w:rsid w:val="000C4F48"/>
    <w:rsid w:val="000C5253"/>
    <w:rsid w:val="000C5D7C"/>
    <w:rsid w:val="000C61EC"/>
    <w:rsid w:val="000C68A5"/>
    <w:rsid w:val="000C715A"/>
    <w:rsid w:val="000C73F9"/>
    <w:rsid w:val="000C7904"/>
    <w:rsid w:val="000C7B37"/>
    <w:rsid w:val="000C7FDF"/>
    <w:rsid w:val="000D0538"/>
    <w:rsid w:val="000D11F4"/>
    <w:rsid w:val="000D198D"/>
    <w:rsid w:val="000D2795"/>
    <w:rsid w:val="000D31C5"/>
    <w:rsid w:val="000D3481"/>
    <w:rsid w:val="000D56E5"/>
    <w:rsid w:val="000D60E7"/>
    <w:rsid w:val="000D6718"/>
    <w:rsid w:val="000D6B17"/>
    <w:rsid w:val="000D7B9F"/>
    <w:rsid w:val="000D7C97"/>
    <w:rsid w:val="000D7DF1"/>
    <w:rsid w:val="000E01E7"/>
    <w:rsid w:val="000E020E"/>
    <w:rsid w:val="000E07CB"/>
    <w:rsid w:val="000E08B9"/>
    <w:rsid w:val="000E2412"/>
    <w:rsid w:val="000E30A8"/>
    <w:rsid w:val="000E30FC"/>
    <w:rsid w:val="000E3485"/>
    <w:rsid w:val="000E3909"/>
    <w:rsid w:val="000E3BDD"/>
    <w:rsid w:val="000E3CA3"/>
    <w:rsid w:val="000E41E5"/>
    <w:rsid w:val="000E4374"/>
    <w:rsid w:val="000E467B"/>
    <w:rsid w:val="000E4894"/>
    <w:rsid w:val="000E57FC"/>
    <w:rsid w:val="000E5880"/>
    <w:rsid w:val="000E632F"/>
    <w:rsid w:val="000E6E8A"/>
    <w:rsid w:val="000E6F9B"/>
    <w:rsid w:val="000E7386"/>
    <w:rsid w:val="000F01F1"/>
    <w:rsid w:val="000F0DFC"/>
    <w:rsid w:val="000F131F"/>
    <w:rsid w:val="000F2058"/>
    <w:rsid w:val="000F2613"/>
    <w:rsid w:val="000F2C36"/>
    <w:rsid w:val="000F2DCF"/>
    <w:rsid w:val="000F3887"/>
    <w:rsid w:val="000F3997"/>
    <w:rsid w:val="000F4013"/>
    <w:rsid w:val="000F50D7"/>
    <w:rsid w:val="000F543A"/>
    <w:rsid w:val="000F556A"/>
    <w:rsid w:val="000F5EC3"/>
    <w:rsid w:val="000F63DE"/>
    <w:rsid w:val="000F6414"/>
    <w:rsid w:val="000F6BE5"/>
    <w:rsid w:val="000F6F59"/>
    <w:rsid w:val="000F7A0C"/>
    <w:rsid w:val="001001D4"/>
    <w:rsid w:val="00100215"/>
    <w:rsid w:val="00100657"/>
    <w:rsid w:val="00101664"/>
    <w:rsid w:val="00102121"/>
    <w:rsid w:val="00104889"/>
    <w:rsid w:val="001051D4"/>
    <w:rsid w:val="0010624F"/>
    <w:rsid w:val="001064AD"/>
    <w:rsid w:val="00107280"/>
    <w:rsid w:val="00107C0F"/>
    <w:rsid w:val="00110693"/>
    <w:rsid w:val="00111F47"/>
    <w:rsid w:val="00112014"/>
    <w:rsid w:val="001131DE"/>
    <w:rsid w:val="001136EA"/>
    <w:rsid w:val="00113DFC"/>
    <w:rsid w:val="00114A2F"/>
    <w:rsid w:val="00114F7B"/>
    <w:rsid w:val="00115894"/>
    <w:rsid w:val="00116065"/>
    <w:rsid w:val="00116A90"/>
    <w:rsid w:val="00116B26"/>
    <w:rsid w:val="00116F6D"/>
    <w:rsid w:val="00117E48"/>
    <w:rsid w:val="00117F06"/>
    <w:rsid w:val="0012027C"/>
    <w:rsid w:val="0012085C"/>
    <w:rsid w:val="00120FA6"/>
    <w:rsid w:val="0012288B"/>
    <w:rsid w:val="001254D4"/>
    <w:rsid w:val="00125768"/>
    <w:rsid w:val="00125D63"/>
    <w:rsid w:val="00125DB5"/>
    <w:rsid w:val="00126686"/>
    <w:rsid w:val="00127314"/>
    <w:rsid w:val="00127DB1"/>
    <w:rsid w:val="00127ECA"/>
    <w:rsid w:val="001302F9"/>
    <w:rsid w:val="00130DD9"/>
    <w:rsid w:val="00132726"/>
    <w:rsid w:val="00132A00"/>
    <w:rsid w:val="00132EC3"/>
    <w:rsid w:val="001340DE"/>
    <w:rsid w:val="0013468C"/>
    <w:rsid w:val="001347F1"/>
    <w:rsid w:val="00134DB0"/>
    <w:rsid w:val="001362FD"/>
    <w:rsid w:val="0013681A"/>
    <w:rsid w:val="00136EA2"/>
    <w:rsid w:val="0013718F"/>
    <w:rsid w:val="001379BD"/>
    <w:rsid w:val="00137E62"/>
    <w:rsid w:val="00137F9E"/>
    <w:rsid w:val="0014064A"/>
    <w:rsid w:val="00140692"/>
    <w:rsid w:val="00140A15"/>
    <w:rsid w:val="00140CFA"/>
    <w:rsid w:val="00141193"/>
    <w:rsid w:val="001416CB"/>
    <w:rsid w:val="00142120"/>
    <w:rsid w:val="001427FD"/>
    <w:rsid w:val="00142A37"/>
    <w:rsid w:val="0014342C"/>
    <w:rsid w:val="00143772"/>
    <w:rsid w:val="00143E6D"/>
    <w:rsid w:val="001444F0"/>
    <w:rsid w:val="0014490B"/>
    <w:rsid w:val="00144BF0"/>
    <w:rsid w:val="001466F6"/>
    <w:rsid w:val="00146D79"/>
    <w:rsid w:val="00146EBA"/>
    <w:rsid w:val="0014707F"/>
    <w:rsid w:val="001478EA"/>
    <w:rsid w:val="00147CAC"/>
    <w:rsid w:val="00147CD0"/>
    <w:rsid w:val="001507E8"/>
    <w:rsid w:val="001507F2"/>
    <w:rsid w:val="00151ADE"/>
    <w:rsid w:val="00153044"/>
    <w:rsid w:val="00153811"/>
    <w:rsid w:val="0015397E"/>
    <w:rsid w:val="001548A5"/>
    <w:rsid w:val="00154E56"/>
    <w:rsid w:val="00155359"/>
    <w:rsid w:val="001556D4"/>
    <w:rsid w:val="00155859"/>
    <w:rsid w:val="00156030"/>
    <w:rsid w:val="00156827"/>
    <w:rsid w:val="001568A3"/>
    <w:rsid w:val="001576FB"/>
    <w:rsid w:val="00157A71"/>
    <w:rsid w:val="00157A9C"/>
    <w:rsid w:val="0016038B"/>
    <w:rsid w:val="001608BF"/>
    <w:rsid w:val="001608EB"/>
    <w:rsid w:val="00160AB5"/>
    <w:rsid w:val="0016157F"/>
    <w:rsid w:val="00161667"/>
    <w:rsid w:val="00161817"/>
    <w:rsid w:val="0016205B"/>
    <w:rsid w:val="001623EB"/>
    <w:rsid w:val="00162750"/>
    <w:rsid w:val="00162D33"/>
    <w:rsid w:val="00162E54"/>
    <w:rsid w:val="00162FCF"/>
    <w:rsid w:val="001635A8"/>
    <w:rsid w:val="0016454A"/>
    <w:rsid w:val="00164561"/>
    <w:rsid w:val="00164902"/>
    <w:rsid w:val="00165BCF"/>
    <w:rsid w:val="00165D4E"/>
    <w:rsid w:val="00166409"/>
    <w:rsid w:val="0016645E"/>
    <w:rsid w:val="001665B9"/>
    <w:rsid w:val="001666C8"/>
    <w:rsid w:val="00166AF1"/>
    <w:rsid w:val="00166B67"/>
    <w:rsid w:val="00166D09"/>
    <w:rsid w:val="00167C7D"/>
    <w:rsid w:val="00167D89"/>
    <w:rsid w:val="00167F82"/>
    <w:rsid w:val="0017079F"/>
    <w:rsid w:val="0017152C"/>
    <w:rsid w:val="00171EDF"/>
    <w:rsid w:val="001727A0"/>
    <w:rsid w:val="001729C9"/>
    <w:rsid w:val="00172CE0"/>
    <w:rsid w:val="00172FC5"/>
    <w:rsid w:val="001738AC"/>
    <w:rsid w:val="001743BE"/>
    <w:rsid w:val="00174698"/>
    <w:rsid w:val="001749C4"/>
    <w:rsid w:val="0017542A"/>
    <w:rsid w:val="00175998"/>
    <w:rsid w:val="00175BCD"/>
    <w:rsid w:val="00176B6F"/>
    <w:rsid w:val="00176B7E"/>
    <w:rsid w:val="00176BF5"/>
    <w:rsid w:val="00176E10"/>
    <w:rsid w:val="0018005D"/>
    <w:rsid w:val="00180439"/>
    <w:rsid w:val="001817A7"/>
    <w:rsid w:val="00181D40"/>
    <w:rsid w:val="00182891"/>
    <w:rsid w:val="00182D01"/>
    <w:rsid w:val="00183634"/>
    <w:rsid w:val="0018390F"/>
    <w:rsid w:val="0018395D"/>
    <w:rsid w:val="0018567E"/>
    <w:rsid w:val="00185693"/>
    <w:rsid w:val="001869CA"/>
    <w:rsid w:val="00186A15"/>
    <w:rsid w:val="00190026"/>
    <w:rsid w:val="001901FC"/>
    <w:rsid w:val="0019075F"/>
    <w:rsid w:val="001907B1"/>
    <w:rsid w:val="00190C07"/>
    <w:rsid w:val="00192470"/>
    <w:rsid w:val="001938B0"/>
    <w:rsid w:val="001938BE"/>
    <w:rsid w:val="0019416E"/>
    <w:rsid w:val="0019464E"/>
    <w:rsid w:val="001958A4"/>
    <w:rsid w:val="00196230"/>
    <w:rsid w:val="001969A2"/>
    <w:rsid w:val="00196DDF"/>
    <w:rsid w:val="00196F35"/>
    <w:rsid w:val="00197753"/>
    <w:rsid w:val="001A01AD"/>
    <w:rsid w:val="001A026C"/>
    <w:rsid w:val="001A030E"/>
    <w:rsid w:val="001A04DB"/>
    <w:rsid w:val="001A0748"/>
    <w:rsid w:val="001A0E57"/>
    <w:rsid w:val="001A0E92"/>
    <w:rsid w:val="001A1667"/>
    <w:rsid w:val="001A18F0"/>
    <w:rsid w:val="001A1A35"/>
    <w:rsid w:val="001A1A9F"/>
    <w:rsid w:val="001A1BBD"/>
    <w:rsid w:val="001A2F54"/>
    <w:rsid w:val="001A347B"/>
    <w:rsid w:val="001A38ED"/>
    <w:rsid w:val="001A3DE2"/>
    <w:rsid w:val="001A3F0B"/>
    <w:rsid w:val="001A48F6"/>
    <w:rsid w:val="001A52BD"/>
    <w:rsid w:val="001A5A3A"/>
    <w:rsid w:val="001A5CC1"/>
    <w:rsid w:val="001A5DE8"/>
    <w:rsid w:val="001A5FE3"/>
    <w:rsid w:val="001A62DB"/>
    <w:rsid w:val="001A6A6B"/>
    <w:rsid w:val="001A7669"/>
    <w:rsid w:val="001B0CB7"/>
    <w:rsid w:val="001B0CF4"/>
    <w:rsid w:val="001B20B9"/>
    <w:rsid w:val="001B2688"/>
    <w:rsid w:val="001B2A72"/>
    <w:rsid w:val="001B2C5D"/>
    <w:rsid w:val="001B2CC6"/>
    <w:rsid w:val="001B3346"/>
    <w:rsid w:val="001B3DA7"/>
    <w:rsid w:val="001B4152"/>
    <w:rsid w:val="001B4B18"/>
    <w:rsid w:val="001B4F79"/>
    <w:rsid w:val="001B51C8"/>
    <w:rsid w:val="001B5988"/>
    <w:rsid w:val="001B59F6"/>
    <w:rsid w:val="001B59FB"/>
    <w:rsid w:val="001B5A62"/>
    <w:rsid w:val="001B5E8E"/>
    <w:rsid w:val="001B5EE1"/>
    <w:rsid w:val="001B6423"/>
    <w:rsid w:val="001B6517"/>
    <w:rsid w:val="001B6ABF"/>
    <w:rsid w:val="001B6DCC"/>
    <w:rsid w:val="001B72AB"/>
    <w:rsid w:val="001C046C"/>
    <w:rsid w:val="001C0CE9"/>
    <w:rsid w:val="001C1B9F"/>
    <w:rsid w:val="001C2822"/>
    <w:rsid w:val="001C346F"/>
    <w:rsid w:val="001C37D8"/>
    <w:rsid w:val="001C3A01"/>
    <w:rsid w:val="001C3A50"/>
    <w:rsid w:val="001C3B0B"/>
    <w:rsid w:val="001C3E58"/>
    <w:rsid w:val="001C44C6"/>
    <w:rsid w:val="001C4CD4"/>
    <w:rsid w:val="001C5DA5"/>
    <w:rsid w:val="001C634D"/>
    <w:rsid w:val="001C6FF5"/>
    <w:rsid w:val="001C743F"/>
    <w:rsid w:val="001D10A9"/>
    <w:rsid w:val="001D1921"/>
    <w:rsid w:val="001D1949"/>
    <w:rsid w:val="001D1BA5"/>
    <w:rsid w:val="001D1F40"/>
    <w:rsid w:val="001D2189"/>
    <w:rsid w:val="001D241F"/>
    <w:rsid w:val="001D3A66"/>
    <w:rsid w:val="001D5505"/>
    <w:rsid w:val="001D5C59"/>
    <w:rsid w:val="001D67B5"/>
    <w:rsid w:val="001D6C11"/>
    <w:rsid w:val="001D7145"/>
    <w:rsid w:val="001D78DC"/>
    <w:rsid w:val="001D7954"/>
    <w:rsid w:val="001E016A"/>
    <w:rsid w:val="001E05FA"/>
    <w:rsid w:val="001E074B"/>
    <w:rsid w:val="001E0F99"/>
    <w:rsid w:val="001E1866"/>
    <w:rsid w:val="001E1971"/>
    <w:rsid w:val="001E1E00"/>
    <w:rsid w:val="001E1F54"/>
    <w:rsid w:val="001E2AC2"/>
    <w:rsid w:val="001E2C11"/>
    <w:rsid w:val="001E39F0"/>
    <w:rsid w:val="001E3C06"/>
    <w:rsid w:val="001E4446"/>
    <w:rsid w:val="001E4818"/>
    <w:rsid w:val="001E4B69"/>
    <w:rsid w:val="001E4D7B"/>
    <w:rsid w:val="001E6549"/>
    <w:rsid w:val="001E6AA1"/>
    <w:rsid w:val="001E6FDC"/>
    <w:rsid w:val="001E74D2"/>
    <w:rsid w:val="001E7788"/>
    <w:rsid w:val="001E7EB4"/>
    <w:rsid w:val="001F0DAC"/>
    <w:rsid w:val="001F21B0"/>
    <w:rsid w:val="001F2606"/>
    <w:rsid w:val="001F26B1"/>
    <w:rsid w:val="001F330C"/>
    <w:rsid w:val="001F35C6"/>
    <w:rsid w:val="001F36CA"/>
    <w:rsid w:val="001F3986"/>
    <w:rsid w:val="001F4614"/>
    <w:rsid w:val="001F5317"/>
    <w:rsid w:val="001F5488"/>
    <w:rsid w:val="001F5845"/>
    <w:rsid w:val="001F5B1E"/>
    <w:rsid w:val="001F5CA2"/>
    <w:rsid w:val="001F5F8D"/>
    <w:rsid w:val="001F616B"/>
    <w:rsid w:val="001F73FD"/>
    <w:rsid w:val="001F7783"/>
    <w:rsid w:val="0020005C"/>
    <w:rsid w:val="00200970"/>
    <w:rsid w:val="00200BD8"/>
    <w:rsid w:val="00201BDA"/>
    <w:rsid w:val="00201DDD"/>
    <w:rsid w:val="002020E1"/>
    <w:rsid w:val="002024DC"/>
    <w:rsid w:val="0020264C"/>
    <w:rsid w:val="00202D37"/>
    <w:rsid w:val="00203632"/>
    <w:rsid w:val="00203ADC"/>
    <w:rsid w:val="00204BD4"/>
    <w:rsid w:val="00204E23"/>
    <w:rsid w:val="00204F7E"/>
    <w:rsid w:val="00205713"/>
    <w:rsid w:val="00205C80"/>
    <w:rsid w:val="002073A6"/>
    <w:rsid w:val="00207A4C"/>
    <w:rsid w:val="002101EA"/>
    <w:rsid w:val="00210664"/>
    <w:rsid w:val="002110F3"/>
    <w:rsid w:val="00211479"/>
    <w:rsid w:val="00211497"/>
    <w:rsid w:val="0021178E"/>
    <w:rsid w:val="00211B58"/>
    <w:rsid w:val="00211C99"/>
    <w:rsid w:val="00213AEB"/>
    <w:rsid w:val="00214B16"/>
    <w:rsid w:val="00214F95"/>
    <w:rsid w:val="00215DAC"/>
    <w:rsid w:val="00216686"/>
    <w:rsid w:val="002166EB"/>
    <w:rsid w:val="00217EAD"/>
    <w:rsid w:val="002204C8"/>
    <w:rsid w:val="00220D20"/>
    <w:rsid w:val="00220FD8"/>
    <w:rsid w:val="00220FF3"/>
    <w:rsid w:val="002220AF"/>
    <w:rsid w:val="002222FD"/>
    <w:rsid w:val="002226DC"/>
    <w:rsid w:val="002227B8"/>
    <w:rsid w:val="00223B2F"/>
    <w:rsid w:val="00223CDB"/>
    <w:rsid w:val="002244AB"/>
    <w:rsid w:val="002245A5"/>
    <w:rsid w:val="00224AA6"/>
    <w:rsid w:val="00224B77"/>
    <w:rsid w:val="00225B2E"/>
    <w:rsid w:val="00225DF2"/>
    <w:rsid w:val="002266A4"/>
    <w:rsid w:val="00226778"/>
    <w:rsid w:val="00226B18"/>
    <w:rsid w:val="00226FBF"/>
    <w:rsid w:val="002274B9"/>
    <w:rsid w:val="00230116"/>
    <w:rsid w:val="002303E5"/>
    <w:rsid w:val="00230983"/>
    <w:rsid w:val="00230AA3"/>
    <w:rsid w:val="00233155"/>
    <w:rsid w:val="00233DC8"/>
    <w:rsid w:val="00234067"/>
    <w:rsid w:val="00234578"/>
    <w:rsid w:val="0023475F"/>
    <w:rsid w:val="00235111"/>
    <w:rsid w:val="002354E6"/>
    <w:rsid w:val="002359F2"/>
    <w:rsid w:val="00236201"/>
    <w:rsid w:val="00236848"/>
    <w:rsid w:val="00237370"/>
    <w:rsid w:val="00237823"/>
    <w:rsid w:val="00237BF9"/>
    <w:rsid w:val="00240017"/>
    <w:rsid w:val="0024058E"/>
    <w:rsid w:val="00241335"/>
    <w:rsid w:val="00241868"/>
    <w:rsid w:val="002421FA"/>
    <w:rsid w:val="00242531"/>
    <w:rsid w:val="00242E68"/>
    <w:rsid w:val="002431BD"/>
    <w:rsid w:val="002432E4"/>
    <w:rsid w:val="00243303"/>
    <w:rsid w:val="002439E6"/>
    <w:rsid w:val="00243AEE"/>
    <w:rsid w:val="00243C78"/>
    <w:rsid w:val="00243DD5"/>
    <w:rsid w:val="002443EA"/>
    <w:rsid w:val="00244801"/>
    <w:rsid w:val="00244D24"/>
    <w:rsid w:val="0024655D"/>
    <w:rsid w:val="002466AB"/>
    <w:rsid w:val="002466F3"/>
    <w:rsid w:val="00246CF4"/>
    <w:rsid w:val="00250085"/>
    <w:rsid w:val="0025049E"/>
    <w:rsid w:val="00250D44"/>
    <w:rsid w:val="0025139F"/>
    <w:rsid w:val="00251580"/>
    <w:rsid w:val="002515F5"/>
    <w:rsid w:val="002521E2"/>
    <w:rsid w:val="00253322"/>
    <w:rsid w:val="002538EA"/>
    <w:rsid w:val="00254653"/>
    <w:rsid w:val="00254F8A"/>
    <w:rsid w:val="00255801"/>
    <w:rsid w:val="00255D25"/>
    <w:rsid w:val="00256277"/>
    <w:rsid w:val="00256987"/>
    <w:rsid w:val="00256E3A"/>
    <w:rsid w:val="00257626"/>
    <w:rsid w:val="002576C3"/>
    <w:rsid w:val="00257F73"/>
    <w:rsid w:val="00260573"/>
    <w:rsid w:val="00261B8B"/>
    <w:rsid w:val="00262ABD"/>
    <w:rsid w:val="00262F00"/>
    <w:rsid w:val="00262F4B"/>
    <w:rsid w:val="00266388"/>
    <w:rsid w:val="002671BD"/>
    <w:rsid w:val="00267602"/>
    <w:rsid w:val="002678D4"/>
    <w:rsid w:val="00267A67"/>
    <w:rsid w:val="00267ECA"/>
    <w:rsid w:val="002700E1"/>
    <w:rsid w:val="00270690"/>
    <w:rsid w:val="002707E7"/>
    <w:rsid w:val="00272308"/>
    <w:rsid w:val="00272386"/>
    <w:rsid w:val="00272D49"/>
    <w:rsid w:val="00274FA1"/>
    <w:rsid w:val="0027561F"/>
    <w:rsid w:val="002760C3"/>
    <w:rsid w:val="002764AF"/>
    <w:rsid w:val="002773E3"/>
    <w:rsid w:val="00280328"/>
    <w:rsid w:val="00280528"/>
    <w:rsid w:val="002805E3"/>
    <w:rsid w:val="00281565"/>
    <w:rsid w:val="0028166A"/>
    <w:rsid w:val="002825EC"/>
    <w:rsid w:val="00283684"/>
    <w:rsid w:val="0028400B"/>
    <w:rsid w:val="00285C56"/>
    <w:rsid w:val="00286073"/>
    <w:rsid w:val="0028624E"/>
    <w:rsid w:val="0028699C"/>
    <w:rsid w:val="002871A3"/>
    <w:rsid w:val="00290251"/>
    <w:rsid w:val="002904BB"/>
    <w:rsid w:val="00292210"/>
    <w:rsid w:val="00292B26"/>
    <w:rsid w:val="00292C7D"/>
    <w:rsid w:val="00293E00"/>
    <w:rsid w:val="00294100"/>
    <w:rsid w:val="00294636"/>
    <w:rsid w:val="00295AB7"/>
    <w:rsid w:val="00295B45"/>
    <w:rsid w:val="00295CBB"/>
    <w:rsid w:val="002971D3"/>
    <w:rsid w:val="002974E6"/>
    <w:rsid w:val="00297692"/>
    <w:rsid w:val="002A01E4"/>
    <w:rsid w:val="002A0253"/>
    <w:rsid w:val="002A1A10"/>
    <w:rsid w:val="002A2A36"/>
    <w:rsid w:val="002A34A7"/>
    <w:rsid w:val="002A42A8"/>
    <w:rsid w:val="002A42C8"/>
    <w:rsid w:val="002A4C9E"/>
    <w:rsid w:val="002A62FC"/>
    <w:rsid w:val="002A6A0E"/>
    <w:rsid w:val="002A6E1A"/>
    <w:rsid w:val="002A78E6"/>
    <w:rsid w:val="002A797F"/>
    <w:rsid w:val="002B037F"/>
    <w:rsid w:val="002B1235"/>
    <w:rsid w:val="002B12D9"/>
    <w:rsid w:val="002B15E1"/>
    <w:rsid w:val="002B1783"/>
    <w:rsid w:val="002B2ABE"/>
    <w:rsid w:val="002B2F4B"/>
    <w:rsid w:val="002B42BA"/>
    <w:rsid w:val="002B437F"/>
    <w:rsid w:val="002B4A97"/>
    <w:rsid w:val="002B572D"/>
    <w:rsid w:val="002B6251"/>
    <w:rsid w:val="002B63E8"/>
    <w:rsid w:val="002B7040"/>
    <w:rsid w:val="002B7CE6"/>
    <w:rsid w:val="002C0054"/>
    <w:rsid w:val="002C0298"/>
    <w:rsid w:val="002C0E26"/>
    <w:rsid w:val="002C11D7"/>
    <w:rsid w:val="002C13F3"/>
    <w:rsid w:val="002C1584"/>
    <w:rsid w:val="002C32BE"/>
    <w:rsid w:val="002C36D2"/>
    <w:rsid w:val="002C424E"/>
    <w:rsid w:val="002C4B9E"/>
    <w:rsid w:val="002C4C84"/>
    <w:rsid w:val="002C4DFA"/>
    <w:rsid w:val="002C4E0F"/>
    <w:rsid w:val="002C51C0"/>
    <w:rsid w:val="002C53B8"/>
    <w:rsid w:val="002C5573"/>
    <w:rsid w:val="002C56F4"/>
    <w:rsid w:val="002C5A06"/>
    <w:rsid w:val="002C66D0"/>
    <w:rsid w:val="002C678C"/>
    <w:rsid w:val="002C6A55"/>
    <w:rsid w:val="002C73D3"/>
    <w:rsid w:val="002D0E7C"/>
    <w:rsid w:val="002D13A7"/>
    <w:rsid w:val="002D187B"/>
    <w:rsid w:val="002D202D"/>
    <w:rsid w:val="002D2681"/>
    <w:rsid w:val="002D2CFC"/>
    <w:rsid w:val="002D3BD3"/>
    <w:rsid w:val="002D4637"/>
    <w:rsid w:val="002D48CC"/>
    <w:rsid w:val="002D55CB"/>
    <w:rsid w:val="002D67CA"/>
    <w:rsid w:val="002D7A23"/>
    <w:rsid w:val="002D7FCE"/>
    <w:rsid w:val="002E0063"/>
    <w:rsid w:val="002E0FC4"/>
    <w:rsid w:val="002E200F"/>
    <w:rsid w:val="002E2373"/>
    <w:rsid w:val="002E37A3"/>
    <w:rsid w:val="002E4C98"/>
    <w:rsid w:val="002E67E9"/>
    <w:rsid w:val="002E6ABB"/>
    <w:rsid w:val="002E764C"/>
    <w:rsid w:val="002E7765"/>
    <w:rsid w:val="002E7862"/>
    <w:rsid w:val="002E7B19"/>
    <w:rsid w:val="002E7C46"/>
    <w:rsid w:val="002F0327"/>
    <w:rsid w:val="002F0B00"/>
    <w:rsid w:val="002F0C86"/>
    <w:rsid w:val="002F1B4C"/>
    <w:rsid w:val="002F24DC"/>
    <w:rsid w:val="002F2BBF"/>
    <w:rsid w:val="002F2D3C"/>
    <w:rsid w:val="002F313A"/>
    <w:rsid w:val="002F3D8F"/>
    <w:rsid w:val="002F3F83"/>
    <w:rsid w:val="002F43AD"/>
    <w:rsid w:val="002F4FE8"/>
    <w:rsid w:val="002F51D4"/>
    <w:rsid w:val="002F58FE"/>
    <w:rsid w:val="002F5CCB"/>
    <w:rsid w:val="002F5CE8"/>
    <w:rsid w:val="002F6C68"/>
    <w:rsid w:val="002F6F82"/>
    <w:rsid w:val="002F721F"/>
    <w:rsid w:val="002F7462"/>
    <w:rsid w:val="002F7BE6"/>
    <w:rsid w:val="00300C8B"/>
    <w:rsid w:val="00302348"/>
    <w:rsid w:val="00302D8B"/>
    <w:rsid w:val="00302E37"/>
    <w:rsid w:val="00302FF1"/>
    <w:rsid w:val="00303105"/>
    <w:rsid w:val="0030388C"/>
    <w:rsid w:val="00303987"/>
    <w:rsid w:val="003047A1"/>
    <w:rsid w:val="00304CDF"/>
    <w:rsid w:val="0030564F"/>
    <w:rsid w:val="003056F3"/>
    <w:rsid w:val="00305C08"/>
    <w:rsid w:val="00305F84"/>
    <w:rsid w:val="0030639D"/>
    <w:rsid w:val="003063B1"/>
    <w:rsid w:val="00306451"/>
    <w:rsid w:val="003066F5"/>
    <w:rsid w:val="00306E2B"/>
    <w:rsid w:val="00306F21"/>
    <w:rsid w:val="00307200"/>
    <w:rsid w:val="003102CB"/>
    <w:rsid w:val="00310334"/>
    <w:rsid w:val="00310D86"/>
    <w:rsid w:val="00311DF3"/>
    <w:rsid w:val="00311EB8"/>
    <w:rsid w:val="0031296A"/>
    <w:rsid w:val="00312A8D"/>
    <w:rsid w:val="00312FC5"/>
    <w:rsid w:val="0031317C"/>
    <w:rsid w:val="0031348D"/>
    <w:rsid w:val="00313926"/>
    <w:rsid w:val="003139E4"/>
    <w:rsid w:val="00314733"/>
    <w:rsid w:val="00314818"/>
    <w:rsid w:val="00314ABC"/>
    <w:rsid w:val="00315B81"/>
    <w:rsid w:val="00315F66"/>
    <w:rsid w:val="00316968"/>
    <w:rsid w:val="0031720F"/>
    <w:rsid w:val="00317F61"/>
    <w:rsid w:val="003201C3"/>
    <w:rsid w:val="00320749"/>
    <w:rsid w:val="00320773"/>
    <w:rsid w:val="003209E0"/>
    <w:rsid w:val="00320D6F"/>
    <w:rsid w:val="00320FDC"/>
    <w:rsid w:val="00321AD4"/>
    <w:rsid w:val="00321FC8"/>
    <w:rsid w:val="003229CC"/>
    <w:rsid w:val="00322BE3"/>
    <w:rsid w:val="003237B2"/>
    <w:rsid w:val="00323B35"/>
    <w:rsid w:val="00323ED0"/>
    <w:rsid w:val="00324071"/>
    <w:rsid w:val="0032470C"/>
    <w:rsid w:val="00325218"/>
    <w:rsid w:val="00325CCE"/>
    <w:rsid w:val="00325D4C"/>
    <w:rsid w:val="00326C63"/>
    <w:rsid w:val="00327462"/>
    <w:rsid w:val="003309EA"/>
    <w:rsid w:val="00330AE2"/>
    <w:rsid w:val="00330C1E"/>
    <w:rsid w:val="0033167B"/>
    <w:rsid w:val="00331951"/>
    <w:rsid w:val="00331F5A"/>
    <w:rsid w:val="00332365"/>
    <w:rsid w:val="00332474"/>
    <w:rsid w:val="00333289"/>
    <w:rsid w:val="0033343C"/>
    <w:rsid w:val="00333D06"/>
    <w:rsid w:val="00334533"/>
    <w:rsid w:val="00335438"/>
    <w:rsid w:val="00335BFC"/>
    <w:rsid w:val="00335CFE"/>
    <w:rsid w:val="00336467"/>
    <w:rsid w:val="00337A6A"/>
    <w:rsid w:val="00337B01"/>
    <w:rsid w:val="00337B78"/>
    <w:rsid w:val="003403E5"/>
    <w:rsid w:val="00340A9E"/>
    <w:rsid w:val="00340CC8"/>
    <w:rsid w:val="00341276"/>
    <w:rsid w:val="0034155D"/>
    <w:rsid w:val="0034222A"/>
    <w:rsid w:val="00342483"/>
    <w:rsid w:val="00344592"/>
    <w:rsid w:val="003454C7"/>
    <w:rsid w:val="0034588B"/>
    <w:rsid w:val="00345A22"/>
    <w:rsid w:val="00345D99"/>
    <w:rsid w:val="00346DB5"/>
    <w:rsid w:val="00346DDC"/>
    <w:rsid w:val="00350143"/>
    <w:rsid w:val="00350194"/>
    <w:rsid w:val="0035186A"/>
    <w:rsid w:val="00351981"/>
    <w:rsid w:val="00351FC4"/>
    <w:rsid w:val="0035221A"/>
    <w:rsid w:val="003524BD"/>
    <w:rsid w:val="003526DA"/>
    <w:rsid w:val="00352A3E"/>
    <w:rsid w:val="00352FE9"/>
    <w:rsid w:val="0035348A"/>
    <w:rsid w:val="00353781"/>
    <w:rsid w:val="00353837"/>
    <w:rsid w:val="00353FB2"/>
    <w:rsid w:val="0035410D"/>
    <w:rsid w:val="003547FB"/>
    <w:rsid w:val="003548D4"/>
    <w:rsid w:val="00354CB3"/>
    <w:rsid w:val="003550B0"/>
    <w:rsid w:val="0035511A"/>
    <w:rsid w:val="00355636"/>
    <w:rsid w:val="00355731"/>
    <w:rsid w:val="00355C4C"/>
    <w:rsid w:val="0035614D"/>
    <w:rsid w:val="003566C2"/>
    <w:rsid w:val="0035678A"/>
    <w:rsid w:val="00357434"/>
    <w:rsid w:val="00357945"/>
    <w:rsid w:val="00357A7D"/>
    <w:rsid w:val="00357B60"/>
    <w:rsid w:val="003609F9"/>
    <w:rsid w:val="00360E56"/>
    <w:rsid w:val="00361E10"/>
    <w:rsid w:val="003623E5"/>
    <w:rsid w:val="00362A5A"/>
    <w:rsid w:val="003630F8"/>
    <w:rsid w:val="00364BDB"/>
    <w:rsid w:val="00365D66"/>
    <w:rsid w:val="0036626F"/>
    <w:rsid w:val="003665DB"/>
    <w:rsid w:val="00367734"/>
    <w:rsid w:val="0036784B"/>
    <w:rsid w:val="003679FE"/>
    <w:rsid w:val="0037059C"/>
    <w:rsid w:val="00370C6C"/>
    <w:rsid w:val="00373669"/>
    <w:rsid w:val="0037392D"/>
    <w:rsid w:val="00373CBF"/>
    <w:rsid w:val="0037450B"/>
    <w:rsid w:val="003747FA"/>
    <w:rsid w:val="00374DD9"/>
    <w:rsid w:val="00375283"/>
    <w:rsid w:val="00376845"/>
    <w:rsid w:val="00376B4E"/>
    <w:rsid w:val="00377117"/>
    <w:rsid w:val="003771E0"/>
    <w:rsid w:val="003771FB"/>
    <w:rsid w:val="00377705"/>
    <w:rsid w:val="00377758"/>
    <w:rsid w:val="00377A6E"/>
    <w:rsid w:val="00380659"/>
    <w:rsid w:val="00380C70"/>
    <w:rsid w:val="0038276B"/>
    <w:rsid w:val="00382C5A"/>
    <w:rsid w:val="003832AD"/>
    <w:rsid w:val="003833F6"/>
    <w:rsid w:val="0038399C"/>
    <w:rsid w:val="00383D9F"/>
    <w:rsid w:val="003843EF"/>
    <w:rsid w:val="003847B4"/>
    <w:rsid w:val="00385062"/>
    <w:rsid w:val="00385203"/>
    <w:rsid w:val="00385A9A"/>
    <w:rsid w:val="00385CC6"/>
    <w:rsid w:val="003862EB"/>
    <w:rsid w:val="00386496"/>
    <w:rsid w:val="0038656A"/>
    <w:rsid w:val="00386964"/>
    <w:rsid w:val="00387953"/>
    <w:rsid w:val="00387C44"/>
    <w:rsid w:val="00387DE9"/>
    <w:rsid w:val="00390932"/>
    <w:rsid w:val="003914FB"/>
    <w:rsid w:val="00391B5A"/>
    <w:rsid w:val="00391F1D"/>
    <w:rsid w:val="003920D6"/>
    <w:rsid w:val="003927C7"/>
    <w:rsid w:val="00392D69"/>
    <w:rsid w:val="0039393E"/>
    <w:rsid w:val="0039395A"/>
    <w:rsid w:val="00394781"/>
    <w:rsid w:val="00396209"/>
    <w:rsid w:val="0039626E"/>
    <w:rsid w:val="00396362"/>
    <w:rsid w:val="00396D2A"/>
    <w:rsid w:val="00396DCE"/>
    <w:rsid w:val="00396FB2"/>
    <w:rsid w:val="003A08A1"/>
    <w:rsid w:val="003A09EE"/>
    <w:rsid w:val="003A09F3"/>
    <w:rsid w:val="003A1EC1"/>
    <w:rsid w:val="003A24C7"/>
    <w:rsid w:val="003A2CFB"/>
    <w:rsid w:val="003A3498"/>
    <w:rsid w:val="003A3FB5"/>
    <w:rsid w:val="003A3FBA"/>
    <w:rsid w:val="003A4D9F"/>
    <w:rsid w:val="003A4F9B"/>
    <w:rsid w:val="003A55DC"/>
    <w:rsid w:val="003A56CD"/>
    <w:rsid w:val="003A5E03"/>
    <w:rsid w:val="003A6074"/>
    <w:rsid w:val="003A6C89"/>
    <w:rsid w:val="003B004F"/>
    <w:rsid w:val="003B04C1"/>
    <w:rsid w:val="003B0C34"/>
    <w:rsid w:val="003B1022"/>
    <w:rsid w:val="003B1264"/>
    <w:rsid w:val="003B1FA3"/>
    <w:rsid w:val="003B1FD3"/>
    <w:rsid w:val="003B2438"/>
    <w:rsid w:val="003B2786"/>
    <w:rsid w:val="003B2BBD"/>
    <w:rsid w:val="003B331A"/>
    <w:rsid w:val="003B35BA"/>
    <w:rsid w:val="003B3DEB"/>
    <w:rsid w:val="003B4A43"/>
    <w:rsid w:val="003B4A83"/>
    <w:rsid w:val="003B4DC9"/>
    <w:rsid w:val="003B535E"/>
    <w:rsid w:val="003B54D3"/>
    <w:rsid w:val="003B595C"/>
    <w:rsid w:val="003B5E39"/>
    <w:rsid w:val="003B6C03"/>
    <w:rsid w:val="003B7784"/>
    <w:rsid w:val="003B7A1D"/>
    <w:rsid w:val="003C0501"/>
    <w:rsid w:val="003C2756"/>
    <w:rsid w:val="003C2810"/>
    <w:rsid w:val="003C376D"/>
    <w:rsid w:val="003C4140"/>
    <w:rsid w:val="003C4213"/>
    <w:rsid w:val="003C4B08"/>
    <w:rsid w:val="003C50FE"/>
    <w:rsid w:val="003C5B35"/>
    <w:rsid w:val="003C6554"/>
    <w:rsid w:val="003C687B"/>
    <w:rsid w:val="003C706F"/>
    <w:rsid w:val="003C7129"/>
    <w:rsid w:val="003C7CE5"/>
    <w:rsid w:val="003C7D61"/>
    <w:rsid w:val="003D02BA"/>
    <w:rsid w:val="003D058C"/>
    <w:rsid w:val="003D07A3"/>
    <w:rsid w:val="003D0851"/>
    <w:rsid w:val="003D0A83"/>
    <w:rsid w:val="003D1041"/>
    <w:rsid w:val="003D1319"/>
    <w:rsid w:val="003D15D3"/>
    <w:rsid w:val="003D18E3"/>
    <w:rsid w:val="003D1965"/>
    <w:rsid w:val="003D2007"/>
    <w:rsid w:val="003D250A"/>
    <w:rsid w:val="003D2FFC"/>
    <w:rsid w:val="003D319D"/>
    <w:rsid w:val="003D3430"/>
    <w:rsid w:val="003D3CAE"/>
    <w:rsid w:val="003D4733"/>
    <w:rsid w:val="003D4CA2"/>
    <w:rsid w:val="003D531D"/>
    <w:rsid w:val="003D549D"/>
    <w:rsid w:val="003D67E0"/>
    <w:rsid w:val="003D777A"/>
    <w:rsid w:val="003E20ED"/>
    <w:rsid w:val="003E2D07"/>
    <w:rsid w:val="003E3363"/>
    <w:rsid w:val="003E33B9"/>
    <w:rsid w:val="003E37AD"/>
    <w:rsid w:val="003E3D13"/>
    <w:rsid w:val="003E4325"/>
    <w:rsid w:val="003E44A0"/>
    <w:rsid w:val="003E46D6"/>
    <w:rsid w:val="003E5532"/>
    <w:rsid w:val="003E5CCA"/>
    <w:rsid w:val="003E72A5"/>
    <w:rsid w:val="003F02B8"/>
    <w:rsid w:val="003F11FC"/>
    <w:rsid w:val="003F1748"/>
    <w:rsid w:val="003F2D1F"/>
    <w:rsid w:val="003F2DFD"/>
    <w:rsid w:val="003F3589"/>
    <w:rsid w:val="003F3D61"/>
    <w:rsid w:val="003F4479"/>
    <w:rsid w:val="003F5E8F"/>
    <w:rsid w:val="003F6505"/>
    <w:rsid w:val="003F794A"/>
    <w:rsid w:val="003F79BE"/>
    <w:rsid w:val="00402025"/>
    <w:rsid w:val="00402451"/>
    <w:rsid w:val="00403220"/>
    <w:rsid w:val="00403EE2"/>
    <w:rsid w:val="004043FC"/>
    <w:rsid w:val="00404F12"/>
    <w:rsid w:val="00405BC8"/>
    <w:rsid w:val="00406568"/>
    <w:rsid w:val="00406FA4"/>
    <w:rsid w:val="00407B0B"/>
    <w:rsid w:val="00407CE9"/>
    <w:rsid w:val="004105EA"/>
    <w:rsid w:val="0041121B"/>
    <w:rsid w:val="0041231E"/>
    <w:rsid w:val="004128EC"/>
    <w:rsid w:val="00412FCB"/>
    <w:rsid w:val="00413DDD"/>
    <w:rsid w:val="00414074"/>
    <w:rsid w:val="00414C4E"/>
    <w:rsid w:val="0041508A"/>
    <w:rsid w:val="00415A44"/>
    <w:rsid w:val="0041774A"/>
    <w:rsid w:val="004178AD"/>
    <w:rsid w:val="00417A53"/>
    <w:rsid w:val="00420EB5"/>
    <w:rsid w:val="00421788"/>
    <w:rsid w:val="0042197C"/>
    <w:rsid w:val="00421C5E"/>
    <w:rsid w:val="00421CB1"/>
    <w:rsid w:val="004222BE"/>
    <w:rsid w:val="004223D8"/>
    <w:rsid w:val="00422B6E"/>
    <w:rsid w:val="00422C89"/>
    <w:rsid w:val="0042356D"/>
    <w:rsid w:val="0042360B"/>
    <w:rsid w:val="00423F00"/>
    <w:rsid w:val="00423F32"/>
    <w:rsid w:val="0042460D"/>
    <w:rsid w:val="00424CFE"/>
    <w:rsid w:val="00425920"/>
    <w:rsid w:val="004259FA"/>
    <w:rsid w:val="00425E25"/>
    <w:rsid w:val="00426AD5"/>
    <w:rsid w:val="00426D32"/>
    <w:rsid w:val="00426D91"/>
    <w:rsid w:val="00426DC9"/>
    <w:rsid w:val="00426E59"/>
    <w:rsid w:val="00427007"/>
    <w:rsid w:val="00427DAC"/>
    <w:rsid w:val="004301FB"/>
    <w:rsid w:val="004304FD"/>
    <w:rsid w:val="00430DDC"/>
    <w:rsid w:val="00431529"/>
    <w:rsid w:val="004318EE"/>
    <w:rsid w:val="00431994"/>
    <w:rsid w:val="00433594"/>
    <w:rsid w:val="00434A17"/>
    <w:rsid w:val="0043566C"/>
    <w:rsid w:val="00435945"/>
    <w:rsid w:val="00435F3E"/>
    <w:rsid w:val="004365D5"/>
    <w:rsid w:val="0043720E"/>
    <w:rsid w:val="00437394"/>
    <w:rsid w:val="004379E4"/>
    <w:rsid w:val="00437AA6"/>
    <w:rsid w:val="00437D03"/>
    <w:rsid w:val="004401CF"/>
    <w:rsid w:val="00440E8F"/>
    <w:rsid w:val="00440F7E"/>
    <w:rsid w:val="00441E17"/>
    <w:rsid w:val="0044307B"/>
    <w:rsid w:val="00443838"/>
    <w:rsid w:val="0044497A"/>
    <w:rsid w:val="00445244"/>
    <w:rsid w:val="0044548F"/>
    <w:rsid w:val="00446055"/>
    <w:rsid w:val="00446516"/>
    <w:rsid w:val="004467A7"/>
    <w:rsid w:val="00446D60"/>
    <w:rsid w:val="00447326"/>
    <w:rsid w:val="00447F3D"/>
    <w:rsid w:val="004500C8"/>
    <w:rsid w:val="0045064B"/>
    <w:rsid w:val="00450DD3"/>
    <w:rsid w:val="004516DA"/>
    <w:rsid w:val="00452159"/>
    <w:rsid w:val="00452673"/>
    <w:rsid w:val="0045395B"/>
    <w:rsid w:val="00453B42"/>
    <w:rsid w:val="00454251"/>
    <w:rsid w:val="00454869"/>
    <w:rsid w:val="00455160"/>
    <w:rsid w:val="00455605"/>
    <w:rsid w:val="00455A90"/>
    <w:rsid w:val="00456188"/>
    <w:rsid w:val="004564FC"/>
    <w:rsid w:val="00456DCB"/>
    <w:rsid w:val="00456DD5"/>
    <w:rsid w:val="004578A8"/>
    <w:rsid w:val="00460B31"/>
    <w:rsid w:val="00462864"/>
    <w:rsid w:val="00462E49"/>
    <w:rsid w:val="00463D75"/>
    <w:rsid w:val="00464A3E"/>
    <w:rsid w:val="00466513"/>
    <w:rsid w:val="00467BCD"/>
    <w:rsid w:val="00470657"/>
    <w:rsid w:val="00470E81"/>
    <w:rsid w:val="00472327"/>
    <w:rsid w:val="00473A81"/>
    <w:rsid w:val="00473ACF"/>
    <w:rsid w:val="00473DAD"/>
    <w:rsid w:val="00474743"/>
    <w:rsid w:val="00474D56"/>
    <w:rsid w:val="00475202"/>
    <w:rsid w:val="00476406"/>
    <w:rsid w:val="004767C7"/>
    <w:rsid w:val="00476A76"/>
    <w:rsid w:val="00476DB9"/>
    <w:rsid w:val="00477549"/>
    <w:rsid w:val="0048029B"/>
    <w:rsid w:val="0048081A"/>
    <w:rsid w:val="0048182C"/>
    <w:rsid w:val="00482BFB"/>
    <w:rsid w:val="00483AA2"/>
    <w:rsid w:val="00484012"/>
    <w:rsid w:val="004846E7"/>
    <w:rsid w:val="00484947"/>
    <w:rsid w:val="0048497B"/>
    <w:rsid w:val="00485A14"/>
    <w:rsid w:val="00485B56"/>
    <w:rsid w:val="00485CC2"/>
    <w:rsid w:val="00486161"/>
    <w:rsid w:val="00486701"/>
    <w:rsid w:val="00486D3F"/>
    <w:rsid w:val="00486E4D"/>
    <w:rsid w:val="004871C5"/>
    <w:rsid w:val="004874F9"/>
    <w:rsid w:val="004879FE"/>
    <w:rsid w:val="00487C0C"/>
    <w:rsid w:val="0049012A"/>
    <w:rsid w:val="0049019A"/>
    <w:rsid w:val="00491F98"/>
    <w:rsid w:val="004924B1"/>
    <w:rsid w:val="00492BFC"/>
    <w:rsid w:val="00492D5A"/>
    <w:rsid w:val="004935A8"/>
    <w:rsid w:val="00493B42"/>
    <w:rsid w:val="00494DAC"/>
    <w:rsid w:val="00495222"/>
    <w:rsid w:val="00495F8F"/>
    <w:rsid w:val="004966C6"/>
    <w:rsid w:val="00496752"/>
    <w:rsid w:val="00497621"/>
    <w:rsid w:val="004A0047"/>
    <w:rsid w:val="004A0B9D"/>
    <w:rsid w:val="004A0C94"/>
    <w:rsid w:val="004A286A"/>
    <w:rsid w:val="004A287A"/>
    <w:rsid w:val="004A2A45"/>
    <w:rsid w:val="004A30AB"/>
    <w:rsid w:val="004A3B1A"/>
    <w:rsid w:val="004A3DA7"/>
    <w:rsid w:val="004A3EB1"/>
    <w:rsid w:val="004A40E2"/>
    <w:rsid w:val="004A45B6"/>
    <w:rsid w:val="004A4608"/>
    <w:rsid w:val="004A6026"/>
    <w:rsid w:val="004A6059"/>
    <w:rsid w:val="004A68AA"/>
    <w:rsid w:val="004A6B61"/>
    <w:rsid w:val="004A6D1C"/>
    <w:rsid w:val="004A76C0"/>
    <w:rsid w:val="004A7D10"/>
    <w:rsid w:val="004B0323"/>
    <w:rsid w:val="004B06FC"/>
    <w:rsid w:val="004B0D01"/>
    <w:rsid w:val="004B119A"/>
    <w:rsid w:val="004B167D"/>
    <w:rsid w:val="004B1B9C"/>
    <w:rsid w:val="004B21F0"/>
    <w:rsid w:val="004B2811"/>
    <w:rsid w:val="004B2D1C"/>
    <w:rsid w:val="004B2F43"/>
    <w:rsid w:val="004B39D9"/>
    <w:rsid w:val="004B409B"/>
    <w:rsid w:val="004B4289"/>
    <w:rsid w:val="004B4A5B"/>
    <w:rsid w:val="004B71E3"/>
    <w:rsid w:val="004C0B8D"/>
    <w:rsid w:val="004C13A7"/>
    <w:rsid w:val="004C1A8E"/>
    <w:rsid w:val="004C1AA1"/>
    <w:rsid w:val="004C2F73"/>
    <w:rsid w:val="004C3AF9"/>
    <w:rsid w:val="004C45EF"/>
    <w:rsid w:val="004C46BF"/>
    <w:rsid w:val="004C5338"/>
    <w:rsid w:val="004C5758"/>
    <w:rsid w:val="004C590E"/>
    <w:rsid w:val="004C7656"/>
    <w:rsid w:val="004C76D9"/>
    <w:rsid w:val="004C77EF"/>
    <w:rsid w:val="004C79A0"/>
    <w:rsid w:val="004C7DDA"/>
    <w:rsid w:val="004C7EEE"/>
    <w:rsid w:val="004D111C"/>
    <w:rsid w:val="004D11AA"/>
    <w:rsid w:val="004D12AC"/>
    <w:rsid w:val="004D1C7A"/>
    <w:rsid w:val="004D351E"/>
    <w:rsid w:val="004D3C83"/>
    <w:rsid w:val="004D3F85"/>
    <w:rsid w:val="004D4170"/>
    <w:rsid w:val="004D4240"/>
    <w:rsid w:val="004D4977"/>
    <w:rsid w:val="004D4B82"/>
    <w:rsid w:val="004D4CE1"/>
    <w:rsid w:val="004D5300"/>
    <w:rsid w:val="004D5371"/>
    <w:rsid w:val="004D57A7"/>
    <w:rsid w:val="004D5A23"/>
    <w:rsid w:val="004D5B01"/>
    <w:rsid w:val="004D5CC1"/>
    <w:rsid w:val="004D5D3A"/>
    <w:rsid w:val="004D5E9C"/>
    <w:rsid w:val="004D607F"/>
    <w:rsid w:val="004D695B"/>
    <w:rsid w:val="004D6E0B"/>
    <w:rsid w:val="004D6EC6"/>
    <w:rsid w:val="004E04C7"/>
    <w:rsid w:val="004E0B1E"/>
    <w:rsid w:val="004E1198"/>
    <w:rsid w:val="004E1D4E"/>
    <w:rsid w:val="004E1E6A"/>
    <w:rsid w:val="004E25F6"/>
    <w:rsid w:val="004E2E0C"/>
    <w:rsid w:val="004E3801"/>
    <w:rsid w:val="004E387F"/>
    <w:rsid w:val="004E3CCD"/>
    <w:rsid w:val="004E523E"/>
    <w:rsid w:val="004E53DB"/>
    <w:rsid w:val="004E5520"/>
    <w:rsid w:val="004E592B"/>
    <w:rsid w:val="004E5AD3"/>
    <w:rsid w:val="004E5E69"/>
    <w:rsid w:val="004E6622"/>
    <w:rsid w:val="004E66CA"/>
    <w:rsid w:val="004E70EB"/>
    <w:rsid w:val="004E76ED"/>
    <w:rsid w:val="004E7A04"/>
    <w:rsid w:val="004E7E70"/>
    <w:rsid w:val="004F065D"/>
    <w:rsid w:val="004F06A9"/>
    <w:rsid w:val="004F0890"/>
    <w:rsid w:val="004F1ED2"/>
    <w:rsid w:val="004F3064"/>
    <w:rsid w:val="004F3192"/>
    <w:rsid w:val="004F3265"/>
    <w:rsid w:val="004F32E3"/>
    <w:rsid w:val="004F364B"/>
    <w:rsid w:val="004F3F0B"/>
    <w:rsid w:val="004F469E"/>
    <w:rsid w:val="004F4738"/>
    <w:rsid w:val="004F59A9"/>
    <w:rsid w:val="004F6A1D"/>
    <w:rsid w:val="004F734A"/>
    <w:rsid w:val="004F74CB"/>
    <w:rsid w:val="00500096"/>
    <w:rsid w:val="00500325"/>
    <w:rsid w:val="00500545"/>
    <w:rsid w:val="00500AE2"/>
    <w:rsid w:val="00500EE2"/>
    <w:rsid w:val="00502B6A"/>
    <w:rsid w:val="00502D82"/>
    <w:rsid w:val="00502E23"/>
    <w:rsid w:val="0050315A"/>
    <w:rsid w:val="00503778"/>
    <w:rsid w:val="00503BCC"/>
    <w:rsid w:val="00503FDF"/>
    <w:rsid w:val="005048AE"/>
    <w:rsid w:val="005062D1"/>
    <w:rsid w:val="00506B3A"/>
    <w:rsid w:val="00506FD2"/>
    <w:rsid w:val="0050727E"/>
    <w:rsid w:val="005075C7"/>
    <w:rsid w:val="0050776B"/>
    <w:rsid w:val="00510154"/>
    <w:rsid w:val="0051032E"/>
    <w:rsid w:val="0051071B"/>
    <w:rsid w:val="00510BC8"/>
    <w:rsid w:val="00510D31"/>
    <w:rsid w:val="00512328"/>
    <w:rsid w:val="00512526"/>
    <w:rsid w:val="00512672"/>
    <w:rsid w:val="005127E8"/>
    <w:rsid w:val="00512C9F"/>
    <w:rsid w:val="00512EEA"/>
    <w:rsid w:val="0051349E"/>
    <w:rsid w:val="00513B8C"/>
    <w:rsid w:val="00513CA2"/>
    <w:rsid w:val="0051473A"/>
    <w:rsid w:val="00514AB6"/>
    <w:rsid w:val="00515711"/>
    <w:rsid w:val="005167F8"/>
    <w:rsid w:val="005171D9"/>
    <w:rsid w:val="00517AE2"/>
    <w:rsid w:val="0052014A"/>
    <w:rsid w:val="005206C0"/>
    <w:rsid w:val="00521059"/>
    <w:rsid w:val="005216D1"/>
    <w:rsid w:val="00522558"/>
    <w:rsid w:val="00522D7A"/>
    <w:rsid w:val="005234F3"/>
    <w:rsid w:val="005235A6"/>
    <w:rsid w:val="005237BD"/>
    <w:rsid w:val="00524A84"/>
    <w:rsid w:val="00524EFC"/>
    <w:rsid w:val="00526844"/>
    <w:rsid w:val="00527C4E"/>
    <w:rsid w:val="0053053F"/>
    <w:rsid w:val="005307A7"/>
    <w:rsid w:val="005326C2"/>
    <w:rsid w:val="005329CA"/>
    <w:rsid w:val="00532AF5"/>
    <w:rsid w:val="00534BC7"/>
    <w:rsid w:val="00534F95"/>
    <w:rsid w:val="0053671D"/>
    <w:rsid w:val="00536B44"/>
    <w:rsid w:val="00536E64"/>
    <w:rsid w:val="005370AF"/>
    <w:rsid w:val="00537311"/>
    <w:rsid w:val="00540B11"/>
    <w:rsid w:val="00540DDA"/>
    <w:rsid w:val="00540F9F"/>
    <w:rsid w:val="0054132D"/>
    <w:rsid w:val="005414AA"/>
    <w:rsid w:val="005418B0"/>
    <w:rsid w:val="005418C6"/>
    <w:rsid w:val="00542A60"/>
    <w:rsid w:val="00542DB0"/>
    <w:rsid w:val="00542DB2"/>
    <w:rsid w:val="00542FC2"/>
    <w:rsid w:val="005432F7"/>
    <w:rsid w:val="0054345B"/>
    <w:rsid w:val="005438BE"/>
    <w:rsid w:val="0054423F"/>
    <w:rsid w:val="00544493"/>
    <w:rsid w:val="00546077"/>
    <w:rsid w:val="00546D34"/>
    <w:rsid w:val="0054768A"/>
    <w:rsid w:val="005503AE"/>
    <w:rsid w:val="00550459"/>
    <w:rsid w:val="00550913"/>
    <w:rsid w:val="00550A9F"/>
    <w:rsid w:val="00550DD1"/>
    <w:rsid w:val="005529C6"/>
    <w:rsid w:val="00552F42"/>
    <w:rsid w:val="00554198"/>
    <w:rsid w:val="00554C03"/>
    <w:rsid w:val="0055598B"/>
    <w:rsid w:val="005565D3"/>
    <w:rsid w:val="00556710"/>
    <w:rsid w:val="00556A66"/>
    <w:rsid w:val="00556AE7"/>
    <w:rsid w:val="00556BEF"/>
    <w:rsid w:val="005570A7"/>
    <w:rsid w:val="005571AB"/>
    <w:rsid w:val="00557618"/>
    <w:rsid w:val="00561260"/>
    <w:rsid w:val="00561D6B"/>
    <w:rsid w:val="00562A13"/>
    <w:rsid w:val="005639C7"/>
    <w:rsid w:val="00563B72"/>
    <w:rsid w:val="00563EB8"/>
    <w:rsid w:val="005655ED"/>
    <w:rsid w:val="00565707"/>
    <w:rsid w:val="005661F4"/>
    <w:rsid w:val="00566263"/>
    <w:rsid w:val="005665D5"/>
    <w:rsid w:val="005677D0"/>
    <w:rsid w:val="00567939"/>
    <w:rsid w:val="00567CDC"/>
    <w:rsid w:val="005709B8"/>
    <w:rsid w:val="00571205"/>
    <w:rsid w:val="005717BF"/>
    <w:rsid w:val="00571A3D"/>
    <w:rsid w:val="00571C47"/>
    <w:rsid w:val="00571DA8"/>
    <w:rsid w:val="00573776"/>
    <w:rsid w:val="005738D0"/>
    <w:rsid w:val="00573DC5"/>
    <w:rsid w:val="005749AF"/>
    <w:rsid w:val="00574C1F"/>
    <w:rsid w:val="00574F97"/>
    <w:rsid w:val="00575083"/>
    <w:rsid w:val="005756B5"/>
    <w:rsid w:val="0057578B"/>
    <w:rsid w:val="00576E3E"/>
    <w:rsid w:val="00576EB8"/>
    <w:rsid w:val="00576EEC"/>
    <w:rsid w:val="0057769C"/>
    <w:rsid w:val="005777BA"/>
    <w:rsid w:val="00577B06"/>
    <w:rsid w:val="00580442"/>
    <w:rsid w:val="00581A4D"/>
    <w:rsid w:val="00581E18"/>
    <w:rsid w:val="00581F6B"/>
    <w:rsid w:val="00582679"/>
    <w:rsid w:val="00582805"/>
    <w:rsid w:val="00582BC6"/>
    <w:rsid w:val="00582DEA"/>
    <w:rsid w:val="0058366E"/>
    <w:rsid w:val="00584086"/>
    <w:rsid w:val="00584643"/>
    <w:rsid w:val="00584BBF"/>
    <w:rsid w:val="0058511B"/>
    <w:rsid w:val="005851E1"/>
    <w:rsid w:val="00585420"/>
    <w:rsid w:val="00585BE2"/>
    <w:rsid w:val="00585C71"/>
    <w:rsid w:val="0058620A"/>
    <w:rsid w:val="0058666E"/>
    <w:rsid w:val="00586D01"/>
    <w:rsid w:val="005871B1"/>
    <w:rsid w:val="0058763C"/>
    <w:rsid w:val="00587BE9"/>
    <w:rsid w:val="0059073B"/>
    <w:rsid w:val="00591A29"/>
    <w:rsid w:val="00592D80"/>
    <w:rsid w:val="00593586"/>
    <w:rsid w:val="00593C71"/>
    <w:rsid w:val="00593FB9"/>
    <w:rsid w:val="005940A8"/>
    <w:rsid w:val="00594BC5"/>
    <w:rsid w:val="00594ECB"/>
    <w:rsid w:val="00595141"/>
    <w:rsid w:val="005951B1"/>
    <w:rsid w:val="00595297"/>
    <w:rsid w:val="005952A6"/>
    <w:rsid w:val="00595EFC"/>
    <w:rsid w:val="00596087"/>
    <w:rsid w:val="005977AC"/>
    <w:rsid w:val="005A1207"/>
    <w:rsid w:val="005A161A"/>
    <w:rsid w:val="005A1A2A"/>
    <w:rsid w:val="005A2548"/>
    <w:rsid w:val="005A2B4E"/>
    <w:rsid w:val="005A2C24"/>
    <w:rsid w:val="005A311C"/>
    <w:rsid w:val="005A31F2"/>
    <w:rsid w:val="005A393D"/>
    <w:rsid w:val="005A4148"/>
    <w:rsid w:val="005A4594"/>
    <w:rsid w:val="005A5716"/>
    <w:rsid w:val="005A5917"/>
    <w:rsid w:val="005A5D8D"/>
    <w:rsid w:val="005A6395"/>
    <w:rsid w:val="005A63FE"/>
    <w:rsid w:val="005A7937"/>
    <w:rsid w:val="005A7CB6"/>
    <w:rsid w:val="005B03F2"/>
    <w:rsid w:val="005B0BD6"/>
    <w:rsid w:val="005B1BCD"/>
    <w:rsid w:val="005B1C27"/>
    <w:rsid w:val="005B1CE4"/>
    <w:rsid w:val="005B2C3F"/>
    <w:rsid w:val="005B3C4B"/>
    <w:rsid w:val="005B4641"/>
    <w:rsid w:val="005B4F3D"/>
    <w:rsid w:val="005B4F8F"/>
    <w:rsid w:val="005B5B8D"/>
    <w:rsid w:val="005B60CA"/>
    <w:rsid w:val="005B699B"/>
    <w:rsid w:val="005B6CD4"/>
    <w:rsid w:val="005B6E66"/>
    <w:rsid w:val="005C0043"/>
    <w:rsid w:val="005C03BA"/>
    <w:rsid w:val="005C0453"/>
    <w:rsid w:val="005C0494"/>
    <w:rsid w:val="005C06DC"/>
    <w:rsid w:val="005C0733"/>
    <w:rsid w:val="005C0954"/>
    <w:rsid w:val="005C0D63"/>
    <w:rsid w:val="005C0EAB"/>
    <w:rsid w:val="005C13CE"/>
    <w:rsid w:val="005C21E0"/>
    <w:rsid w:val="005C2A60"/>
    <w:rsid w:val="005C5241"/>
    <w:rsid w:val="005C5314"/>
    <w:rsid w:val="005C5890"/>
    <w:rsid w:val="005C5D41"/>
    <w:rsid w:val="005C61E9"/>
    <w:rsid w:val="005C65DD"/>
    <w:rsid w:val="005C68AF"/>
    <w:rsid w:val="005C6B2B"/>
    <w:rsid w:val="005D014C"/>
    <w:rsid w:val="005D0B47"/>
    <w:rsid w:val="005D1071"/>
    <w:rsid w:val="005D124F"/>
    <w:rsid w:val="005D1E44"/>
    <w:rsid w:val="005D2B33"/>
    <w:rsid w:val="005D2C8E"/>
    <w:rsid w:val="005D3E04"/>
    <w:rsid w:val="005D4189"/>
    <w:rsid w:val="005D42C8"/>
    <w:rsid w:val="005D43C5"/>
    <w:rsid w:val="005D455D"/>
    <w:rsid w:val="005D520B"/>
    <w:rsid w:val="005D56A2"/>
    <w:rsid w:val="005D571C"/>
    <w:rsid w:val="005D5A69"/>
    <w:rsid w:val="005D611C"/>
    <w:rsid w:val="005D64E1"/>
    <w:rsid w:val="005D655D"/>
    <w:rsid w:val="005D70CD"/>
    <w:rsid w:val="005D71E0"/>
    <w:rsid w:val="005D7A0F"/>
    <w:rsid w:val="005E0522"/>
    <w:rsid w:val="005E06E1"/>
    <w:rsid w:val="005E0AC0"/>
    <w:rsid w:val="005E1208"/>
    <w:rsid w:val="005E14F3"/>
    <w:rsid w:val="005E16C3"/>
    <w:rsid w:val="005E1CF2"/>
    <w:rsid w:val="005E1D21"/>
    <w:rsid w:val="005E2F2A"/>
    <w:rsid w:val="005E30E7"/>
    <w:rsid w:val="005E32B5"/>
    <w:rsid w:val="005E3635"/>
    <w:rsid w:val="005E37A3"/>
    <w:rsid w:val="005E3829"/>
    <w:rsid w:val="005E387C"/>
    <w:rsid w:val="005E3C0F"/>
    <w:rsid w:val="005E4677"/>
    <w:rsid w:val="005E467D"/>
    <w:rsid w:val="005E5038"/>
    <w:rsid w:val="005E5A77"/>
    <w:rsid w:val="005E69C5"/>
    <w:rsid w:val="005E70CB"/>
    <w:rsid w:val="005E71C7"/>
    <w:rsid w:val="005E77EE"/>
    <w:rsid w:val="005E78C0"/>
    <w:rsid w:val="005E7C94"/>
    <w:rsid w:val="005E7EB8"/>
    <w:rsid w:val="005F07E1"/>
    <w:rsid w:val="005F0B95"/>
    <w:rsid w:val="005F15D2"/>
    <w:rsid w:val="005F1D5A"/>
    <w:rsid w:val="005F2069"/>
    <w:rsid w:val="005F227B"/>
    <w:rsid w:val="005F361C"/>
    <w:rsid w:val="005F3C80"/>
    <w:rsid w:val="005F45CE"/>
    <w:rsid w:val="005F4639"/>
    <w:rsid w:val="005F46BC"/>
    <w:rsid w:val="005F5734"/>
    <w:rsid w:val="005F5A2F"/>
    <w:rsid w:val="005F74C8"/>
    <w:rsid w:val="006000E3"/>
    <w:rsid w:val="006002F1"/>
    <w:rsid w:val="0060193F"/>
    <w:rsid w:val="00602300"/>
    <w:rsid w:val="00602472"/>
    <w:rsid w:val="0060261A"/>
    <w:rsid w:val="0060271D"/>
    <w:rsid w:val="00602938"/>
    <w:rsid w:val="00602B82"/>
    <w:rsid w:val="00603961"/>
    <w:rsid w:val="00603A45"/>
    <w:rsid w:val="00604078"/>
    <w:rsid w:val="0060462D"/>
    <w:rsid w:val="006046F9"/>
    <w:rsid w:val="00604E21"/>
    <w:rsid w:val="00605590"/>
    <w:rsid w:val="00605A22"/>
    <w:rsid w:val="006065DB"/>
    <w:rsid w:val="00606691"/>
    <w:rsid w:val="00607154"/>
    <w:rsid w:val="006076D8"/>
    <w:rsid w:val="00607EC2"/>
    <w:rsid w:val="00611307"/>
    <w:rsid w:val="00611631"/>
    <w:rsid w:val="0061174A"/>
    <w:rsid w:val="00611F5E"/>
    <w:rsid w:val="00612514"/>
    <w:rsid w:val="006125E9"/>
    <w:rsid w:val="006128CD"/>
    <w:rsid w:val="006128E2"/>
    <w:rsid w:val="00613C57"/>
    <w:rsid w:val="00613FEE"/>
    <w:rsid w:val="006142B6"/>
    <w:rsid w:val="00614620"/>
    <w:rsid w:val="00616613"/>
    <w:rsid w:val="006168DF"/>
    <w:rsid w:val="0061695C"/>
    <w:rsid w:val="00617979"/>
    <w:rsid w:val="00617DA3"/>
    <w:rsid w:val="00621B94"/>
    <w:rsid w:val="00621E34"/>
    <w:rsid w:val="006221CD"/>
    <w:rsid w:val="006222E1"/>
    <w:rsid w:val="0062234B"/>
    <w:rsid w:val="00625141"/>
    <w:rsid w:val="00625B5D"/>
    <w:rsid w:val="00626030"/>
    <w:rsid w:val="0062618B"/>
    <w:rsid w:val="00626E7F"/>
    <w:rsid w:val="00627E6F"/>
    <w:rsid w:val="0063006F"/>
    <w:rsid w:val="006301E8"/>
    <w:rsid w:val="00631AE8"/>
    <w:rsid w:val="00631B06"/>
    <w:rsid w:val="00631B6E"/>
    <w:rsid w:val="00631BE0"/>
    <w:rsid w:val="00631FDC"/>
    <w:rsid w:val="006339E3"/>
    <w:rsid w:val="00633CB1"/>
    <w:rsid w:val="006347D2"/>
    <w:rsid w:val="00634C25"/>
    <w:rsid w:val="00634CFB"/>
    <w:rsid w:val="00635505"/>
    <w:rsid w:val="006357FB"/>
    <w:rsid w:val="006362F2"/>
    <w:rsid w:val="006363DA"/>
    <w:rsid w:val="00636790"/>
    <w:rsid w:val="006377F8"/>
    <w:rsid w:val="006379D7"/>
    <w:rsid w:val="0064030A"/>
    <w:rsid w:val="0064051E"/>
    <w:rsid w:val="00640779"/>
    <w:rsid w:val="00641501"/>
    <w:rsid w:val="00641BFF"/>
    <w:rsid w:val="00641C7A"/>
    <w:rsid w:val="00641D91"/>
    <w:rsid w:val="00642079"/>
    <w:rsid w:val="00642E79"/>
    <w:rsid w:val="00642EE9"/>
    <w:rsid w:val="00642FAD"/>
    <w:rsid w:val="006431AF"/>
    <w:rsid w:val="006434C2"/>
    <w:rsid w:val="006438EF"/>
    <w:rsid w:val="00643ECB"/>
    <w:rsid w:val="006452E3"/>
    <w:rsid w:val="0064633A"/>
    <w:rsid w:val="00646779"/>
    <w:rsid w:val="00646925"/>
    <w:rsid w:val="006505A3"/>
    <w:rsid w:val="006505CE"/>
    <w:rsid w:val="006507CD"/>
    <w:rsid w:val="006524D2"/>
    <w:rsid w:val="0065261D"/>
    <w:rsid w:val="006527C7"/>
    <w:rsid w:val="00652D5C"/>
    <w:rsid w:val="00652FAC"/>
    <w:rsid w:val="006537FB"/>
    <w:rsid w:val="00654250"/>
    <w:rsid w:val="00654A58"/>
    <w:rsid w:val="00656DD0"/>
    <w:rsid w:val="006571D0"/>
    <w:rsid w:val="006578BC"/>
    <w:rsid w:val="00657AA0"/>
    <w:rsid w:val="00657D12"/>
    <w:rsid w:val="006600E5"/>
    <w:rsid w:val="006609F2"/>
    <w:rsid w:val="00660EB9"/>
    <w:rsid w:val="006612CD"/>
    <w:rsid w:val="00661851"/>
    <w:rsid w:val="00662755"/>
    <w:rsid w:val="0066277A"/>
    <w:rsid w:val="006636AC"/>
    <w:rsid w:val="00663806"/>
    <w:rsid w:val="0066406F"/>
    <w:rsid w:val="00664101"/>
    <w:rsid w:val="006641E1"/>
    <w:rsid w:val="00664AAF"/>
    <w:rsid w:val="0066597A"/>
    <w:rsid w:val="00665C4C"/>
    <w:rsid w:val="00665C84"/>
    <w:rsid w:val="00666A98"/>
    <w:rsid w:val="0066718F"/>
    <w:rsid w:val="006674B6"/>
    <w:rsid w:val="0067002C"/>
    <w:rsid w:val="00671310"/>
    <w:rsid w:val="0067148F"/>
    <w:rsid w:val="00671615"/>
    <w:rsid w:val="006716B4"/>
    <w:rsid w:val="00671907"/>
    <w:rsid w:val="006721D7"/>
    <w:rsid w:val="00672A83"/>
    <w:rsid w:val="00672B9C"/>
    <w:rsid w:val="00673D6F"/>
    <w:rsid w:val="00674362"/>
    <w:rsid w:val="0067451D"/>
    <w:rsid w:val="00675B57"/>
    <w:rsid w:val="00676E57"/>
    <w:rsid w:val="00680930"/>
    <w:rsid w:val="00680C59"/>
    <w:rsid w:val="006812E4"/>
    <w:rsid w:val="00681650"/>
    <w:rsid w:val="006828A8"/>
    <w:rsid w:val="00683049"/>
    <w:rsid w:val="006836CF"/>
    <w:rsid w:val="0068384D"/>
    <w:rsid w:val="00684265"/>
    <w:rsid w:val="00684719"/>
    <w:rsid w:val="0068477A"/>
    <w:rsid w:val="00684CA1"/>
    <w:rsid w:val="006851B8"/>
    <w:rsid w:val="00685514"/>
    <w:rsid w:val="006860B6"/>
    <w:rsid w:val="00687CBB"/>
    <w:rsid w:val="006904D5"/>
    <w:rsid w:val="00690E10"/>
    <w:rsid w:val="00691C41"/>
    <w:rsid w:val="006920B8"/>
    <w:rsid w:val="00692552"/>
    <w:rsid w:val="00692CE5"/>
    <w:rsid w:val="00693071"/>
    <w:rsid w:val="00693496"/>
    <w:rsid w:val="00693671"/>
    <w:rsid w:val="0069377F"/>
    <w:rsid w:val="00693BF6"/>
    <w:rsid w:val="00693D02"/>
    <w:rsid w:val="00693F9E"/>
    <w:rsid w:val="00694502"/>
    <w:rsid w:val="0069559E"/>
    <w:rsid w:val="00695BA1"/>
    <w:rsid w:val="00695DE9"/>
    <w:rsid w:val="00695E48"/>
    <w:rsid w:val="00695E81"/>
    <w:rsid w:val="00695EB4"/>
    <w:rsid w:val="006971E2"/>
    <w:rsid w:val="006975B9"/>
    <w:rsid w:val="006A0F73"/>
    <w:rsid w:val="006A1488"/>
    <w:rsid w:val="006A1CB8"/>
    <w:rsid w:val="006A2231"/>
    <w:rsid w:val="006A2AE9"/>
    <w:rsid w:val="006A375F"/>
    <w:rsid w:val="006A37B0"/>
    <w:rsid w:val="006A3E5E"/>
    <w:rsid w:val="006A4F03"/>
    <w:rsid w:val="006A5C29"/>
    <w:rsid w:val="006A66F8"/>
    <w:rsid w:val="006A6A07"/>
    <w:rsid w:val="006A6F32"/>
    <w:rsid w:val="006A74A6"/>
    <w:rsid w:val="006A7F1F"/>
    <w:rsid w:val="006B13BC"/>
    <w:rsid w:val="006B13F9"/>
    <w:rsid w:val="006B19B4"/>
    <w:rsid w:val="006B2333"/>
    <w:rsid w:val="006B2F9B"/>
    <w:rsid w:val="006B71B0"/>
    <w:rsid w:val="006C048A"/>
    <w:rsid w:val="006C050C"/>
    <w:rsid w:val="006C187C"/>
    <w:rsid w:val="006C236C"/>
    <w:rsid w:val="006C2518"/>
    <w:rsid w:val="006C2D8F"/>
    <w:rsid w:val="006C3E3A"/>
    <w:rsid w:val="006C423E"/>
    <w:rsid w:val="006C450E"/>
    <w:rsid w:val="006C4928"/>
    <w:rsid w:val="006C60E8"/>
    <w:rsid w:val="006C7EEB"/>
    <w:rsid w:val="006D008B"/>
    <w:rsid w:val="006D01DF"/>
    <w:rsid w:val="006D05EF"/>
    <w:rsid w:val="006D0622"/>
    <w:rsid w:val="006D14A7"/>
    <w:rsid w:val="006D32E4"/>
    <w:rsid w:val="006D3B9F"/>
    <w:rsid w:val="006D3F23"/>
    <w:rsid w:val="006D414F"/>
    <w:rsid w:val="006D4AAB"/>
    <w:rsid w:val="006D4DC3"/>
    <w:rsid w:val="006D4F12"/>
    <w:rsid w:val="006D510B"/>
    <w:rsid w:val="006D559F"/>
    <w:rsid w:val="006D5975"/>
    <w:rsid w:val="006D5D75"/>
    <w:rsid w:val="006D6F99"/>
    <w:rsid w:val="006D72D4"/>
    <w:rsid w:val="006D799B"/>
    <w:rsid w:val="006D7BF9"/>
    <w:rsid w:val="006D7CD8"/>
    <w:rsid w:val="006E0E15"/>
    <w:rsid w:val="006E11EF"/>
    <w:rsid w:val="006E1358"/>
    <w:rsid w:val="006E2508"/>
    <w:rsid w:val="006E2664"/>
    <w:rsid w:val="006E291B"/>
    <w:rsid w:val="006E2C6B"/>
    <w:rsid w:val="006E3BC0"/>
    <w:rsid w:val="006E3C6C"/>
    <w:rsid w:val="006E4A3F"/>
    <w:rsid w:val="006E4C47"/>
    <w:rsid w:val="006E4DE6"/>
    <w:rsid w:val="006E5272"/>
    <w:rsid w:val="006E6528"/>
    <w:rsid w:val="006E6C88"/>
    <w:rsid w:val="006E6EE7"/>
    <w:rsid w:val="006E70AC"/>
    <w:rsid w:val="006E7360"/>
    <w:rsid w:val="006E77DA"/>
    <w:rsid w:val="006E7A78"/>
    <w:rsid w:val="006F0D51"/>
    <w:rsid w:val="006F0EEF"/>
    <w:rsid w:val="006F1301"/>
    <w:rsid w:val="006F1997"/>
    <w:rsid w:val="006F3A91"/>
    <w:rsid w:val="006F3B07"/>
    <w:rsid w:val="006F4CE2"/>
    <w:rsid w:val="006F59D4"/>
    <w:rsid w:val="006F5D0B"/>
    <w:rsid w:val="006F79E4"/>
    <w:rsid w:val="006F7DCC"/>
    <w:rsid w:val="00701395"/>
    <w:rsid w:val="0070191C"/>
    <w:rsid w:val="00701B3D"/>
    <w:rsid w:val="0070230F"/>
    <w:rsid w:val="00702531"/>
    <w:rsid w:val="007027AD"/>
    <w:rsid w:val="00702D95"/>
    <w:rsid w:val="007034DA"/>
    <w:rsid w:val="00703F13"/>
    <w:rsid w:val="00703F2E"/>
    <w:rsid w:val="00704610"/>
    <w:rsid w:val="0070696F"/>
    <w:rsid w:val="007077C0"/>
    <w:rsid w:val="0071094F"/>
    <w:rsid w:val="00710E00"/>
    <w:rsid w:val="0071126C"/>
    <w:rsid w:val="00711300"/>
    <w:rsid w:val="00711CBE"/>
    <w:rsid w:val="0071325A"/>
    <w:rsid w:val="00713BBE"/>
    <w:rsid w:val="007140B5"/>
    <w:rsid w:val="0071590B"/>
    <w:rsid w:val="0071598F"/>
    <w:rsid w:val="00715A8A"/>
    <w:rsid w:val="00715D2B"/>
    <w:rsid w:val="00716C43"/>
    <w:rsid w:val="007178A5"/>
    <w:rsid w:val="0072050B"/>
    <w:rsid w:val="0072169F"/>
    <w:rsid w:val="00721D15"/>
    <w:rsid w:val="0072228F"/>
    <w:rsid w:val="007225B1"/>
    <w:rsid w:val="00722ADF"/>
    <w:rsid w:val="00724277"/>
    <w:rsid w:val="007242F8"/>
    <w:rsid w:val="007246C8"/>
    <w:rsid w:val="007248BB"/>
    <w:rsid w:val="0072556F"/>
    <w:rsid w:val="007257FE"/>
    <w:rsid w:val="00726246"/>
    <w:rsid w:val="00726343"/>
    <w:rsid w:val="00726C0F"/>
    <w:rsid w:val="00727D86"/>
    <w:rsid w:val="00730933"/>
    <w:rsid w:val="00730F90"/>
    <w:rsid w:val="00731441"/>
    <w:rsid w:val="00731A50"/>
    <w:rsid w:val="00731F15"/>
    <w:rsid w:val="007323A3"/>
    <w:rsid w:val="007328B8"/>
    <w:rsid w:val="00732D22"/>
    <w:rsid w:val="007337AD"/>
    <w:rsid w:val="00733814"/>
    <w:rsid w:val="0073382E"/>
    <w:rsid w:val="00733DF9"/>
    <w:rsid w:val="0073430E"/>
    <w:rsid w:val="00734B0C"/>
    <w:rsid w:val="00734B9A"/>
    <w:rsid w:val="0073582D"/>
    <w:rsid w:val="0073683B"/>
    <w:rsid w:val="007371D0"/>
    <w:rsid w:val="007372B4"/>
    <w:rsid w:val="00737CF7"/>
    <w:rsid w:val="00737E44"/>
    <w:rsid w:val="00737F43"/>
    <w:rsid w:val="00740D9C"/>
    <w:rsid w:val="007418A1"/>
    <w:rsid w:val="0074198D"/>
    <w:rsid w:val="00742112"/>
    <w:rsid w:val="00742F0D"/>
    <w:rsid w:val="007444B1"/>
    <w:rsid w:val="007446BD"/>
    <w:rsid w:val="00744F66"/>
    <w:rsid w:val="00745086"/>
    <w:rsid w:val="00745185"/>
    <w:rsid w:val="00745A86"/>
    <w:rsid w:val="00745C6C"/>
    <w:rsid w:val="00747B7F"/>
    <w:rsid w:val="00747C99"/>
    <w:rsid w:val="00747E23"/>
    <w:rsid w:val="007501EB"/>
    <w:rsid w:val="0075030B"/>
    <w:rsid w:val="00750BCF"/>
    <w:rsid w:val="0075140B"/>
    <w:rsid w:val="00751ADB"/>
    <w:rsid w:val="00753652"/>
    <w:rsid w:val="00753F6F"/>
    <w:rsid w:val="00754265"/>
    <w:rsid w:val="00754CAB"/>
    <w:rsid w:val="00754CCF"/>
    <w:rsid w:val="00754E99"/>
    <w:rsid w:val="007559F1"/>
    <w:rsid w:val="007562CE"/>
    <w:rsid w:val="007578E0"/>
    <w:rsid w:val="00757A97"/>
    <w:rsid w:val="00757CAD"/>
    <w:rsid w:val="00757EE6"/>
    <w:rsid w:val="00760027"/>
    <w:rsid w:val="00760FE6"/>
    <w:rsid w:val="00762B5C"/>
    <w:rsid w:val="007638BD"/>
    <w:rsid w:val="00763EB4"/>
    <w:rsid w:val="007641B2"/>
    <w:rsid w:val="00764E6C"/>
    <w:rsid w:val="00764F3D"/>
    <w:rsid w:val="00765765"/>
    <w:rsid w:val="007658DE"/>
    <w:rsid w:val="007667C2"/>
    <w:rsid w:val="00766F9D"/>
    <w:rsid w:val="0076718D"/>
    <w:rsid w:val="00767C00"/>
    <w:rsid w:val="00767C99"/>
    <w:rsid w:val="00767FCB"/>
    <w:rsid w:val="00770545"/>
    <w:rsid w:val="00770667"/>
    <w:rsid w:val="00770E67"/>
    <w:rsid w:val="0077117C"/>
    <w:rsid w:val="0077153F"/>
    <w:rsid w:val="007717A4"/>
    <w:rsid w:val="00772E56"/>
    <w:rsid w:val="00772F49"/>
    <w:rsid w:val="007754D0"/>
    <w:rsid w:val="0077575F"/>
    <w:rsid w:val="0077646C"/>
    <w:rsid w:val="007769D5"/>
    <w:rsid w:val="00776EA1"/>
    <w:rsid w:val="00777D01"/>
    <w:rsid w:val="00777DEA"/>
    <w:rsid w:val="007807D7"/>
    <w:rsid w:val="007807DC"/>
    <w:rsid w:val="00780885"/>
    <w:rsid w:val="00781245"/>
    <w:rsid w:val="00781EA8"/>
    <w:rsid w:val="00782194"/>
    <w:rsid w:val="007821EE"/>
    <w:rsid w:val="00782BBA"/>
    <w:rsid w:val="00782DE9"/>
    <w:rsid w:val="0078323D"/>
    <w:rsid w:val="00783C14"/>
    <w:rsid w:val="007844DF"/>
    <w:rsid w:val="007848F7"/>
    <w:rsid w:val="00784A2B"/>
    <w:rsid w:val="00784CE5"/>
    <w:rsid w:val="00785281"/>
    <w:rsid w:val="00785A07"/>
    <w:rsid w:val="007860B6"/>
    <w:rsid w:val="007862F6"/>
    <w:rsid w:val="00786569"/>
    <w:rsid w:val="0078684B"/>
    <w:rsid w:val="007872E1"/>
    <w:rsid w:val="00787D4B"/>
    <w:rsid w:val="00791783"/>
    <w:rsid w:val="00791E05"/>
    <w:rsid w:val="007921BD"/>
    <w:rsid w:val="007922C4"/>
    <w:rsid w:val="0079236C"/>
    <w:rsid w:val="00792D68"/>
    <w:rsid w:val="00793168"/>
    <w:rsid w:val="007935B2"/>
    <w:rsid w:val="007944A6"/>
    <w:rsid w:val="00795704"/>
    <w:rsid w:val="00795C94"/>
    <w:rsid w:val="007967E7"/>
    <w:rsid w:val="00797E6A"/>
    <w:rsid w:val="007A0509"/>
    <w:rsid w:val="007A0952"/>
    <w:rsid w:val="007A15FF"/>
    <w:rsid w:val="007A1CE8"/>
    <w:rsid w:val="007A2CE3"/>
    <w:rsid w:val="007A2D78"/>
    <w:rsid w:val="007A4584"/>
    <w:rsid w:val="007A48F4"/>
    <w:rsid w:val="007A4EB6"/>
    <w:rsid w:val="007A52AC"/>
    <w:rsid w:val="007A5BB5"/>
    <w:rsid w:val="007A5EE7"/>
    <w:rsid w:val="007A6082"/>
    <w:rsid w:val="007A6227"/>
    <w:rsid w:val="007A6962"/>
    <w:rsid w:val="007A70CE"/>
    <w:rsid w:val="007B007C"/>
    <w:rsid w:val="007B066C"/>
    <w:rsid w:val="007B0C77"/>
    <w:rsid w:val="007B0D1E"/>
    <w:rsid w:val="007B0F3C"/>
    <w:rsid w:val="007B130B"/>
    <w:rsid w:val="007B1C59"/>
    <w:rsid w:val="007B2E10"/>
    <w:rsid w:val="007B31BE"/>
    <w:rsid w:val="007B3A2B"/>
    <w:rsid w:val="007B3EB2"/>
    <w:rsid w:val="007B46C9"/>
    <w:rsid w:val="007B5FB1"/>
    <w:rsid w:val="007B6588"/>
    <w:rsid w:val="007B6E83"/>
    <w:rsid w:val="007B72AB"/>
    <w:rsid w:val="007B72DB"/>
    <w:rsid w:val="007B7C0A"/>
    <w:rsid w:val="007C058E"/>
    <w:rsid w:val="007C1191"/>
    <w:rsid w:val="007C13AF"/>
    <w:rsid w:val="007C142D"/>
    <w:rsid w:val="007C14F9"/>
    <w:rsid w:val="007C1BA8"/>
    <w:rsid w:val="007C25C0"/>
    <w:rsid w:val="007C266A"/>
    <w:rsid w:val="007C272F"/>
    <w:rsid w:val="007C2787"/>
    <w:rsid w:val="007C2801"/>
    <w:rsid w:val="007C2F3C"/>
    <w:rsid w:val="007C30F9"/>
    <w:rsid w:val="007C3537"/>
    <w:rsid w:val="007C373A"/>
    <w:rsid w:val="007C3A65"/>
    <w:rsid w:val="007C3CB8"/>
    <w:rsid w:val="007C4142"/>
    <w:rsid w:val="007C58B2"/>
    <w:rsid w:val="007C6E58"/>
    <w:rsid w:val="007C6EC4"/>
    <w:rsid w:val="007C7461"/>
    <w:rsid w:val="007C7AFA"/>
    <w:rsid w:val="007D0052"/>
    <w:rsid w:val="007D0664"/>
    <w:rsid w:val="007D09C4"/>
    <w:rsid w:val="007D09CB"/>
    <w:rsid w:val="007D1096"/>
    <w:rsid w:val="007D1256"/>
    <w:rsid w:val="007D1D78"/>
    <w:rsid w:val="007D3316"/>
    <w:rsid w:val="007D3A53"/>
    <w:rsid w:val="007D3C6E"/>
    <w:rsid w:val="007D4598"/>
    <w:rsid w:val="007D4C8C"/>
    <w:rsid w:val="007D4E86"/>
    <w:rsid w:val="007D52D9"/>
    <w:rsid w:val="007D59F3"/>
    <w:rsid w:val="007D5BC1"/>
    <w:rsid w:val="007D7EDF"/>
    <w:rsid w:val="007E0244"/>
    <w:rsid w:val="007E0474"/>
    <w:rsid w:val="007E1487"/>
    <w:rsid w:val="007E14E6"/>
    <w:rsid w:val="007E15E3"/>
    <w:rsid w:val="007E34B7"/>
    <w:rsid w:val="007E3962"/>
    <w:rsid w:val="007E46FD"/>
    <w:rsid w:val="007E4B3F"/>
    <w:rsid w:val="007E510E"/>
    <w:rsid w:val="007E560E"/>
    <w:rsid w:val="007E6A8C"/>
    <w:rsid w:val="007E6D95"/>
    <w:rsid w:val="007E7999"/>
    <w:rsid w:val="007E7C98"/>
    <w:rsid w:val="007F01A8"/>
    <w:rsid w:val="007F0250"/>
    <w:rsid w:val="007F03E2"/>
    <w:rsid w:val="007F0628"/>
    <w:rsid w:val="007F0C43"/>
    <w:rsid w:val="007F11C6"/>
    <w:rsid w:val="007F1574"/>
    <w:rsid w:val="007F1EB9"/>
    <w:rsid w:val="007F24CD"/>
    <w:rsid w:val="007F2FB6"/>
    <w:rsid w:val="007F337C"/>
    <w:rsid w:val="007F3961"/>
    <w:rsid w:val="007F3B2A"/>
    <w:rsid w:val="007F41D5"/>
    <w:rsid w:val="007F4709"/>
    <w:rsid w:val="007F5947"/>
    <w:rsid w:val="007F5B47"/>
    <w:rsid w:val="007F5B9B"/>
    <w:rsid w:val="007F5EBF"/>
    <w:rsid w:val="007F668D"/>
    <w:rsid w:val="007F6B2D"/>
    <w:rsid w:val="007F6D9F"/>
    <w:rsid w:val="007F6EFB"/>
    <w:rsid w:val="007F71FB"/>
    <w:rsid w:val="007F7C27"/>
    <w:rsid w:val="007F7C81"/>
    <w:rsid w:val="0080013C"/>
    <w:rsid w:val="008004DC"/>
    <w:rsid w:val="00800A79"/>
    <w:rsid w:val="00801F2E"/>
    <w:rsid w:val="00802183"/>
    <w:rsid w:val="008022F6"/>
    <w:rsid w:val="00802E1C"/>
    <w:rsid w:val="0080318A"/>
    <w:rsid w:val="00803275"/>
    <w:rsid w:val="0080369C"/>
    <w:rsid w:val="0080377B"/>
    <w:rsid w:val="0080391F"/>
    <w:rsid w:val="00803C77"/>
    <w:rsid w:val="00803F21"/>
    <w:rsid w:val="008049D6"/>
    <w:rsid w:val="00804B56"/>
    <w:rsid w:val="00804F1A"/>
    <w:rsid w:val="00804F62"/>
    <w:rsid w:val="00806E64"/>
    <w:rsid w:val="0080701E"/>
    <w:rsid w:val="008075A9"/>
    <w:rsid w:val="008076D6"/>
    <w:rsid w:val="0081094F"/>
    <w:rsid w:val="00810A04"/>
    <w:rsid w:val="008110D5"/>
    <w:rsid w:val="008112F4"/>
    <w:rsid w:val="00811782"/>
    <w:rsid w:val="00811E5A"/>
    <w:rsid w:val="00812AD7"/>
    <w:rsid w:val="00813896"/>
    <w:rsid w:val="00813FB5"/>
    <w:rsid w:val="008145F5"/>
    <w:rsid w:val="00814A51"/>
    <w:rsid w:val="00815B34"/>
    <w:rsid w:val="008168C1"/>
    <w:rsid w:val="00816C4F"/>
    <w:rsid w:val="0081724C"/>
    <w:rsid w:val="00817888"/>
    <w:rsid w:val="00817FB8"/>
    <w:rsid w:val="008211D6"/>
    <w:rsid w:val="0082158D"/>
    <w:rsid w:val="008215A9"/>
    <w:rsid w:val="00821806"/>
    <w:rsid w:val="0082210A"/>
    <w:rsid w:val="0082243B"/>
    <w:rsid w:val="00822991"/>
    <w:rsid w:val="00822C27"/>
    <w:rsid w:val="00822D07"/>
    <w:rsid w:val="0082309A"/>
    <w:rsid w:val="0082360D"/>
    <w:rsid w:val="008240F9"/>
    <w:rsid w:val="0082429C"/>
    <w:rsid w:val="0082437A"/>
    <w:rsid w:val="00824562"/>
    <w:rsid w:val="00824B6A"/>
    <w:rsid w:val="00825E1C"/>
    <w:rsid w:val="0082628C"/>
    <w:rsid w:val="00826EA5"/>
    <w:rsid w:val="0082746E"/>
    <w:rsid w:val="00827905"/>
    <w:rsid w:val="00830343"/>
    <w:rsid w:val="008306E6"/>
    <w:rsid w:val="00831148"/>
    <w:rsid w:val="008317F2"/>
    <w:rsid w:val="00831D8B"/>
    <w:rsid w:val="008331F3"/>
    <w:rsid w:val="00833551"/>
    <w:rsid w:val="0083362C"/>
    <w:rsid w:val="00833DC8"/>
    <w:rsid w:val="00834CA7"/>
    <w:rsid w:val="008354FB"/>
    <w:rsid w:val="00835680"/>
    <w:rsid w:val="00835932"/>
    <w:rsid w:val="00835F85"/>
    <w:rsid w:val="0083603D"/>
    <w:rsid w:val="00836061"/>
    <w:rsid w:val="0083677B"/>
    <w:rsid w:val="00836955"/>
    <w:rsid w:val="00837179"/>
    <w:rsid w:val="008373B1"/>
    <w:rsid w:val="00837708"/>
    <w:rsid w:val="00840200"/>
    <w:rsid w:val="00840301"/>
    <w:rsid w:val="00840CA6"/>
    <w:rsid w:val="00841870"/>
    <w:rsid w:val="0084223D"/>
    <w:rsid w:val="00843230"/>
    <w:rsid w:val="0084345A"/>
    <w:rsid w:val="008444D3"/>
    <w:rsid w:val="008449A7"/>
    <w:rsid w:val="008456CB"/>
    <w:rsid w:val="008459D5"/>
    <w:rsid w:val="0084630D"/>
    <w:rsid w:val="008465E1"/>
    <w:rsid w:val="00846A0F"/>
    <w:rsid w:val="00846A1F"/>
    <w:rsid w:val="0085241C"/>
    <w:rsid w:val="0085329C"/>
    <w:rsid w:val="008538D5"/>
    <w:rsid w:val="00854216"/>
    <w:rsid w:val="00854902"/>
    <w:rsid w:val="00855009"/>
    <w:rsid w:val="00855E78"/>
    <w:rsid w:val="00855F2F"/>
    <w:rsid w:val="0085668D"/>
    <w:rsid w:val="008566D0"/>
    <w:rsid w:val="00856B3A"/>
    <w:rsid w:val="008571A8"/>
    <w:rsid w:val="008574CD"/>
    <w:rsid w:val="008579D5"/>
    <w:rsid w:val="00857EC8"/>
    <w:rsid w:val="00860350"/>
    <w:rsid w:val="008605AD"/>
    <w:rsid w:val="0086068F"/>
    <w:rsid w:val="00860ABD"/>
    <w:rsid w:val="00861334"/>
    <w:rsid w:val="008623AF"/>
    <w:rsid w:val="00862478"/>
    <w:rsid w:val="00862744"/>
    <w:rsid w:val="00862F12"/>
    <w:rsid w:val="0086349F"/>
    <w:rsid w:val="00864CBF"/>
    <w:rsid w:val="0086501B"/>
    <w:rsid w:val="008650A8"/>
    <w:rsid w:val="00865120"/>
    <w:rsid w:val="00865D8A"/>
    <w:rsid w:val="00865DCF"/>
    <w:rsid w:val="008665D3"/>
    <w:rsid w:val="00866D1E"/>
    <w:rsid w:val="00867134"/>
    <w:rsid w:val="00867EAB"/>
    <w:rsid w:val="00870338"/>
    <w:rsid w:val="008704C9"/>
    <w:rsid w:val="00870B39"/>
    <w:rsid w:val="00871E1D"/>
    <w:rsid w:val="00872207"/>
    <w:rsid w:val="008722F0"/>
    <w:rsid w:val="00872F5F"/>
    <w:rsid w:val="00872F9B"/>
    <w:rsid w:val="00873BF5"/>
    <w:rsid w:val="0087410D"/>
    <w:rsid w:val="008748B4"/>
    <w:rsid w:val="00875413"/>
    <w:rsid w:val="00875995"/>
    <w:rsid w:val="00876827"/>
    <w:rsid w:val="00876A44"/>
    <w:rsid w:val="00876BCB"/>
    <w:rsid w:val="00877006"/>
    <w:rsid w:val="00880F49"/>
    <w:rsid w:val="008823BC"/>
    <w:rsid w:val="0088247E"/>
    <w:rsid w:val="008826FE"/>
    <w:rsid w:val="008829E7"/>
    <w:rsid w:val="00883044"/>
    <w:rsid w:val="008838B8"/>
    <w:rsid w:val="00883F4E"/>
    <w:rsid w:val="00884071"/>
    <w:rsid w:val="00884258"/>
    <w:rsid w:val="00884A2E"/>
    <w:rsid w:val="00884FD8"/>
    <w:rsid w:val="00885C14"/>
    <w:rsid w:val="00885E6E"/>
    <w:rsid w:val="00886E60"/>
    <w:rsid w:val="00887F79"/>
    <w:rsid w:val="00890528"/>
    <w:rsid w:val="00890D65"/>
    <w:rsid w:val="008914DE"/>
    <w:rsid w:val="00891E13"/>
    <w:rsid w:val="00892243"/>
    <w:rsid w:val="008922D7"/>
    <w:rsid w:val="0089258A"/>
    <w:rsid w:val="00892886"/>
    <w:rsid w:val="008932E2"/>
    <w:rsid w:val="00893991"/>
    <w:rsid w:val="008943A7"/>
    <w:rsid w:val="008949D1"/>
    <w:rsid w:val="00895A24"/>
    <w:rsid w:val="00895F06"/>
    <w:rsid w:val="0089631F"/>
    <w:rsid w:val="008973DD"/>
    <w:rsid w:val="008A019A"/>
    <w:rsid w:val="008A023A"/>
    <w:rsid w:val="008A0846"/>
    <w:rsid w:val="008A0BF6"/>
    <w:rsid w:val="008A23BE"/>
    <w:rsid w:val="008A251E"/>
    <w:rsid w:val="008A390E"/>
    <w:rsid w:val="008A3BF7"/>
    <w:rsid w:val="008A3E43"/>
    <w:rsid w:val="008A4D03"/>
    <w:rsid w:val="008A59DD"/>
    <w:rsid w:val="008A622C"/>
    <w:rsid w:val="008B1693"/>
    <w:rsid w:val="008B1B4C"/>
    <w:rsid w:val="008B2119"/>
    <w:rsid w:val="008B2927"/>
    <w:rsid w:val="008B2B27"/>
    <w:rsid w:val="008B2D46"/>
    <w:rsid w:val="008B2E75"/>
    <w:rsid w:val="008B369B"/>
    <w:rsid w:val="008B4AC8"/>
    <w:rsid w:val="008B659E"/>
    <w:rsid w:val="008B6762"/>
    <w:rsid w:val="008B6EE0"/>
    <w:rsid w:val="008B761A"/>
    <w:rsid w:val="008B7C19"/>
    <w:rsid w:val="008C07FB"/>
    <w:rsid w:val="008C12B5"/>
    <w:rsid w:val="008C1672"/>
    <w:rsid w:val="008C1B28"/>
    <w:rsid w:val="008C1E71"/>
    <w:rsid w:val="008C2317"/>
    <w:rsid w:val="008C2BBA"/>
    <w:rsid w:val="008C30B2"/>
    <w:rsid w:val="008C34F6"/>
    <w:rsid w:val="008C3550"/>
    <w:rsid w:val="008C3812"/>
    <w:rsid w:val="008C3898"/>
    <w:rsid w:val="008C4AF8"/>
    <w:rsid w:val="008C5874"/>
    <w:rsid w:val="008C5AA8"/>
    <w:rsid w:val="008C5DC9"/>
    <w:rsid w:val="008C62B1"/>
    <w:rsid w:val="008C7704"/>
    <w:rsid w:val="008D00AD"/>
    <w:rsid w:val="008D0D90"/>
    <w:rsid w:val="008D1831"/>
    <w:rsid w:val="008D1BAF"/>
    <w:rsid w:val="008D334F"/>
    <w:rsid w:val="008D33CD"/>
    <w:rsid w:val="008D3BF0"/>
    <w:rsid w:val="008D416E"/>
    <w:rsid w:val="008D45C5"/>
    <w:rsid w:val="008D501A"/>
    <w:rsid w:val="008D6008"/>
    <w:rsid w:val="008D60E7"/>
    <w:rsid w:val="008D6B80"/>
    <w:rsid w:val="008D7BA3"/>
    <w:rsid w:val="008D7DD7"/>
    <w:rsid w:val="008E00AA"/>
    <w:rsid w:val="008E1702"/>
    <w:rsid w:val="008E2021"/>
    <w:rsid w:val="008E2A1D"/>
    <w:rsid w:val="008E2A6A"/>
    <w:rsid w:val="008E2D24"/>
    <w:rsid w:val="008E2D50"/>
    <w:rsid w:val="008E3AB3"/>
    <w:rsid w:val="008E4666"/>
    <w:rsid w:val="008E4CDE"/>
    <w:rsid w:val="008E4E26"/>
    <w:rsid w:val="008E5512"/>
    <w:rsid w:val="008E5794"/>
    <w:rsid w:val="008E5B47"/>
    <w:rsid w:val="008E6A61"/>
    <w:rsid w:val="008E701F"/>
    <w:rsid w:val="008F01F2"/>
    <w:rsid w:val="008F0312"/>
    <w:rsid w:val="008F060A"/>
    <w:rsid w:val="008F0884"/>
    <w:rsid w:val="008F0D66"/>
    <w:rsid w:val="008F154B"/>
    <w:rsid w:val="008F183B"/>
    <w:rsid w:val="008F275C"/>
    <w:rsid w:val="008F2995"/>
    <w:rsid w:val="008F2E10"/>
    <w:rsid w:val="008F2EC3"/>
    <w:rsid w:val="008F34EE"/>
    <w:rsid w:val="008F3FE6"/>
    <w:rsid w:val="008F4A99"/>
    <w:rsid w:val="008F5F64"/>
    <w:rsid w:val="008F6592"/>
    <w:rsid w:val="008F6A3B"/>
    <w:rsid w:val="008F712F"/>
    <w:rsid w:val="008F72CD"/>
    <w:rsid w:val="008F7536"/>
    <w:rsid w:val="0090069A"/>
    <w:rsid w:val="00900A19"/>
    <w:rsid w:val="00900A91"/>
    <w:rsid w:val="009011D8"/>
    <w:rsid w:val="009022CB"/>
    <w:rsid w:val="00902576"/>
    <w:rsid w:val="009029CE"/>
    <w:rsid w:val="009034AB"/>
    <w:rsid w:val="0090353C"/>
    <w:rsid w:val="00904698"/>
    <w:rsid w:val="009048DE"/>
    <w:rsid w:val="00905237"/>
    <w:rsid w:val="00905608"/>
    <w:rsid w:val="00905CED"/>
    <w:rsid w:val="00905D53"/>
    <w:rsid w:val="00907967"/>
    <w:rsid w:val="00907C95"/>
    <w:rsid w:val="00910D31"/>
    <w:rsid w:val="00911254"/>
    <w:rsid w:val="0091131C"/>
    <w:rsid w:val="00911771"/>
    <w:rsid w:val="00911D28"/>
    <w:rsid w:val="009123D8"/>
    <w:rsid w:val="009127DE"/>
    <w:rsid w:val="0091314E"/>
    <w:rsid w:val="009138AF"/>
    <w:rsid w:val="009138FA"/>
    <w:rsid w:val="00913EAC"/>
    <w:rsid w:val="00913FEB"/>
    <w:rsid w:val="00914B0B"/>
    <w:rsid w:val="00914FEA"/>
    <w:rsid w:val="00915A9C"/>
    <w:rsid w:val="00916298"/>
    <w:rsid w:val="00916A00"/>
    <w:rsid w:val="009177E0"/>
    <w:rsid w:val="00920717"/>
    <w:rsid w:val="009218A1"/>
    <w:rsid w:val="0092199C"/>
    <w:rsid w:val="00922655"/>
    <w:rsid w:val="00923287"/>
    <w:rsid w:val="00923823"/>
    <w:rsid w:val="00923C49"/>
    <w:rsid w:val="00924DA5"/>
    <w:rsid w:val="00924F85"/>
    <w:rsid w:val="00925AF3"/>
    <w:rsid w:val="00927B1C"/>
    <w:rsid w:val="00927C90"/>
    <w:rsid w:val="009304E6"/>
    <w:rsid w:val="009306D6"/>
    <w:rsid w:val="009310E9"/>
    <w:rsid w:val="00931396"/>
    <w:rsid w:val="009322AA"/>
    <w:rsid w:val="00932447"/>
    <w:rsid w:val="00933426"/>
    <w:rsid w:val="00933E22"/>
    <w:rsid w:val="0093490B"/>
    <w:rsid w:val="009349E3"/>
    <w:rsid w:val="00934EE1"/>
    <w:rsid w:val="0093503A"/>
    <w:rsid w:val="0093522B"/>
    <w:rsid w:val="00935622"/>
    <w:rsid w:val="00935BFC"/>
    <w:rsid w:val="00935E67"/>
    <w:rsid w:val="00937089"/>
    <w:rsid w:val="00937285"/>
    <w:rsid w:val="009378C0"/>
    <w:rsid w:val="00937D14"/>
    <w:rsid w:val="00940A08"/>
    <w:rsid w:val="009421BD"/>
    <w:rsid w:val="00942EA6"/>
    <w:rsid w:val="009442B7"/>
    <w:rsid w:val="00944A1C"/>
    <w:rsid w:val="00947952"/>
    <w:rsid w:val="00947A46"/>
    <w:rsid w:val="00947A89"/>
    <w:rsid w:val="00950804"/>
    <w:rsid w:val="0095109A"/>
    <w:rsid w:val="0095114C"/>
    <w:rsid w:val="00951A53"/>
    <w:rsid w:val="00951D25"/>
    <w:rsid w:val="00952C4D"/>
    <w:rsid w:val="00954043"/>
    <w:rsid w:val="00955B38"/>
    <w:rsid w:val="00955FA2"/>
    <w:rsid w:val="0095628D"/>
    <w:rsid w:val="00956D90"/>
    <w:rsid w:val="00956F7F"/>
    <w:rsid w:val="00960AE3"/>
    <w:rsid w:val="0096153E"/>
    <w:rsid w:val="00961CA1"/>
    <w:rsid w:val="0096221F"/>
    <w:rsid w:val="009622DE"/>
    <w:rsid w:val="00962BA4"/>
    <w:rsid w:val="00962F2C"/>
    <w:rsid w:val="009639B5"/>
    <w:rsid w:val="00963D25"/>
    <w:rsid w:val="00963D90"/>
    <w:rsid w:val="00963E9A"/>
    <w:rsid w:val="00965539"/>
    <w:rsid w:val="009657B4"/>
    <w:rsid w:val="009657D5"/>
    <w:rsid w:val="00965C9E"/>
    <w:rsid w:val="009663A1"/>
    <w:rsid w:val="009670C6"/>
    <w:rsid w:val="009674B5"/>
    <w:rsid w:val="009675F3"/>
    <w:rsid w:val="0096762D"/>
    <w:rsid w:val="00967666"/>
    <w:rsid w:val="009678FE"/>
    <w:rsid w:val="00967BDD"/>
    <w:rsid w:val="009701A7"/>
    <w:rsid w:val="0097031C"/>
    <w:rsid w:val="0097091B"/>
    <w:rsid w:val="0097149C"/>
    <w:rsid w:val="00971B30"/>
    <w:rsid w:val="00971F02"/>
    <w:rsid w:val="00971FEB"/>
    <w:rsid w:val="00972005"/>
    <w:rsid w:val="00972A22"/>
    <w:rsid w:val="00972DE4"/>
    <w:rsid w:val="0097320E"/>
    <w:rsid w:val="00973A8C"/>
    <w:rsid w:val="00973E7E"/>
    <w:rsid w:val="00974128"/>
    <w:rsid w:val="009746BD"/>
    <w:rsid w:val="009749AB"/>
    <w:rsid w:val="00974CDF"/>
    <w:rsid w:val="00977D56"/>
    <w:rsid w:val="00977E25"/>
    <w:rsid w:val="0098037C"/>
    <w:rsid w:val="00980A5B"/>
    <w:rsid w:val="00980ED3"/>
    <w:rsid w:val="009812F4"/>
    <w:rsid w:val="009812FD"/>
    <w:rsid w:val="00981603"/>
    <w:rsid w:val="009825B9"/>
    <w:rsid w:val="00982786"/>
    <w:rsid w:val="00982EFC"/>
    <w:rsid w:val="0098319E"/>
    <w:rsid w:val="009836A6"/>
    <w:rsid w:val="00983886"/>
    <w:rsid w:val="00983EB6"/>
    <w:rsid w:val="0098432C"/>
    <w:rsid w:val="00984A0C"/>
    <w:rsid w:val="00984EE2"/>
    <w:rsid w:val="009850FD"/>
    <w:rsid w:val="00985B4C"/>
    <w:rsid w:val="00985DF3"/>
    <w:rsid w:val="00986A11"/>
    <w:rsid w:val="0098743F"/>
    <w:rsid w:val="009879FD"/>
    <w:rsid w:val="00987A2A"/>
    <w:rsid w:val="00990BD5"/>
    <w:rsid w:val="00990D90"/>
    <w:rsid w:val="00990DE6"/>
    <w:rsid w:val="00990FE7"/>
    <w:rsid w:val="00991143"/>
    <w:rsid w:val="009911CA"/>
    <w:rsid w:val="00991BC8"/>
    <w:rsid w:val="009921FA"/>
    <w:rsid w:val="00993110"/>
    <w:rsid w:val="009938BC"/>
    <w:rsid w:val="00993A56"/>
    <w:rsid w:val="00994577"/>
    <w:rsid w:val="00994AA5"/>
    <w:rsid w:val="00994AA9"/>
    <w:rsid w:val="009952DA"/>
    <w:rsid w:val="00995D56"/>
    <w:rsid w:val="00996285"/>
    <w:rsid w:val="00996628"/>
    <w:rsid w:val="0099688A"/>
    <w:rsid w:val="00996DCD"/>
    <w:rsid w:val="0099772A"/>
    <w:rsid w:val="009978A3"/>
    <w:rsid w:val="00997D43"/>
    <w:rsid w:val="00997FD8"/>
    <w:rsid w:val="009A0012"/>
    <w:rsid w:val="009A0C9E"/>
    <w:rsid w:val="009A1548"/>
    <w:rsid w:val="009A1B30"/>
    <w:rsid w:val="009A314A"/>
    <w:rsid w:val="009A3A6D"/>
    <w:rsid w:val="009A3AFA"/>
    <w:rsid w:val="009A3F2C"/>
    <w:rsid w:val="009A4033"/>
    <w:rsid w:val="009A43BF"/>
    <w:rsid w:val="009A4A06"/>
    <w:rsid w:val="009A524B"/>
    <w:rsid w:val="009A53F6"/>
    <w:rsid w:val="009A7197"/>
    <w:rsid w:val="009A7832"/>
    <w:rsid w:val="009B0485"/>
    <w:rsid w:val="009B09AC"/>
    <w:rsid w:val="009B1559"/>
    <w:rsid w:val="009B1729"/>
    <w:rsid w:val="009B226D"/>
    <w:rsid w:val="009B27D3"/>
    <w:rsid w:val="009B2AFC"/>
    <w:rsid w:val="009B3202"/>
    <w:rsid w:val="009B3209"/>
    <w:rsid w:val="009B3D1B"/>
    <w:rsid w:val="009B3E45"/>
    <w:rsid w:val="009B445F"/>
    <w:rsid w:val="009B4A93"/>
    <w:rsid w:val="009B4DD4"/>
    <w:rsid w:val="009B5824"/>
    <w:rsid w:val="009B5C35"/>
    <w:rsid w:val="009B5C47"/>
    <w:rsid w:val="009B5F68"/>
    <w:rsid w:val="009B67CA"/>
    <w:rsid w:val="009B70F0"/>
    <w:rsid w:val="009B79C5"/>
    <w:rsid w:val="009C0D7D"/>
    <w:rsid w:val="009C0DEE"/>
    <w:rsid w:val="009C0F34"/>
    <w:rsid w:val="009C1926"/>
    <w:rsid w:val="009C1E6C"/>
    <w:rsid w:val="009C2172"/>
    <w:rsid w:val="009C2882"/>
    <w:rsid w:val="009C3F4E"/>
    <w:rsid w:val="009C413F"/>
    <w:rsid w:val="009C4575"/>
    <w:rsid w:val="009C555F"/>
    <w:rsid w:val="009C58E0"/>
    <w:rsid w:val="009C5E6C"/>
    <w:rsid w:val="009C6127"/>
    <w:rsid w:val="009C665D"/>
    <w:rsid w:val="009C6E47"/>
    <w:rsid w:val="009C7440"/>
    <w:rsid w:val="009D02B9"/>
    <w:rsid w:val="009D05C9"/>
    <w:rsid w:val="009D0812"/>
    <w:rsid w:val="009D108F"/>
    <w:rsid w:val="009D2D95"/>
    <w:rsid w:val="009D35CD"/>
    <w:rsid w:val="009D3F97"/>
    <w:rsid w:val="009D53D3"/>
    <w:rsid w:val="009D5A70"/>
    <w:rsid w:val="009D5C06"/>
    <w:rsid w:val="009D6422"/>
    <w:rsid w:val="009D6E45"/>
    <w:rsid w:val="009D7A38"/>
    <w:rsid w:val="009E07FC"/>
    <w:rsid w:val="009E091B"/>
    <w:rsid w:val="009E0F13"/>
    <w:rsid w:val="009E1605"/>
    <w:rsid w:val="009E185E"/>
    <w:rsid w:val="009E1D2D"/>
    <w:rsid w:val="009E2724"/>
    <w:rsid w:val="009E2A24"/>
    <w:rsid w:val="009E2F54"/>
    <w:rsid w:val="009E3208"/>
    <w:rsid w:val="009E336D"/>
    <w:rsid w:val="009E3C9E"/>
    <w:rsid w:val="009E4B4D"/>
    <w:rsid w:val="009E56F4"/>
    <w:rsid w:val="009E5796"/>
    <w:rsid w:val="009E5A81"/>
    <w:rsid w:val="009E5C08"/>
    <w:rsid w:val="009E5E27"/>
    <w:rsid w:val="009E62FC"/>
    <w:rsid w:val="009E7231"/>
    <w:rsid w:val="009E775F"/>
    <w:rsid w:val="009E7988"/>
    <w:rsid w:val="009F0D32"/>
    <w:rsid w:val="009F0FCC"/>
    <w:rsid w:val="009F15B1"/>
    <w:rsid w:val="009F20FE"/>
    <w:rsid w:val="009F22CB"/>
    <w:rsid w:val="009F28E2"/>
    <w:rsid w:val="009F2F1B"/>
    <w:rsid w:val="009F3A83"/>
    <w:rsid w:val="009F3D74"/>
    <w:rsid w:val="009F43C4"/>
    <w:rsid w:val="009F4A4C"/>
    <w:rsid w:val="009F5F2F"/>
    <w:rsid w:val="009F6EA9"/>
    <w:rsid w:val="009F7F1A"/>
    <w:rsid w:val="00A00DF8"/>
    <w:rsid w:val="00A01516"/>
    <w:rsid w:val="00A02219"/>
    <w:rsid w:val="00A03128"/>
    <w:rsid w:val="00A032B7"/>
    <w:rsid w:val="00A0378E"/>
    <w:rsid w:val="00A038FC"/>
    <w:rsid w:val="00A03B26"/>
    <w:rsid w:val="00A040EC"/>
    <w:rsid w:val="00A04482"/>
    <w:rsid w:val="00A05615"/>
    <w:rsid w:val="00A05C03"/>
    <w:rsid w:val="00A06278"/>
    <w:rsid w:val="00A064F2"/>
    <w:rsid w:val="00A073FA"/>
    <w:rsid w:val="00A0744E"/>
    <w:rsid w:val="00A07FF6"/>
    <w:rsid w:val="00A113A6"/>
    <w:rsid w:val="00A11413"/>
    <w:rsid w:val="00A114AB"/>
    <w:rsid w:val="00A1187C"/>
    <w:rsid w:val="00A13FDE"/>
    <w:rsid w:val="00A151E7"/>
    <w:rsid w:val="00A152D1"/>
    <w:rsid w:val="00A15D73"/>
    <w:rsid w:val="00A15D8C"/>
    <w:rsid w:val="00A16442"/>
    <w:rsid w:val="00A16A41"/>
    <w:rsid w:val="00A1719F"/>
    <w:rsid w:val="00A1730B"/>
    <w:rsid w:val="00A17B93"/>
    <w:rsid w:val="00A215D7"/>
    <w:rsid w:val="00A216DE"/>
    <w:rsid w:val="00A21925"/>
    <w:rsid w:val="00A21A16"/>
    <w:rsid w:val="00A22393"/>
    <w:rsid w:val="00A224A5"/>
    <w:rsid w:val="00A224D7"/>
    <w:rsid w:val="00A22682"/>
    <w:rsid w:val="00A2295E"/>
    <w:rsid w:val="00A2297F"/>
    <w:rsid w:val="00A22C9D"/>
    <w:rsid w:val="00A230EC"/>
    <w:rsid w:val="00A235B3"/>
    <w:rsid w:val="00A239A9"/>
    <w:rsid w:val="00A2428B"/>
    <w:rsid w:val="00A244F3"/>
    <w:rsid w:val="00A25620"/>
    <w:rsid w:val="00A256EC"/>
    <w:rsid w:val="00A258F5"/>
    <w:rsid w:val="00A25B08"/>
    <w:rsid w:val="00A25E54"/>
    <w:rsid w:val="00A26689"/>
    <w:rsid w:val="00A266B8"/>
    <w:rsid w:val="00A2694C"/>
    <w:rsid w:val="00A27010"/>
    <w:rsid w:val="00A2756E"/>
    <w:rsid w:val="00A275C7"/>
    <w:rsid w:val="00A30612"/>
    <w:rsid w:val="00A30671"/>
    <w:rsid w:val="00A30C2E"/>
    <w:rsid w:val="00A32846"/>
    <w:rsid w:val="00A32A45"/>
    <w:rsid w:val="00A335F3"/>
    <w:rsid w:val="00A33E8A"/>
    <w:rsid w:val="00A3452C"/>
    <w:rsid w:val="00A3479C"/>
    <w:rsid w:val="00A347B6"/>
    <w:rsid w:val="00A34A06"/>
    <w:rsid w:val="00A3505A"/>
    <w:rsid w:val="00A35436"/>
    <w:rsid w:val="00A36587"/>
    <w:rsid w:val="00A36DA2"/>
    <w:rsid w:val="00A370A2"/>
    <w:rsid w:val="00A37E03"/>
    <w:rsid w:val="00A40886"/>
    <w:rsid w:val="00A40FE3"/>
    <w:rsid w:val="00A41988"/>
    <w:rsid w:val="00A4377E"/>
    <w:rsid w:val="00A43CC6"/>
    <w:rsid w:val="00A43E8E"/>
    <w:rsid w:val="00A4413F"/>
    <w:rsid w:val="00A44E8D"/>
    <w:rsid w:val="00A45B95"/>
    <w:rsid w:val="00A4609E"/>
    <w:rsid w:val="00A4677C"/>
    <w:rsid w:val="00A470AB"/>
    <w:rsid w:val="00A47294"/>
    <w:rsid w:val="00A47574"/>
    <w:rsid w:val="00A478AB"/>
    <w:rsid w:val="00A47A9B"/>
    <w:rsid w:val="00A47B0D"/>
    <w:rsid w:val="00A47ED9"/>
    <w:rsid w:val="00A50D94"/>
    <w:rsid w:val="00A50DDB"/>
    <w:rsid w:val="00A52B28"/>
    <w:rsid w:val="00A537F8"/>
    <w:rsid w:val="00A53925"/>
    <w:rsid w:val="00A54134"/>
    <w:rsid w:val="00A545E4"/>
    <w:rsid w:val="00A5535B"/>
    <w:rsid w:val="00A554A4"/>
    <w:rsid w:val="00A5590C"/>
    <w:rsid w:val="00A55B80"/>
    <w:rsid w:val="00A55D65"/>
    <w:rsid w:val="00A55F93"/>
    <w:rsid w:val="00A5748A"/>
    <w:rsid w:val="00A576F9"/>
    <w:rsid w:val="00A6005A"/>
    <w:rsid w:val="00A604AA"/>
    <w:rsid w:val="00A609B5"/>
    <w:rsid w:val="00A61A2D"/>
    <w:rsid w:val="00A61EFA"/>
    <w:rsid w:val="00A621A9"/>
    <w:rsid w:val="00A62B68"/>
    <w:rsid w:val="00A62D63"/>
    <w:rsid w:val="00A62E2F"/>
    <w:rsid w:val="00A62EE4"/>
    <w:rsid w:val="00A63587"/>
    <w:rsid w:val="00A63B59"/>
    <w:rsid w:val="00A63C06"/>
    <w:rsid w:val="00A657DC"/>
    <w:rsid w:val="00A662A4"/>
    <w:rsid w:val="00A672F1"/>
    <w:rsid w:val="00A679E0"/>
    <w:rsid w:val="00A67E2E"/>
    <w:rsid w:val="00A70365"/>
    <w:rsid w:val="00A7094D"/>
    <w:rsid w:val="00A71887"/>
    <w:rsid w:val="00A71F0B"/>
    <w:rsid w:val="00A727A8"/>
    <w:rsid w:val="00A72E87"/>
    <w:rsid w:val="00A733BB"/>
    <w:rsid w:val="00A734C2"/>
    <w:rsid w:val="00A734C4"/>
    <w:rsid w:val="00A73996"/>
    <w:rsid w:val="00A73CE1"/>
    <w:rsid w:val="00A74260"/>
    <w:rsid w:val="00A74972"/>
    <w:rsid w:val="00A74F55"/>
    <w:rsid w:val="00A75A90"/>
    <w:rsid w:val="00A76A73"/>
    <w:rsid w:val="00A76BCB"/>
    <w:rsid w:val="00A777F4"/>
    <w:rsid w:val="00A77AC2"/>
    <w:rsid w:val="00A77C9D"/>
    <w:rsid w:val="00A77CF2"/>
    <w:rsid w:val="00A77DC4"/>
    <w:rsid w:val="00A803D8"/>
    <w:rsid w:val="00A804A7"/>
    <w:rsid w:val="00A810AF"/>
    <w:rsid w:val="00A816C7"/>
    <w:rsid w:val="00A82E57"/>
    <w:rsid w:val="00A83169"/>
    <w:rsid w:val="00A843A6"/>
    <w:rsid w:val="00A85040"/>
    <w:rsid w:val="00A862C9"/>
    <w:rsid w:val="00A86DBE"/>
    <w:rsid w:val="00A86F22"/>
    <w:rsid w:val="00A875E9"/>
    <w:rsid w:val="00A875F0"/>
    <w:rsid w:val="00A8768C"/>
    <w:rsid w:val="00A876DC"/>
    <w:rsid w:val="00A87A1E"/>
    <w:rsid w:val="00A9094E"/>
    <w:rsid w:val="00A925CB"/>
    <w:rsid w:val="00A92DBD"/>
    <w:rsid w:val="00A938AC"/>
    <w:rsid w:val="00A9473A"/>
    <w:rsid w:val="00A94DB3"/>
    <w:rsid w:val="00A95803"/>
    <w:rsid w:val="00A95F7C"/>
    <w:rsid w:val="00A95F8E"/>
    <w:rsid w:val="00A96297"/>
    <w:rsid w:val="00A9630E"/>
    <w:rsid w:val="00A967BD"/>
    <w:rsid w:val="00A96824"/>
    <w:rsid w:val="00AA0A28"/>
    <w:rsid w:val="00AA0A5D"/>
    <w:rsid w:val="00AA1276"/>
    <w:rsid w:val="00AA20A4"/>
    <w:rsid w:val="00AA21A7"/>
    <w:rsid w:val="00AA26B8"/>
    <w:rsid w:val="00AA2883"/>
    <w:rsid w:val="00AA2AB7"/>
    <w:rsid w:val="00AA30DA"/>
    <w:rsid w:val="00AA3671"/>
    <w:rsid w:val="00AA631D"/>
    <w:rsid w:val="00AA63CA"/>
    <w:rsid w:val="00AA6742"/>
    <w:rsid w:val="00AA6A8C"/>
    <w:rsid w:val="00AA6CE4"/>
    <w:rsid w:val="00AA6D72"/>
    <w:rsid w:val="00AA75FD"/>
    <w:rsid w:val="00AA7CD5"/>
    <w:rsid w:val="00AA7CD8"/>
    <w:rsid w:val="00AA7D87"/>
    <w:rsid w:val="00AB02EA"/>
    <w:rsid w:val="00AB035E"/>
    <w:rsid w:val="00AB1382"/>
    <w:rsid w:val="00AB1538"/>
    <w:rsid w:val="00AB2234"/>
    <w:rsid w:val="00AB2738"/>
    <w:rsid w:val="00AB38C5"/>
    <w:rsid w:val="00AB4B92"/>
    <w:rsid w:val="00AB4C57"/>
    <w:rsid w:val="00AB5088"/>
    <w:rsid w:val="00AB5533"/>
    <w:rsid w:val="00AB5D50"/>
    <w:rsid w:val="00AB697C"/>
    <w:rsid w:val="00AB7216"/>
    <w:rsid w:val="00AC0732"/>
    <w:rsid w:val="00AC0FCE"/>
    <w:rsid w:val="00AC26FD"/>
    <w:rsid w:val="00AC2CED"/>
    <w:rsid w:val="00AC3154"/>
    <w:rsid w:val="00AC3352"/>
    <w:rsid w:val="00AC3849"/>
    <w:rsid w:val="00AC4CD2"/>
    <w:rsid w:val="00AC5909"/>
    <w:rsid w:val="00AC60CE"/>
    <w:rsid w:val="00AC6613"/>
    <w:rsid w:val="00AC6AED"/>
    <w:rsid w:val="00AC7567"/>
    <w:rsid w:val="00AC79B8"/>
    <w:rsid w:val="00AC7C23"/>
    <w:rsid w:val="00AC7F85"/>
    <w:rsid w:val="00AD0230"/>
    <w:rsid w:val="00AD0FAD"/>
    <w:rsid w:val="00AD1893"/>
    <w:rsid w:val="00AD1F1A"/>
    <w:rsid w:val="00AD21BD"/>
    <w:rsid w:val="00AD2483"/>
    <w:rsid w:val="00AD25CD"/>
    <w:rsid w:val="00AD3432"/>
    <w:rsid w:val="00AD3523"/>
    <w:rsid w:val="00AD3CA2"/>
    <w:rsid w:val="00AD45BF"/>
    <w:rsid w:val="00AD5216"/>
    <w:rsid w:val="00AD5B1C"/>
    <w:rsid w:val="00AD642E"/>
    <w:rsid w:val="00AD6828"/>
    <w:rsid w:val="00AD7B61"/>
    <w:rsid w:val="00AE0191"/>
    <w:rsid w:val="00AE0444"/>
    <w:rsid w:val="00AE04D0"/>
    <w:rsid w:val="00AE08AE"/>
    <w:rsid w:val="00AE0929"/>
    <w:rsid w:val="00AE1109"/>
    <w:rsid w:val="00AE1D4D"/>
    <w:rsid w:val="00AE2044"/>
    <w:rsid w:val="00AE249F"/>
    <w:rsid w:val="00AE297B"/>
    <w:rsid w:val="00AE36F9"/>
    <w:rsid w:val="00AE3BBB"/>
    <w:rsid w:val="00AE41B2"/>
    <w:rsid w:val="00AE572B"/>
    <w:rsid w:val="00AE6327"/>
    <w:rsid w:val="00AF037E"/>
    <w:rsid w:val="00AF18B2"/>
    <w:rsid w:val="00AF1B93"/>
    <w:rsid w:val="00AF2500"/>
    <w:rsid w:val="00AF2E3C"/>
    <w:rsid w:val="00AF3254"/>
    <w:rsid w:val="00AF36A5"/>
    <w:rsid w:val="00AF3B58"/>
    <w:rsid w:val="00AF3FB5"/>
    <w:rsid w:val="00AF49D6"/>
    <w:rsid w:val="00AF49EF"/>
    <w:rsid w:val="00AF4DE8"/>
    <w:rsid w:val="00AF5CCB"/>
    <w:rsid w:val="00AF60D6"/>
    <w:rsid w:val="00AF715B"/>
    <w:rsid w:val="00AF74FF"/>
    <w:rsid w:val="00AF7B03"/>
    <w:rsid w:val="00B001F4"/>
    <w:rsid w:val="00B0021F"/>
    <w:rsid w:val="00B00295"/>
    <w:rsid w:val="00B00518"/>
    <w:rsid w:val="00B007E8"/>
    <w:rsid w:val="00B00805"/>
    <w:rsid w:val="00B00D6B"/>
    <w:rsid w:val="00B0113A"/>
    <w:rsid w:val="00B02D01"/>
    <w:rsid w:val="00B02DAE"/>
    <w:rsid w:val="00B0311B"/>
    <w:rsid w:val="00B039AD"/>
    <w:rsid w:val="00B03F4E"/>
    <w:rsid w:val="00B04278"/>
    <w:rsid w:val="00B04E38"/>
    <w:rsid w:val="00B057B7"/>
    <w:rsid w:val="00B07B99"/>
    <w:rsid w:val="00B07DDF"/>
    <w:rsid w:val="00B10282"/>
    <w:rsid w:val="00B10E2D"/>
    <w:rsid w:val="00B11012"/>
    <w:rsid w:val="00B114B7"/>
    <w:rsid w:val="00B11D54"/>
    <w:rsid w:val="00B120B8"/>
    <w:rsid w:val="00B128C2"/>
    <w:rsid w:val="00B12DF5"/>
    <w:rsid w:val="00B12EBA"/>
    <w:rsid w:val="00B13875"/>
    <w:rsid w:val="00B13D68"/>
    <w:rsid w:val="00B14860"/>
    <w:rsid w:val="00B15236"/>
    <w:rsid w:val="00B155FE"/>
    <w:rsid w:val="00B15A7B"/>
    <w:rsid w:val="00B15AB6"/>
    <w:rsid w:val="00B15E6D"/>
    <w:rsid w:val="00B1630C"/>
    <w:rsid w:val="00B16511"/>
    <w:rsid w:val="00B1654C"/>
    <w:rsid w:val="00B16ADF"/>
    <w:rsid w:val="00B176C0"/>
    <w:rsid w:val="00B204CA"/>
    <w:rsid w:val="00B217DB"/>
    <w:rsid w:val="00B2191C"/>
    <w:rsid w:val="00B21D0C"/>
    <w:rsid w:val="00B22450"/>
    <w:rsid w:val="00B22895"/>
    <w:rsid w:val="00B22C9F"/>
    <w:rsid w:val="00B22D71"/>
    <w:rsid w:val="00B247E5"/>
    <w:rsid w:val="00B24812"/>
    <w:rsid w:val="00B24CE2"/>
    <w:rsid w:val="00B25209"/>
    <w:rsid w:val="00B263CA"/>
    <w:rsid w:val="00B264D0"/>
    <w:rsid w:val="00B267A0"/>
    <w:rsid w:val="00B269B8"/>
    <w:rsid w:val="00B26C0D"/>
    <w:rsid w:val="00B27262"/>
    <w:rsid w:val="00B273BA"/>
    <w:rsid w:val="00B27B4D"/>
    <w:rsid w:val="00B30993"/>
    <w:rsid w:val="00B30D1B"/>
    <w:rsid w:val="00B30DE6"/>
    <w:rsid w:val="00B312D6"/>
    <w:rsid w:val="00B3135F"/>
    <w:rsid w:val="00B3190A"/>
    <w:rsid w:val="00B31EF0"/>
    <w:rsid w:val="00B32066"/>
    <w:rsid w:val="00B32D83"/>
    <w:rsid w:val="00B32EE1"/>
    <w:rsid w:val="00B33123"/>
    <w:rsid w:val="00B331B9"/>
    <w:rsid w:val="00B3375B"/>
    <w:rsid w:val="00B3394A"/>
    <w:rsid w:val="00B33B1D"/>
    <w:rsid w:val="00B34B2C"/>
    <w:rsid w:val="00B34F0E"/>
    <w:rsid w:val="00B35033"/>
    <w:rsid w:val="00B35058"/>
    <w:rsid w:val="00B350D1"/>
    <w:rsid w:val="00B35A37"/>
    <w:rsid w:val="00B3654F"/>
    <w:rsid w:val="00B365E6"/>
    <w:rsid w:val="00B36A21"/>
    <w:rsid w:val="00B37197"/>
    <w:rsid w:val="00B37925"/>
    <w:rsid w:val="00B37AAD"/>
    <w:rsid w:val="00B37E7F"/>
    <w:rsid w:val="00B402AB"/>
    <w:rsid w:val="00B41211"/>
    <w:rsid w:val="00B415FB"/>
    <w:rsid w:val="00B416C5"/>
    <w:rsid w:val="00B42F01"/>
    <w:rsid w:val="00B43180"/>
    <w:rsid w:val="00B43EA6"/>
    <w:rsid w:val="00B45378"/>
    <w:rsid w:val="00B45760"/>
    <w:rsid w:val="00B45860"/>
    <w:rsid w:val="00B46049"/>
    <w:rsid w:val="00B4641F"/>
    <w:rsid w:val="00B464EA"/>
    <w:rsid w:val="00B46560"/>
    <w:rsid w:val="00B46960"/>
    <w:rsid w:val="00B469CA"/>
    <w:rsid w:val="00B46AB0"/>
    <w:rsid w:val="00B47914"/>
    <w:rsid w:val="00B47B82"/>
    <w:rsid w:val="00B47BEB"/>
    <w:rsid w:val="00B501B0"/>
    <w:rsid w:val="00B502CE"/>
    <w:rsid w:val="00B50C31"/>
    <w:rsid w:val="00B51EEC"/>
    <w:rsid w:val="00B528FA"/>
    <w:rsid w:val="00B52F8B"/>
    <w:rsid w:val="00B530FE"/>
    <w:rsid w:val="00B53B24"/>
    <w:rsid w:val="00B53C6A"/>
    <w:rsid w:val="00B54059"/>
    <w:rsid w:val="00B55390"/>
    <w:rsid w:val="00B5540A"/>
    <w:rsid w:val="00B5617A"/>
    <w:rsid w:val="00B56C04"/>
    <w:rsid w:val="00B56CB9"/>
    <w:rsid w:val="00B57256"/>
    <w:rsid w:val="00B57547"/>
    <w:rsid w:val="00B57C78"/>
    <w:rsid w:val="00B60A9F"/>
    <w:rsid w:val="00B60E9A"/>
    <w:rsid w:val="00B6102E"/>
    <w:rsid w:val="00B61539"/>
    <w:rsid w:val="00B61E40"/>
    <w:rsid w:val="00B62841"/>
    <w:rsid w:val="00B62969"/>
    <w:rsid w:val="00B6396F"/>
    <w:rsid w:val="00B6444D"/>
    <w:rsid w:val="00B646BD"/>
    <w:rsid w:val="00B656A3"/>
    <w:rsid w:val="00B6577E"/>
    <w:rsid w:val="00B65E6E"/>
    <w:rsid w:val="00B6615C"/>
    <w:rsid w:val="00B6637D"/>
    <w:rsid w:val="00B66902"/>
    <w:rsid w:val="00B70B8A"/>
    <w:rsid w:val="00B70E0E"/>
    <w:rsid w:val="00B70E51"/>
    <w:rsid w:val="00B725BE"/>
    <w:rsid w:val="00B72968"/>
    <w:rsid w:val="00B72F40"/>
    <w:rsid w:val="00B73EB2"/>
    <w:rsid w:val="00B740AE"/>
    <w:rsid w:val="00B742EA"/>
    <w:rsid w:val="00B74719"/>
    <w:rsid w:val="00B74C84"/>
    <w:rsid w:val="00B751A3"/>
    <w:rsid w:val="00B75916"/>
    <w:rsid w:val="00B75C75"/>
    <w:rsid w:val="00B75EA7"/>
    <w:rsid w:val="00B76138"/>
    <w:rsid w:val="00B76743"/>
    <w:rsid w:val="00B77715"/>
    <w:rsid w:val="00B77FA1"/>
    <w:rsid w:val="00B805BE"/>
    <w:rsid w:val="00B8077D"/>
    <w:rsid w:val="00B80909"/>
    <w:rsid w:val="00B810D0"/>
    <w:rsid w:val="00B810F6"/>
    <w:rsid w:val="00B81762"/>
    <w:rsid w:val="00B81850"/>
    <w:rsid w:val="00B81C39"/>
    <w:rsid w:val="00B81D67"/>
    <w:rsid w:val="00B82068"/>
    <w:rsid w:val="00B82706"/>
    <w:rsid w:val="00B82B54"/>
    <w:rsid w:val="00B83653"/>
    <w:rsid w:val="00B85956"/>
    <w:rsid w:val="00B85AF8"/>
    <w:rsid w:val="00B85F5E"/>
    <w:rsid w:val="00B863FD"/>
    <w:rsid w:val="00B8719A"/>
    <w:rsid w:val="00B87342"/>
    <w:rsid w:val="00B877A1"/>
    <w:rsid w:val="00B90055"/>
    <w:rsid w:val="00B90169"/>
    <w:rsid w:val="00B912ED"/>
    <w:rsid w:val="00B9143C"/>
    <w:rsid w:val="00B91760"/>
    <w:rsid w:val="00B92659"/>
    <w:rsid w:val="00B92E42"/>
    <w:rsid w:val="00B93470"/>
    <w:rsid w:val="00B936F8"/>
    <w:rsid w:val="00B93ACD"/>
    <w:rsid w:val="00B93F35"/>
    <w:rsid w:val="00B94ED5"/>
    <w:rsid w:val="00B95264"/>
    <w:rsid w:val="00B95CC2"/>
    <w:rsid w:val="00B95E4D"/>
    <w:rsid w:val="00B95F1B"/>
    <w:rsid w:val="00B9615C"/>
    <w:rsid w:val="00B9695F"/>
    <w:rsid w:val="00BA0D60"/>
    <w:rsid w:val="00BA1E23"/>
    <w:rsid w:val="00BA2A11"/>
    <w:rsid w:val="00BA2D5A"/>
    <w:rsid w:val="00BA3993"/>
    <w:rsid w:val="00BA4259"/>
    <w:rsid w:val="00BA4A47"/>
    <w:rsid w:val="00BA5E87"/>
    <w:rsid w:val="00BA69F9"/>
    <w:rsid w:val="00BA74FA"/>
    <w:rsid w:val="00BA7A5F"/>
    <w:rsid w:val="00BB07FB"/>
    <w:rsid w:val="00BB0E7A"/>
    <w:rsid w:val="00BB1E84"/>
    <w:rsid w:val="00BB27E5"/>
    <w:rsid w:val="00BB2D65"/>
    <w:rsid w:val="00BB3DA4"/>
    <w:rsid w:val="00BB4113"/>
    <w:rsid w:val="00BB4598"/>
    <w:rsid w:val="00BB45DC"/>
    <w:rsid w:val="00BB47BC"/>
    <w:rsid w:val="00BB48AC"/>
    <w:rsid w:val="00BB4ECA"/>
    <w:rsid w:val="00BB4FA9"/>
    <w:rsid w:val="00BB589A"/>
    <w:rsid w:val="00BB6677"/>
    <w:rsid w:val="00BB7C53"/>
    <w:rsid w:val="00BB7D35"/>
    <w:rsid w:val="00BB7D5C"/>
    <w:rsid w:val="00BC19C8"/>
    <w:rsid w:val="00BC2192"/>
    <w:rsid w:val="00BC260E"/>
    <w:rsid w:val="00BC33B8"/>
    <w:rsid w:val="00BC399A"/>
    <w:rsid w:val="00BC3F50"/>
    <w:rsid w:val="00BC4680"/>
    <w:rsid w:val="00BC4D5A"/>
    <w:rsid w:val="00BC5482"/>
    <w:rsid w:val="00BC672D"/>
    <w:rsid w:val="00BC6D2C"/>
    <w:rsid w:val="00BC7D73"/>
    <w:rsid w:val="00BD04A0"/>
    <w:rsid w:val="00BD19C8"/>
    <w:rsid w:val="00BD207A"/>
    <w:rsid w:val="00BD27DE"/>
    <w:rsid w:val="00BD2E8F"/>
    <w:rsid w:val="00BD2F15"/>
    <w:rsid w:val="00BD36DA"/>
    <w:rsid w:val="00BD38BB"/>
    <w:rsid w:val="00BD3BE1"/>
    <w:rsid w:val="00BD47F5"/>
    <w:rsid w:val="00BD501F"/>
    <w:rsid w:val="00BD5620"/>
    <w:rsid w:val="00BD5926"/>
    <w:rsid w:val="00BD594D"/>
    <w:rsid w:val="00BD5EDF"/>
    <w:rsid w:val="00BD63D8"/>
    <w:rsid w:val="00BD6D57"/>
    <w:rsid w:val="00BD6F90"/>
    <w:rsid w:val="00BD6FE3"/>
    <w:rsid w:val="00BD78AD"/>
    <w:rsid w:val="00BD7AEE"/>
    <w:rsid w:val="00BE011C"/>
    <w:rsid w:val="00BE04FD"/>
    <w:rsid w:val="00BE05C6"/>
    <w:rsid w:val="00BE179B"/>
    <w:rsid w:val="00BE1CD7"/>
    <w:rsid w:val="00BE2346"/>
    <w:rsid w:val="00BE2750"/>
    <w:rsid w:val="00BE2F28"/>
    <w:rsid w:val="00BE39BE"/>
    <w:rsid w:val="00BE3E6F"/>
    <w:rsid w:val="00BE44FD"/>
    <w:rsid w:val="00BE4948"/>
    <w:rsid w:val="00BE5A5E"/>
    <w:rsid w:val="00BE5D29"/>
    <w:rsid w:val="00BE6675"/>
    <w:rsid w:val="00BE6820"/>
    <w:rsid w:val="00BE69B9"/>
    <w:rsid w:val="00BE6A9E"/>
    <w:rsid w:val="00BE706D"/>
    <w:rsid w:val="00BE71CE"/>
    <w:rsid w:val="00BE72FC"/>
    <w:rsid w:val="00BE74F4"/>
    <w:rsid w:val="00BF0215"/>
    <w:rsid w:val="00BF1403"/>
    <w:rsid w:val="00BF1D94"/>
    <w:rsid w:val="00BF2A7D"/>
    <w:rsid w:val="00BF2C49"/>
    <w:rsid w:val="00BF3900"/>
    <w:rsid w:val="00BF3CBB"/>
    <w:rsid w:val="00BF46D4"/>
    <w:rsid w:val="00BF4A01"/>
    <w:rsid w:val="00BF4DE0"/>
    <w:rsid w:val="00BF4E0B"/>
    <w:rsid w:val="00BF5803"/>
    <w:rsid w:val="00BF5D81"/>
    <w:rsid w:val="00BF6A89"/>
    <w:rsid w:val="00BF6F6B"/>
    <w:rsid w:val="00BF715F"/>
    <w:rsid w:val="00BF77CD"/>
    <w:rsid w:val="00BF7AE0"/>
    <w:rsid w:val="00BF7F4B"/>
    <w:rsid w:val="00C01174"/>
    <w:rsid w:val="00C02234"/>
    <w:rsid w:val="00C0309D"/>
    <w:rsid w:val="00C033E0"/>
    <w:rsid w:val="00C03DA6"/>
    <w:rsid w:val="00C04233"/>
    <w:rsid w:val="00C04A09"/>
    <w:rsid w:val="00C04BBA"/>
    <w:rsid w:val="00C04C32"/>
    <w:rsid w:val="00C0512D"/>
    <w:rsid w:val="00C05658"/>
    <w:rsid w:val="00C05F28"/>
    <w:rsid w:val="00C060DC"/>
    <w:rsid w:val="00C06636"/>
    <w:rsid w:val="00C06BB0"/>
    <w:rsid w:val="00C07345"/>
    <w:rsid w:val="00C0755E"/>
    <w:rsid w:val="00C10019"/>
    <w:rsid w:val="00C10745"/>
    <w:rsid w:val="00C1091D"/>
    <w:rsid w:val="00C1092A"/>
    <w:rsid w:val="00C10A8B"/>
    <w:rsid w:val="00C10C9A"/>
    <w:rsid w:val="00C110D6"/>
    <w:rsid w:val="00C118D3"/>
    <w:rsid w:val="00C1464F"/>
    <w:rsid w:val="00C14A13"/>
    <w:rsid w:val="00C16560"/>
    <w:rsid w:val="00C1662D"/>
    <w:rsid w:val="00C16ABA"/>
    <w:rsid w:val="00C16DC1"/>
    <w:rsid w:val="00C20300"/>
    <w:rsid w:val="00C20B41"/>
    <w:rsid w:val="00C20D04"/>
    <w:rsid w:val="00C2117E"/>
    <w:rsid w:val="00C21A29"/>
    <w:rsid w:val="00C21DC1"/>
    <w:rsid w:val="00C21E45"/>
    <w:rsid w:val="00C22120"/>
    <w:rsid w:val="00C22626"/>
    <w:rsid w:val="00C22D91"/>
    <w:rsid w:val="00C23CE2"/>
    <w:rsid w:val="00C23D55"/>
    <w:rsid w:val="00C24078"/>
    <w:rsid w:val="00C24A64"/>
    <w:rsid w:val="00C24E97"/>
    <w:rsid w:val="00C25749"/>
    <w:rsid w:val="00C257D1"/>
    <w:rsid w:val="00C25939"/>
    <w:rsid w:val="00C25A9C"/>
    <w:rsid w:val="00C26666"/>
    <w:rsid w:val="00C26D8B"/>
    <w:rsid w:val="00C2763A"/>
    <w:rsid w:val="00C27A28"/>
    <w:rsid w:val="00C27C11"/>
    <w:rsid w:val="00C27F39"/>
    <w:rsid w:val="00C309CD"/>
    <w:rsid w:val="00C315B9"/>
    <w:rsid w:val="00C3165E"/>
    <w:rsid w:val="00C31B15"/>
    <w:rsid w:val="00C31FB5"/>
    <w:rsid w:val="00C32CC1"/>
    <w:rsid w:val="00C33065"/>
    <w:rsid w:val="00C34262"/>
    <w:rsid w:val="00C34BE3"/>
    <w:rsid w:val="00C35684"/>
    <w:rsid w:val="00C359ED"/>
    <w:rsid w:val="00C35DE2"/>
    <w:rsid w:val="00C35E39"/>
    <w:rsid w:val="00C35E80"/>
    <w:rsid w:val="00C35EC0"/>
    <w:rsid w:val="00C3685E"/>
    <w:rsid w:val="00C36AB8"/>
    <w:rsid w:val="00C401DA"/>
    <w:rsid w:val="00C406B9"/>
    <w:rsid w:val="00C40A8B"/>
    <w:rsid w:val="00C41317"/>
    <w:rsid w:val="00C41343"/>
    <w:rsid w:val="00C419C6"/>
    <w:rsid w:val="00C41E61"/>
    <w:rsid w:val="00C42BCE"/>
    <w:rsid w:val="00C42C44"/>
    <w:rsid w:val="00C440CB"/>
    <w:rsid w:val="00C447C5"/>
    <w:rsid w:val="00C45D2E"/>
    <w:rsid w:val="00C4608E"/>
    <w:rsid w:val="00C47ACB"/>
    <w:rsid w:val="00C47F30"/>
    <w:rsid w:val="00C50787"/>
    <w:rsid w:val="00C50BBA"/>
    <w:rsid w:val="00C51219"/>
    <w:rsid w:val="00C527AB"/>
    <w:rsid w:val="00C52889"/>
    <w:rsid w:val="00C53AC4"/>
    <w:rsid w:val="00C53F77"/>
    <w:rsid w:val="00C53F7C"/>
    <w:rsid w:val="00C5402A"/>
    <w:rsid w:val="00C54690"/>
    <w:rsid w:val="00C549B5"/>
    <w:rsid w:val="00C55101"/>
    <w:rsid w:val="00C56FF5"/>
    <w:rsid w:val="00C572CD"/>
    <w:rsid w:val="00C57C1B"/>
    <w:rsid w:val="00C57CC9"/>
    <w:rsid w:val="00C60034"/>
    <w:rsid w:val="00C606ED"/>
    <w:rsid w:val="00C60A58"/>
    <w:rsid w:val="00C60E0E"/>
    <w:rsid w:val="00C61164"/>
    <w:rsid w:val="00C61678"/>
    <w:rsid w:val="00C619B9"/>
    <w:rsid w:val="00C61E52"/>
    <w:rsid w:val="00C6232E"/>
    <w:rsid w:val="00C62635"/>
    <w:rsid w:val="00C641FE"/>
    <w:rsid w:val="00C64577"/>
    <w:rsid w:val="00C64B81"/>
    <w:rsid w:val="00C64C19"/>
    <w:rsid w:val="00C64CFE"/>
    <w:rsid w:val="00C6524B"/>
    <w:rsid w:val="00C65272"/>
    <w:rsid w:val="00C6636D"/>
    <w:rsid w:val="00C67183"/>
    <w:rsid w:val="00C67883"/>
    <w:rsid w:val="00C67A7D"/>
    <w:rsid w:val="00C67B6C"/>
    <w:rsid w:val="00C701D9"/>
    <w:rsid w:val="00C70613"/>
    <w:rsid w:val="00C70913"/>
    <w:rsid w:val="00C70AC8"/>
    <w:rsid w:val="00C7108E"/>
    <w:rsid w:val="00C726D3"/>
    <w:rsid w:val="00C72885"/>
    <w:rsid w:val="00C72E50"/>
    <w:rsid w:val="00C73E2E"/>
    <w:rsid w:val="00C74E1D"/>
    <w:rsid w:val="00C74EBD"/>
    <w:rsid w:val="00C7507A"/>
    <w:rsid w:val="00C7566D"/>
    <w:rsid w:val="00C75A40"/>
    <w:rsid w:val="00C75C24"/>
    <w:rsid w:val="00C76466"/>
    <w:rsid w:val="00C769EB"/>
    <w:rsid w:val="00C7797F"/>
    <w:rsid w:val="00C81B8A"/>
    <w:rsid w:val="00C8251B"/>
    <w:rsid w:val="00C82676"/>
    <w:rsid w:val="00C8267E"/>
    <w:rsid w:val="00C82D46"/>
    <w:rsid w:val="00C830D4"/>
    <w:rsid w:val="00C83CE5"/>
    <w:rsid w:val="00C83EA9"/>
    <w:rsid w:val="00C845D4"/>
    <w:rsid w:val="00C854DF"/>
    <w:rsid w:val="00C85D69"/>
    <w:rsid w:val="00C85E86"/>
    <w:rsid w:val="00C86582"/>
    <w:rsid w:val="00C86883"/>
    <w:rsid w:val="00C86F4F"/>
    <w:rsid w:val="00C874B6"/>
    <w:rsid w:val="00C87B42"/>
    <w:rsid w:val="00C901AB"/>
    <w:rsid w:val="00C90511"/>
    <w:rsid w:val="00C90AFD"/>
    <w:rsid w:val="00C90B5D"/>
    <w:rsid w:val="00C91019"/>
    <w:rsid w:val="00C91A22"/>
    <w:rsid w:val="00C91F69"/>
    <w:rsid w:val="00C93B32"/>
    <w:rsid w:val="00C93BB7"/>
    <w:rsid w:val="00C946BB"/>
    <w:rsid w:val="00C94C59"/>
    <w:rsid w:val="00C9586F"/>
    <w:rsid w:val="00C95FE9"/>
    <w:rsid w:val="00C96440"/>
    <w:rsid w:val="00C96E61"/>
    <w:rsid w:val="00C97AB1"/>
    <w:rsid w:val="00CA065B"/>
    <w:rsid w:val="00CA0A1E"/>
    <w:rsid w:val="00CA0AE6"/>
    <w:rsid w:val="00CA0C86"/>
    <w:rsid w:val="00CA109A"/>
    <w:rsid w:val="00CA1DF1"/>
    <w:rsid w:val="00CA253D"/>
    <w:rsid w:val="00CA2637"/>
    <w:rsid w:val="00CA33F1"/>
    <w:rsid w:val="00CA3EB3"/>
    <w:rsid w:val="00CA419A"/>
    <w:rsid w:val="00CA485B"/>
    <w:rsid w:val="00CA491C"/>
    <w:rsid w:val="00CA4C37"/>
    <w:rsid w:val="00CA4F5E"/>
    <w:rsid w:val="00CA5631"/>
    <w:rsid w:val="00CA5C31"/>
    <w:rsid w:val="00CA5D99"/>
    <w:rsid w:val="00CA5F51"/>
    <w:rsid w:val="00CA6DA7"/>
    <w:rsid w:val="00CA745F"/>
    <w:rsid w:val="00CA7C1D"/>
    <w:rsid w:val="00CB0C6D"/>
    <w:rsid w:val="00CB18F7"/>
    <w:rsid w:val="00CB1CB2"/>
    <w:rsid w:val="00CB32D6"/>
    <w:rsid w:val="00CB447D"/>
    <w:rsid w:val="00CB5F06"/>
    <w:rsid w:val="00CB68E7"/>
    <w:rsid w:val="00CB6C16"/>
    <w:rsid w:val="00CB7D2E"/>
    <w:rsid w:val="00CB7F14"/>
    <w:rsid w:val="00CC0834"/>
    <w:rsid w:val="00CC0C33"/>
    <w:rsid w:val="00CC20A2"/>
    <w:rsid w:val="00CC2FE3"/>
    <w:rsid w:val="00CC323D"/>
    <w:rsid w:val="00CC3731"/>
    <w:rsid w:val="00CC497F"/>
    <w:rsid w:val="00CC4BF1"/>
    <w:rsid w:val="00CC6339"/>
    <w:rsid w:val="00CC693A"/>
    <w:rsid w:val="00CC6FD3"/>
    <w:rsid w:val="00CC7470"/>
    <w:rsid w:val="00CD0982"/>
    <w:rsid w:val="00CD1561"/>
    <w:rsid w:val="00CD1B33"/>
    <w:rsid w:val="00CD277A"/>
    <w:rsid w:val="00CD2BDE"/>
    <w:rsid w:val="00CD2DDB"/>
    <w:rsid w:val="00CD322D"/>
    <w:rsid w:val="00CD3234"/>
    <w:rsid w:val="00CD3EEA"/>
    <w:rsid w:val="00CD4A3F"/>
    <w:rsid w:val="00CD5774"/>
    <w:rsid w:val="00CD5E3B"/>
    <w:rsid w:val="00CD6AD8"/>
    <w:rsid w:val="00CD6D77"/>
    <w:rsid w:val="00CD793D"/>
    <w:rsid w:val="00CD7AE0"/>
    <w:rsid w:val="00CD7ED3"/>
    <w:rsid w:val="00CE0434"/>
    <w:rsid w:val="00CE08AD"/>
    <w:rsid w:val="00CE0E95"/>
    <w:rsid w:val="00CE16FE"/>
    <w:rsid w:val="00CE1A56"/>
    <w:rsid w:val="00CE1EDF"/>
    <w:rsid w:val="00CE1F1B"/>
    <w:rsid w:val="00CE20BF"/>
    <w:rsid w:val="00CE219F"/>
    <w:rsid w:val="00CE2B0E"/>
    <w:rsid w:val="00CE2C4B"/>
    <w:rsid w:val="00CE2E47"/>
    <w:rsid w:val="00CE324D"/>
    <w:rsid w:val="00CE3336"/>
    <w:rsid w:val="00CE3C31"/>
    <w:rsid w:val="00CE3C85"/>
    <w:rsid w:val="00CE3CCB"/>
    <w:rsid w:val="00CE3E47"/>
    <w:rsid w:val="00CE4888"/>
    <w:rsid w:val="00CE4C8A"/>
    <w:rsid w:val="00CE6AC8"/>
    <w:rsid w:val="00CE6B55"/>
    <w:rsid w:val="00CE7A36"/>
    <w:rsid w:val="00CE7C92"/>
    <w:rsid w:val="00CF0838"/>
    <w:rsid w:val="00CF0968"/>
    <w:rsid w:val="00CF1886"/>
    <w:rsid w:val="00CF193A"/>
    <w:rsid w:val="00CF1C12"/>
    <w:rsid w:val="00CF1F39"/>
    <w:rsid w:val="00CF1FC3"/>
    <w:rsid w:val="00CF2C13"/>
    <w:rsid w:val="00CF3B5B"/>
    <w:rsid w:val="00CF3F1C"/>
    <w:rsid w:val="00CF3FDD"/>
    <w:rsid w:val="00CF480A"/>
    <w:rsid w:val="00CF4F4F"/>
    <w:rsid w:val="00CF5288"/>
    <w:rsid w:val="00CF752D"/>
    <w:rsid w:val="00CF7794"/>
    <w:rsid w:val="00CF7A15"/>
    <w:rsid w:val="00D00780"/>
    <w:rsid w:val="00D009B8"/>
    <w:rsid w:val="00D00BCD"/>
    <w:rsid w:val="00D0170F"/>
    <w:rsid w:val="00D0259B"/>
    <w:rsid w:val="00D03F62"/>
    <w:rsid w:val="00D0512E"/>
    <w:rsid w:val="00D05C40"/>
    <w:rsid w:val="00D05F5C"/>
    <w:rsid w:val="00D0690E"/>
    <w:rsid w:val="00D06AFD"/>
    <w:rsid w:val="00D10016"/>
    <w:rsid w:val="00D106CD"/>
    <w:rsid w:val="00D10AE0"/>
    <w:rsid w:val="00D10F10"/>
    <w:rsid w:val="00D119E6"/>
    <w:rsid w:val="00D11D99"/>
    <w:rsid w:val="00D1205F"/>
    <w:rsid w:val="00D12649"/>
    <w:rsid w:val="00D1265B"/>
    <w:rsid w:val="00D1429D"/>
    <w:rsid w:val="00D14C18"/>
    <w:rsid w:val="00D15117"/>
    <w:rsid w:val="00D15171"/>
    <w:rsid w:val="00D157B0"/>
    <w:rsid w:val="00D15887"/>
    <w:rsid w:val="00D159E7"/>
    <w:rsid w:val="00D15A2C"/>
    <w:rsid w:val="00D168E7"/>
    <w:rsid w:val="00D20479"/>
    <w:rsid w:val="00D2060D"/>
    <w:rsid w:val="00D208D4"/>
    <w:rsid w:val="00D21CC9"/>
    <w:rsid w:val="00D21CF8"/>
    <w:rsid w:val="00D21E98"/>
    <w:rsid w:val="00D21EB4"/>
    <w:rsid w:val="00D221AD"/>
    <w:rsid w:val="00D227D1"/>
    <w:rsid w:val="00D22846"/>
    <w:rsid w:val="00D2287E"/>
    <w:rsid w:val="00D229CA"/>
    <w:rsid w:val="00D23F89"/>
    <w:rsid w:val="00D24E11"/>
    <w:rsid w:val="00D25313"/>
    <w:rsid w:val="00D259F4"/>
    <w:rsid w:val="00D25B41"/>
    <w:rsid w:val="00D25D1A"/>
    <w:rsid w:val="00D3005C"/>
    <w:rsid w:val="00D308F1"/>
    <w:rsid w:val="00D30CE2"/>
    <w:rsid w:val="00D31345"/>
    <w:rsid w:val="00D314F9"/>
    <w:rsid w:val="00D317AF"/>
    <w:rsid w:val="00D31C84"/>
    <w:rsid w:val="00D31C99"/>
    <w:rsid w:val="00D31EE7"/>
    <w:rsid w:val="00D31F2A"/>
    <w:rsid w:val="00D329BE"/>
    <w:rsid w:val="00D32A56"/>
    <w:rsid w:val="00D331F2"/>
    <w:rsid w:val="00D3410F"/>
    <w:rsid w:val="00D3454A"/>
    <w:rsid w:val="00D3459E"/>
    <w:rsid w:val="00D3475B"/>
    <w:rsid w:val="00D353F7"/>
    <w:rsid w:val="00D3598E"/>
    <w:rsid w:val="00D35BA2"/>
    <w:rsid w:val="00D36464"/>
    <w:rsid w:val="00D366CD"/>
    <w:rsid w:val="00D375A7"/>
    <w:rsid w:val="00D37932"/>
    <w:rsid w:val="00D40438"/>
    <w:rsid w:val="00D4056B"/>
    <w:rsid w:val="00D408B3"/>
    <w:rsid w:val="00D414D4"/>
    <w:rsid w:val="00D427E8"/>
    <w:rsid w:val="00D42CB5"/>
    <w:rsid w:val="00D42ECD"/>
    <w:rsid w:val="00D43E15"/>
    <w:rsid w:val="00D4418E"/>
    <w:rsid w:val="00D442ED"/>
    <w:rsid w:val="00D44CC0"/>
    <w:rsid w:val="00D4549C"/>
    <w:rsid w:val="00D45FCF"/>
    <w:rsid w:val="00D46BAB"/>
    <w:rsid w:val="00D46BAC"/>
    <w:rsid w:val="00D47EE1"/>
    <w:rsid w:val="00D50A78"/>
    <w:rsid w:val="00D50BBE"/>
    <w:rsid w:val="00D5188B"/>
    <w:rsid w:val="00D518FF"/>
    <w:rsid w:val="00D51905"/>
    <w:rsid w:val="00D51C96"/>
    <w:rsid w:val="00D530D2"/>
    <w:rsid w:val="00D53387"/>
    <w:rsid w:val="00D5453C"/>
    <w:rsid w:val="00D5574A"/>
    <w:rsid w:val="00D56698"/>
    <w:rsid w:val="00D56D7B"/>
    <w:rsid w:val="00D56FCA"/>
    <w:rsid w:val="00D57180"/>
    <w:rsid w:val="00D5742C"/>
    <w:rsid w:val="00D5767B"/>
    <w:rsid w:val="00D578AA"/>
    <w:rsid w:val="00D57D24"/>
    <w:rsid w:val="00D60655"/>
    <w:rsid w:val="00D60B1F"/>
    <w:rsid w:val="00D61550"/>
    <w:rsid w:val="00D61B18"/>
    <w:rsid w:val="00D61FA3"/>
    <w:rsid w:val="00D61FE9"/>
    <w:rsid w:val="00D6209C"/>
    <w:rsid w:val="00D622FC"/>
    <w:rsid w:val="00D62436"/>
    <w:rsid w:val="00D62B26"/>
    <w:rsid w:val="00D62E46"/>
    <w:rsid w:val="00D6400C"/>
    <w:rsid w:val="00D645F2"/>
    <w:rsid w:val="00D6574E"/>
    <w:rsid w:val="00D65851"/>
    <w:rsid w:val="00D6604A"/>
    <w:rsid w:val="00D671E0"/>
    <w:rsid w:val="00D67947"/>
    <w:rsid w:val="00D7046F"/>
    <w:rsid w:val="00D707F2"/>
    <w:rsid w:val="00D712B3"/>
    <w:rsid w:val="00D716FA"/>
    <w:rsid w:val="00D71827"/>
    <w:rsid w:val="00D7230E"/>
    <w:rsid w:val="00D72A3E"/>
    <w:rsid w:val="00D72AE9"/>
    <w:rsid w:val="00D72D75"/>
    <w:rsid w:val="00D732F2"/>
    <w:rsid w:val="00D7467F"/>
    <w:rsid w:val="00D74A2B"/>
    <w:rsid w:val="00D74C07"/>
    <w:rsid w:val="00D76236"/>
    <w:rsid w:val="00D76E20"/>
    <w:rsid w:val="00D7708D"/>
    <w:rsid w:val="00D77207"/>
    <w:rsid w:val="00D77544"/>
    <w:rsid w:val="00D776FD"/>
    <w:rsid w:val="00D77922"/>
    <w:rsid w:val="00D77FB5"/>
    <w:rsid w:val="00D805AA"/>
    <w:rsid w:val="00D808E3"/>
    <w:rsid w:val="00D81733"/>
    <w:rsid w:val="00D817BE"/>
    <w:rsid w:val="00D82D50"/>
    <w:rsid w:val="00D830D4"/>
    <w:rsid w:val="00D84259"/>
    <w:rsid w:val="00D85196"/>
    <w:rsid w:val="00D852B0"/>
    <w:rsid w:val="00D85349"/>
    <w:rsid w:val="00D85EA3"/>
    <w:rsid w:val="00D860D8"/>
    <w:rsid w:val="00D860DC"/>
    <w:rsid w:val="00D86823"/>
    <w:rsid w:val="00D86BF1"/>
    <w:rsid w:val="00D87088"/>
    <w:rsid w:val="00D87257"/>
    <w:rsid w:val="00D872F4"/>
    <w:rsid w:val="00D87322"/>
    <w:rsid w:val="00D87D17"/>
    <w:rsid w:val="00D900EB"/>
    <w:rsid w:val="00D90972"/>
    <w:rsid w:val="00D909D8"/>
    <w:rsid w:val="00D90C84"/>
    <w:rsid w:val="00D91143"/>
    <w:rsid w:val="00D9123B"/>
    <w:rsid w:val="00D9147F"/>
    <w:rsid w:val="00D92E42"/>
    <w:rsid w:val="00D92F9E"/>
    <w:rsid w:val="00D934B2"/>
    <w:rsid w:val="00D9362E"/>
    <w:rsid w:val="00D93D93"/>
    <w:rsid w:val="00D9524C"/>
    <w:rsid w:val="00D95CE3"/>
    <w:rsid w:val="00D9610B"/>
    <w:rsid w:val="00D972AB"/>
    <w:rsid w:val="00D97A47"/>
    <w:rsid w:val="00DA0676"/>
    <w:rsid w:val="00DA085C"/>
    <w:rsid w:val="00DA0D43"/>
    <w:rsid w:val="00DA189B"/>
    <w:rsid w:val="00DA20B5"/>
    <w:rsid w:val="00DA21DC"/>
    <w:rsid w:val="00DA5239"/>
    <w:rsid w:val="00DA57AF"/>
    <w:rsid w:val="00DA633C"/>
    <w:rsid w:val="00DA71EA"/>
    <w:rsid w:val="00DA7662"/>
    <w:rsid w:val="00DB0AE8"/>
    <w:rsid w:val="00DB0EBB"/>
    <w:rsid w:val="00DB126E"/>
    <w:rsid w:val="00DB14B8"/>
    <w:rsid w:val="00DB15DF"/>
    <w:rsid w:val="00DB19C1"/>
    <w:rsid w:val="00DB1B56"/>
    <w:rsid w:val="00DB2885"/>
    <w:rsid w:val="00DB293A"/>
    <w:rsid w:val="00DB2B6F"/>
    <w:rsid w:val="00DB3614"/>
    <w:rsid w:val="00DB38EC"/>
    <w:rsid w:val="00DB3900"/>
    <w:rsid w:val="00DB3D65"/>
    <w:rsid w:val="00DB45F2"/>
    <w:rsid w:val="00DB4AA0"/>
    <w:rsid w:val="00DB4D84"/>
    <w:rsid w:val="00DB4D8D"/>
    <w:rsid w:val="00DB509F"/>
    <w:rsid w:val="00DB7049"/>
    <w:rsid w:val="00DB77EC"/>
    <w:rsid w:val="00DC08E2"/>
    <w:rsid w:val="00DC1782"/>
    <w:rsid w:val="00DC1E6D"/>
    <w:rsid w:val="00DC1EDA"/>
    <w:rsid w:val="00DC244A"/>
    <w:rsid w:val="00DC280F"/>
    <w:rsid w:val="00DC30E2"/>
    <w:rsid w:val="00DC3F66"/>
    <w:rsid w:val="00DC457D"/>
    <w:rsid w:val="00DC4B3E"/>
    <w:rsid w:val="00DC4F1A"/>
    <w:rsid w:val="00DC52C7"/>
    <w:rsid w:val="00DC5A16"/>
    <w:rsid w:val="00DC5F19"/>
    <w:rsid w:val="00DC70B4"/>
    <w:rsid w:val="00DC73B3"/>
    <w:rsid w:val="00DC7BB0"/>
    <w:rsid w:val="00DD0FFA"/>
    <w:rsid w:val="00DD1638"/>
    <w:rsid w:val="00DD1769"/>
    <w:rsid w:val="00DD1D5E"/>
    <w:rsid w:val="00DD2AF0"/>
    <w:rsid w:val="00DD31FE"/>
    <w:rsid w:val="00DD3852"/>
    <w:rsid w:val="00DD4027"/>
    <w:rsid w:val="00DD5195"/>
    <w:rsid w:val="00DD5299"/>
    <w:rsid w:val="00DD5651"/>
    <w:rsid w:val="00DD6B1D"/>
    <w:rsid w:val="00DD6C1A"/>
    <w:rsid w:val="00DD720B"/>
    <w:rsid w:val="00DD7775"/>
    <w:rsid w:val="00DE0387"/>
    <w:rsid w:val="00DE0448"/>
    <w:rsid w:val="00DE0612"/>
    <w:rsid w:val="00DE0CEA"/>
    <w:rsid w:val="00DE1166"/>
    <w:rsid w:val="00DE1ACA"/>
    <w:rsid w:val="00DE22D6"/>
    <w:rsid w:val="00DE24C1"/>
    <w:rsid w:val="00DE273E"/>
    <w:rsid w:val="00DE276D"/>
    <w:rsid w:val="00DE2BDD"/>
    <w:rsid w:val="00DE3401"/>
    <w:rsid w:val="00DE3C54"/>
    <w:rsid w:val="00DE4714"/>
    <w:rsid w:val="00DE49BF"/>
    <w:rsid w:val="00DE503A"/>
    <w:rsid w:val="00DE55D4"/>
    <w:rsid w:val="00DE5D51"/>
    <w:rsid w:val="00DE62AC"/>
    <w:rsid w:val="00DE650C"/>
    <w:rsid w:val="00DE6848"/>
    <w:rsid w:val="00DE6BFA"/>
    <w:rsid w:val="00DE6E13"/>
    <w:rsid w:val="00DE7FB9"/>
    <w:rsid w:val="00DF01F8"/>
    <w:rsid w:val="00DF37E5"/>
    <w:rsid w:val="00DF3A79"/>
    <w:rsid w:val="00DF4117"/>
    <w:rsid w:val="00DF4E83"/>
    <w:rsid w:val="00DF50B6"/>
    <w:rsid w:val="00DF549E"/>
    <w:rsid w:val="00DF567A"/>
    <w:rsid w:val="00DF5A8A"/>
    <w:rsid w:val="00DF68DB"/>
    <w:rsid w:val="00DF724A"/>
    <w:rsid w:val="00DF78E0"/>
    <w:rsid w:val="00E0054B"/>
    <w:rsid w:val="00E00AB8"/>
    <w:rsid w:val="00E00D11"/>
    <w:rsid w:val="00E00ECA"/>
    <w:rsid w:val="00E016A1"/>
    <w:rsid w:val="00E022AC"/>
    <w:rsid w:val="00E02AB6"/>
    <w:rsid w:val="00E0362C"/>
    <w:rsid w:val="00E04D26"/>
    <w:rsid w:val="00E05596"/>
    <w:rsid w:val="00E05622"/>
    <w:rsid w:val="00E05FAF"/>
    <w:rsid w:val="00E06340"/>
    <w:rsid w:val="00E06D78"/>
    <w:rsid w:val="00E073F8"/>
    <w:rsid w:val="00E11ACF"/>
    <w:rsid w:val="00E11DFD"/>
    <w:rsid w:val="00E11FA4"/>
    <w:rsid w:val="00E122D4"/>
    <w:rsid w:val="00E12353"/>
    <w:rsid w:val="00E129C4"/>
    <w:rsid w:val="00E129EF"/>
    <w:rsid w:val="00E12E08"/>
    <w:rsid w:val="00E13205"/>
    <w:rsid w:val="00E141A4"/>
    <w:rsid w:val="00E14714"/>
    <w:rsid w:val="00E16791"/>
    <w:rsid w:val="00E170B6"/>
    <w:rsid w:val="00E17153"/>
    <w:rsid w:val="00E1721A"/>
    <w:rsid w:val="00E1726E"/>
    <w:rsid w:val="00E202CC"/>
    <w:rsid w:val="00E209F6"/>
    <w:rsid w:val="00E2158B"/>
    <w:rsid w:val="00E21F70"/>
    <w:rsid w:val="00E22320"/>
    <w:rsid w:val="00E2261E"/>
    <w:rsid w:val="00E22DD2"/>
    <w:rsid w:val="00E239F7"/>
    <w:rsid w:val="00E24130"/>
    <w:rsid w:val="00E241BB"/>
    <w:rsid w:val="00E2494F"/>
    <w:rsid w:val="00E24B65"/>
    <w:rsid w:val="00E24BEF"/>
    <w:rsid w:val="00E250BF"/>
    <w:rsid w:val="00E250EE"/>
    <w:rsid w:val="00E25337"/>
    <w:rsid w:val="00E2546F"/>
    <w:rsid w:val="00E25787"/>
    <w:rsid w:val="00E25C0A"/>
    <w:rsid w:val="00E27DB3"/>
    <w:rsid w:val="00E27E3B"/>
    <w:rsid w:val="00E30758"/>
    <w:rsid w:val="00E308ED"/>
    <w:rsid w:val="00E314DA"/>
    <w:rsid w:val="00E3178E"/>
    <w:rsid w:val="00E320B8"/>
    <w:rsid w:val="00E32282"/>
    <w:rsid w:val="00E32327"/>
    <w:rsid w:val="00E3269A"/>
    <w:rsid w:val="00E32732"/>
    <w:rsid w:val="00E32899"/>
    <w:rsid w:val="00E32B3F"/>
    <w:rsid w:val="00E33346"/>
    <w:rsid w:val="00E33CE2"/>
    <w:rsid w:val="00E33FB1"/>
    <w:rsid w:val="00E3402E"/>
    <w:rsid w:val="00E357D2"/>
    <w:rsid w:val="00E358E0"/>
    <w:rsid w:val="00E3637D"/>
    <w:rsid w:val="00E36F0A"/>
    <w:rsid w:val="00E37740"/>
    <w:rsid w:val="00E3782A"/>
    <w:rsid w:val="00E40587"/>
    <w:rsid w:val="00E410EB"/>
    <w:rsid w:val="00E41C6C"/>
    <w:rsid w:val="00E41D22"/>
    <w:rsid w:val="00E41DC9"/>
    <w:rsid w:val="00E42722"/>
    <w:rsid w:val="00E42ABE"/>
    <w:rsid w:val="00E42DE6"/>
    <w:rsid w:val="00E431CB"/>
    <w:rsid w:val="00E43F6D"/>
    <w:rsid w:val="00E44442"/>
    <w:rsid w:val="00E44E0D"/>
    <w:rsid w:val="00E4650A"/>
    <w:rsid w:val="00E46F09"/>
    <w:rsid w:val="00E47226"/>
    <w:rsid w:val="00E47262"/>
    <w:rsid w:val="00E47506"/>
    <w:rsid w:val="00E50043"/>
    <w:rsid w:val="00E50A15"/>
    <w:rsid w:val="00E514A0"/>
    <w:rsid w:val="00E51FA3"/>
    <w:rsid w:val="00E52435"/>
    <w:rsid w:val="00E526D0"/>
    <w:rsid w:val="00E53BD5"/>
    <w:rsid w:val="00E53E52"/>
    <w:rsid w:val="00E543F5"/>
    <w:rsid w:val="00E55E75"/>
    <w:rsid w:val="00E55EF1"/>
    <w:rsid w:val="00E56C29"/>
    <w:rsid w:val="00E57E4A"/>
    <w:rsid w:val="00E57ED0"/>
    <w:rsid w:val="00E600B5"/>
    <w:rsid w:val="00E6192D"/>
    <w:rsid w:val="00E619F0"/>
    <w:rsid w:val="00E61BB4"/>
    <w:rsid w:val="00E6236D"/>
    <w:rsid w:val="00E62CDD"/>
    <w:rsid w:val="00E6314D"/>
    <w:rsid w:val="00E63988"/>
    <w:rsid w:val="00E63A21"/>
    <w:rsid w:val="00E63E24"/>
    <w:rsid w:val="00E649EB"/>
    <w:rsid w:val="00E653F7"/>
    <w:rsid w:val="00E654E1"/>
    <w:rsid w:val="00E65F51"/>
    <w:rsid w:val="00E6662B"/>
    <w:rsid w:val="00E66642"/>
    <w:rsid w:val="00E66928"/>
    <w:rsid w:val="00E66AEF"/>
    <w:rsid w:val="00E67079"/>
    <w:rsid w:val="00E6797E"/>
    <w:rsid w:val="00E70C1B"/>
    <w:rsid w:val="00E70F73"/>
    <w:rsid w:val="00E72210"/>
    <w:rsid w:val="00E72309"/>
    <w:rsid w:val="00E72779"/>
    <w:rsid w:val="00E72A4B"/>
    <w:rsid w:val="00E72D79"/>
    <w:rsid w:val="00E73852"/>
    <w:rsid w:val="00E73BDD"/>
    <w:rsid w:val="00E74650"/>
    <w:rsid w:val="00E7490A"/>
    <w:rsid w:val="00E75B94"/>
    <w:rsid w:val="00E76262"/>
    <w:rsid w:val="00E76CB7"/>
    <w:rsid w:val="00E77507"/>
    <w:rsid w:val="00E77EB3"/>
    <w:rsid w:val="00E80572"/>
    <w:rsid w:val="00E80FB9"/>
    <w:rsid w:val="00E81030"/>
    <w:rsid w:val="00E8138B"/>
    <w:rsid w:val="00E814F3"/>
    <w:rsid w:val="00E815BD"/>
    <w:rsid w:val="00E82288"/>
    <w:rsid w:val="00E82429"/>
    <w:rsid w:val="00E8247E"/>
    <w:rsid w:val="00E85182"/>
    <w:rsid w:val="00E854B4"/>
    <w:rsid w:val="00E85976"/>
    <w:rsid w:val="00E85BEA"/>
    <w:rsid w:val="00E86720"/>
    <w:rsid w:val="00E8720D"/>
    <w:rsid w:val="00E87425"/>
    <w:rsid w:val="00E87754"/>
    <w:rsid w:val="00E87C2E"/>
    <w:rsid w:val="00E87EBD"/>
    <w:rsid w:val="00E90589"/>
    <w:rsid w:val="00E90C6C"/>
    <w:rsid w:val="00E921F4"/>
    <w:rsid w:val="00E929E5"/>
    <w:rsid w:val="00E92C83"/>
    <w:rsid w:val="00E92CED"/>
    <w:rsid w:val="00E92FFE"/>
    <w:rsid w:val="00E93EA3"/>
    <w:rsid w:val="00E943C0"/>
    <w:rsid w:val="00E94FDE"/>
    <w:rsid w:val="00E953CE"/>
    <w:rsid w:val="00E97A10"/>
    <w:rsid w:val="00E97DD2"/>
    <w:rsid w:val="00EA000A"/>
    <w:rsid w:val="00EA00B2"/>
    <w:rsid w:val="00EA0ABF"/>
    <w:rsid w:val="00EA1253"/>
    <w:rsid w:val="00EA17B5"/>
    <w:rsid w:val="00EA1CB4"/>
    <w:rsid w:val="00EA1CC4"/>
    <w:rsid w:val="00EA1D3C"/>
    <w:rsid w:val="00EA29CD"/>
    <w:rsid w:val="00EA3C41"/>
    <w:rsid w:val="00EA4213"/>
    <w:rsid w:val="00EA4451"/>
    <w:rsid w:val="00EA4878"/>
    <w:rsid w:val="00EA4A11"/>
    <w:rsid w:val="00EA4A40"/>
    <w:rsid w:val="00EA4B56"/>
    <w:rsid w:val="00EA56FE"/>
    <w:rsid w:val="00EA6CC5"/>
    <w:rsid w:val="00EA6E46"/>
    <w:rsid w:val="00EA71F5"/>
    <w:rsid w:val="00EB01DA"/>
    <w:rsid w:val="00EB0529"/>
    <w:rsid w:val="00EB0A95"/>
    <w:rsid w:val="00EB0B53"/>
    <w:rsid w:val="00EB1240"/>
    <w:rsid w:val="00EB1373"/>
    <w:rsid w:val="00EB1758"/>
    <w:rsid w:val="00EB2166"/>
    <w:rsid w:val="00EB2260"/>
    <w:rsid w:val="00EB2769"/>
    <w:rsid w:val="00EB2B70"/>
    <w:rsid w:val="00EB3D12"/>
    <w:rsid w:val="00EB3F6B"/>
    <w:rsid w:val="00EB4C50"/>
    <w:rsid w:val="00EB5807"/>
    <w:rsid w:val="00EB5992"/>
    <w:rsid w:val="00EB5B03"/>
    <w:rsid w:val="00EB5BE0"/>
    <w:rsid w:val="00EB6BD4"/>
    <w:rsid w:val="00EB6F32"/>
    <w:rsid w:val="00EB7BCF"/>
    <w:rsid w:val="00EC0016"/>
    <w:rsid w:val="00EC0375"/>
    <w:rsid w:val="00EC04C0"/>
    <w:rsid w:val="00EC09D9"/>
    <w:rsid w:val="00EC0DEE"/>
    <w:rsid w:val="00EC0EB8"/>
    <w:rsid w:val="00EC0F8F"/>
    <w:rsid w:val="00EC179D"/>
    <w:rsid w:val="00EC244C"/>
    <w:rsid w:val="00EC2AE0"/>
    <w:rsid w:val="00EC2B15"/>
    <w:rsid w:val="00EC3B71"/>
    <w:rsid w:val="00EC4673"/>
    <w:rsid w:val="00EC4716"/>
    <w:rsid w:val="00EC4985"/>
    <w:rsid w:val="00EC4BD9"/>
    <w:rsid w:val="00EC4D83"/>
    <w:rsid w:val="00EC59E6"/>
    <w:rsid w:val="00EC5B98"/>
    <w:rsid w:val="00EC5E08"/>
    <w:rsid w:val="00EC6A9A"/>
    <w:rsid w:val="00EC6B08"/>
    <w:rsid w:val="00EC6F1E"/>
    <w:rsid w:val="00EC71C7"/>
    <w:rsid w:val="00EC7EAE"/>
    <w:rsid w:val="00EC7EFD"/>
    <w:rsid w:val="00ED054F"/>
    <w:rsid w:val="00ED08E7"/>
    <w:rsid w:val="00ED20C3"/>
    <w:rsid w:val="00ED33D9"/>
    <w:rsid w:val="00ED3FAD"/>
    <w:rsid w:val="00ED4151"/>
    <w:rsid w:val="00ED46C0"/>
    <w:rsid w:val="00ED4A10"/>
    <w:rsid w:val="00ED5249"/>
    <w:rsid w:val="00ED59C7"/>
    <w:rsid w:val="00ED645F"/>
    <w:rsid w:val="00ED7352"/>
    <w:rsid w:val="00ED73DD"/>
    <w:rsid w:val="00ED76A4"/>
    <w:rsid w:val="00EE0333"/>
    <w:rsid w:val="00EE0415"/>
    <w:rsid w:val="00EE1071"/>
    <w:rsid w:val="00EE109A"/>
    <w:rsid w:val="00EE1334"/>
    <w:rsid w:val="00EE19A3"/>
    <w:rsid w:val="00EE1BC9"/>
    <w:rsid w:val="00EE1FC4"/>
    <w:rsid w:val="00EE2101"/>
    <w:rsid w:val="00EE2565"/>
    <w:rsid w:val="00EE2566"/>
    <w:rsid w:val="00EE278A"/>
    <w:rsid w:val="00EE2BEB"/>
    <w:rsid w:val="00EE34A6"/>
    <w:rsid w:val="00EE42C0"/>
    <w:rsid w:val="00EE4691"/>
    <w:rsid w:val="00EE4AE1"/>
    <w:rsid w:val="00EE4DAE"/>
    <w:rsid w:val="00EE5222"/>
    <w:rsid w:val="00EE52EC"/>
    <w:rsid w:val="00EE53C2"/>
    <w:rsid w:val="00EE6101"/>
    <w:rsid w:val="00EE678C"/>
    <w:rsid w:val="00EE6A34"/>
    <w:rsid w:val="00EE731D"/>
    <w:rsid w:val="00EF018E"/>
    <w:rsid w:val="00EF04CC"/>
    <w:rsid w:val="00EF103B"/>
    <w:rsid w:val="00EF2AA8"/>
    <w:rsid w:val="00EF2B2C"/>
    <w:rsid w:val="00EF4125"/>
    <w:rsid w:val="00EF45E4"/>
    <w:rsid w:val="00EF567D"/>
    <w:rsid w:val="00EF5F0B"/>
    <w:rsid w:val="00EF5F79"/>
    <w:rsid w:val="00EF611D"/>
    <w:rsid w:val="00EF6518"/>
    <w:rsid w:val="00EF65E1"/>
    <w:rsid w:val="00EF6AE0"/>
    <w:rsid w:val="00EF7744"/>
    <w:rsid w:val="00EF77DA"/>
    <w:rsid w:val="00EF7AC5"/>
    <w:rsid w:val="00F0080E"/>
    <w:rsid w:val="00F00C40"/>
    <w:rsid w:val="00F00D34"/>
    <w:rsid w:val="00F0111C"/>
    <w:rsid w:val="00F01579"/>
    <w:rsid w:val="00F0188F"/>
    <w:rsid w:val="00F01B72"/>
    <w:rsid w:val="00F01C63"/>
    <w:rsid w:val="00F0212A"/>
    <w:rsid w:val="00F0285F"/>
    <w:rsid w:val="00F02F75"/>
    <w:rsid w:val="00F0332F"/>
    <w:rsid w:val="00F044E9"/>
    <w:rsid w:val="00F04671"/>
    <w:rsid w:val="00F04B24"/>
    <w:rsid w:val="00F04F64"/>
    <w:rsid w:val="00F0582E"/>
    <w:rsid w:val="00F05F76"/>
    <w:rsid w:val="00F0631A"/>
    <w:rsid w:val="00F0648A"/>
    <w:rsid w:val="00F07358"/>
    <w:rsid w:val="00F0739E"/>
    <w:rsid w:val="00F07893"/>
    <w:rsid w:val="00F101AE"/>
    <w:rsid w:val="00F10249"/>
    <w:rsid w:val="00F10564"/>
    <w:rsid w:val="00F108B6"/>
    <w:rsid w:val="00F1134F"/>
    <w:rsid w:val="00F11407"/>
    <w:rsid w:val="00F11A93"/>
    <w:rsid w:val="00F11CAC"/>
    <w:rsid w:val="00F11D57"/>
    <w:rsid w:val="00F1278F"/>
    <w:rsid w:val="00F12CE0"/>
    <w:rsid w:val="00F13625"/>
    <w:rsid w:val="00F13E26"/>
    <w:rsid w:val="00F142AB"/>
    <w:rsid w:val="00F147C7"/>
    <w:rsid w:val="00F149D0"/>
    <w:rsid w:val="00F15827"/>
    <w:rsid w:val="00F15AFB"/>
    <w:rsid w:val="00F160CB"/>
    <w:rsid w:val="00F16445"/>
    <w:rsid w:val="00F16692"/>
    <w:rsid w:val="00F17428"/>
    <w:rsid w:val="00F17CC2"/>
    <w:rsid w:val="00F17DFE"/>
    <w:rsid w:val="00F17EF7"/>
    <w:rsid w:val="00F204D7"/>
    <w:rsid w:val="00F206B3"/>
    <w:rsid w:val="00F207EC"/>
    <w:rsid w:val="00F223AC"/>
    <w:rsid w:val="00F22747"/>
    <w:rsid w:val="00F2307F"/>
    <w:rsid w:val="00F230F5"/>
    <w:rsid w:val="00F2379D"/>
    <w:rsid w:val="00F23825"/>
    <w:rsid w:val="00F24990"/>
    <w:rsid w:val="00F24BF4"/>
    <w:rsid w:val="00F255CF"/>
    <w:rsid w:val="00F25766"/>
    <w:rsid w:val="00F25E10"/>
    <w:rsid w:val="00F25E44"/>
    <w:rsid w:val="00F25F64"/>
    <w:rsid w:val="00F25FBA"/>
    <w:rsid w:val="00F26501"/>
    <w:rsid w:val="00F266DA"/>
    <w:rsid w:val="00F26713"/>
    <w:rsid w:val="00F27A4C"/>
    <w:rsid w:val="00F27BAC"/>
    <w:rsid w:val="00F3076F"/>
    <w:rsid w:val="00F30BA2"/>
    <w:rsid w:val="00F31013"/>
    <w:rsid w:val="00F3148B"/>
    <w:rsid w:val="00F31C91"/>
    <w:rsid w:val="00F31F7A"/>
    <w:rsid w:val="00F322B4"/>
    <w:rsid w:val="00F32615"/>
    <w:rsid w:val="00F327CD"/>
    <w:rsid w:val="00F33F0F"/>
    <w:rsid w:val="00F347F3"/>
    <w:rsid w:val="00F354FE"/>
    <w:rsid w:val="00F35936"/>
    <w:rsid w:val="00F360A9"/>
    <w:rsid w:val="00F364F3"/>
    <w:rsid w:val="00F36649"/>
    <w:rsid w:val="00F3703D"/>
    <w:rsid w:val="00F373F9"/>
    <w:rsid w:val="00F37545"/>
    <w:rsid w:val="00F37768"/>
    <w:rsid w:val="00F37792"/>
    <w:rsid w:val="00F4007F"/>
    <w:rsid w:val="00F40352"/>
    <w:rsid w:val="00F4073D"/>
    <w:rsid w:val="00F41077"/>
    <w:rsid w:val="00F440E6"/>
    <w:rsid w:val="00F441CD"/>
    <w:rsid w:val="00F449E4"/>
    <w:rsid w:val="00F4518E"/>
    <w:rsid w:val="00F453B2"/>
    <w:rsid w:val="00F45A49"/>
    <w:rsid w:val="00F4613C"/>
    <w:rsid w:val="00F4618B"/>
    <w:rsid w:val="00F464B5"/>
    <w:rsid w:val="00F47190"/>
    <w:rsid w:val="00F472E7"/>
    <w:rsid w:val="00F477CF"/>
    <w:rsid w:val="00F47818"/>
    <w:rsid w:val="00F50120"/>
    <w:rsid w:val="00F50AE3"/>
    <w:rsid w:val="00F50FAC"/>
    <w:rsid w:val="00F51497"/>
    <w:rsid w:val="00F51A0E"/>
    <w:rsid w:val="00F52538"/>
    <w:rsid w:val="00F533CE"/>
    <w:rsid w:val="00F537AE"/>
    <w:rsid w:val="00F541E5"/>
    <w:rsid w:val="00F545C4"/>
    <w:rsid w:val="00F55230"/>
    <w:rsid w:val="00F553A7"/>
    <w:rsid w:val="00F55C27"/>
    <w:rsid w:val="00F55ECA"/>
    <w:rsid w:val="00F56BBF"/>
    <w:rsid w:val="00F56CEC"/>
    <w:rsid w:val="00F570CF"/>
    <w:rsid w:val="00F60114"/>
    <w:rsid w:val="00F6045C"/>
    <w:rsid w:val="00F60565"/>
    <w:rsid w:val="00F609CE"/>
    <w:rsid w:val="00F60A0D"/>
    <w:rsid w:val="00F60FE6"/>
    <w:rsid w:val="00F61449"/>
    <w:rsid w:val="00F61D38"/>
    <w:rsid w:val="00F61F9B"/>
    <w:rsid w:val="00F624C6"/>
    <w:rsid w:val="00F62688"/>
    <w:rsid w:val="00F62AC0"/>
    <w:rsid w:val="00F6368A"/>
    <w:rsid w:val="00F637D3"/>
    <w:rsid w:val="00F63A07"/>
    <w:rsid w:val="00F644D3"/>
    <w:rsid w:val="00F64AB9"/>
    <w:rsid w:val="00F64E9A"/>
    <w:rsid w:val="00F6588A"/>
    <w:rsid w:val="00F66402"/>
    <w:rsid w:val="00F6680C"/>
    <w:rsid w:val="00F67FD2"/>
    <w:rsid w:val="00F70B06"/>
    <w:rsid w:val="00F717A1"/>
    <w:rsid w:val="00F7199E"/>
    <w:rsid w:val="00F719B3"/>
    <w:rsid w:val="00F72410"/>
    <w:rsid w:val="00F72C58"/>
    <w:rsid w:val="00F72E6F"/>
    <w:rsid w:val="00F744F7"/>
    <w:rsid w:val="00F75872"/>
    <w:rsid w:val="00F75A6A"/>
    <w:rsid w:val="00F768E2"/>
    <w:rsid w:val="00F773A1"/>
    <w:rsid w:val="00F77446"/>
    <w:rsid w:val="00F77808"/>
    <w:rsid w:val="00F77901"/>
    <w:rsid w:val="00F80666"/>
    <w:rsid w:val="00F80A41"/>
    <w:rsid w:val="00F81196"/>
    <w:rsid w:val="00F811CA"/>
    <w:rsid w:val="00F813AE"/>
    <w:rsid w:val="00F8164B"/>
    <w:rsid w:val="00F81B74"/>
    <w:rsid w:val="00F81C6C"/>
    <w:rsid w:val="00F82254"/>
    <w:rsid w:val="00F824E7"/>
    <w:rsid w:val="00F82863"/>
    <w:rsid w:val="00F82F48"/>
    <w:rsid w:val="00F831E5"/>
    <w:rsid w:val="00F8363D"/>
    <w:rsid w:val="00F83DD9"/>
    <w:rsid w:val="00F8516A"/>
    <w:rsid w:val="00F85A20"/>
    <w:rsid w:val="00F85EBF"/>
    <w:rsid w:val="00F86016"/>
    <w:rsid w:val="00F863D3"/>
    <w:rsid w:val="00F86601"/>
    <w:rsid w:val="00F86B71"/>
    <w:rsid w:val="00F87B3A"/>
    <w:rsid w:val="00F901A0"/>
    <w:rsid w:val="00F9107B"/>
    <w:rsid w:val="00F910E9"/>
    <w:rsid w:val="00F91146"/>
    <w:rsid w:val="00F91748"/>
    <w:rsid w:val="00F9183D"/>
    <w:rsid w:val="00F91F32"/>
    <w:rsid w:val="00F924C2"/>
    <w:rsid w:val="00F926BD"/>
    <w:rsid w:val="00F932B8"/>
    <w:rsid w:val="00F938AE"/>
    <w:rsid w:val="00F944C0"/>
    <w:rsid w:val="00F94D8D"/>
    <w:rsid w:val="00F94EB9"/>
    <w:rsid w:val="00F9504F"/>
    <w:rsid w:val="00FA0E42"/>
    <w:rsid w:val="00FA1562"/>
    <w:rsid w:val="00FA17C3"/>
    <w:rsid w:val="00FA1910"/>
    <w:rsid w:val="00FA1C85"/>
    <w:rsid w:val="00FA2407"/>
    <w:rsid w:val="00FA290C"/>
    <w:rsid w:val="00FA2FCF"/>
    <w:rsid w:val="00FA3657"/>
    <w:rsid w:val="00FA39BA"/>
    <w:rsid w:val="00FA3DB7"/>
    <w:rsid w:val="00FA3E49"/>
    <w:rsid w:val="00FA44E5"/>
    <w:rsid w:val="00FA4B6D"/>
    <w:rsid w:val="00FA5538"/>
    <w:rsid w:val="00FA563C"/>
    <w:rsid w:val="00FA576B"/>
    <w:rsid w:val="00FA6980"/>
    <w:rsid w:val="00FA75D8"/>
    <w:rsid w:val="00FA7606"/>
    <w:rsid w:val="00FA7C22"/>
    <w:rsid w:val="00FB06DC"/>
    <w:rsid w:val="00FB0A72"/>
    <w:rsid w:val="00FB11BA"/>
    <w:rsid w:val="00FB1814"/>
    <w:rsid w:val="00FB2192"/>
    <w:rsid w:val="00FB26D7"/>
    <w:rsid w:val="00FB2BB4"/>
    <w:rsid w:val="00FB2F44"/>
    <w:rsid w:val="00FB3738"/>
    <w:rsid w:val="00FB4A1C"/>
    <w:rsid w:val="00FB5020"/>
    <w:rsid w:val="00FB5BCF"/>
    <w:rsid w:val="00FB6B36"/>
    <w:rsid w:val="00FB6D56"/>
    <w:rsid w:val="00FB7181"/>
    <w:rsid w:val="00FB72B5"/>
    <w:rsid w:val="00FB7AEF"/>
    <w:rsid w:val="00FB7DCB"/>
    <w:rsid w:val="00FC0017"/>
    <w:rsid w:val="00FC2DF4"/>
    <w:rsid w:val="00FC38EB"/>
    <w:rsid w:val="00FC3C8F"/>
    <w:rsid w:val="00FC3D61"/>
    <w:rsid w:val="00FC3DED"/>
    <w:rsid w:val="00FC42E4"/>
    <w:rsid w:val="00FC5352"/>
    <w:rsid w:val="00FC58D4"/>
    <w:rsid w:val="00FC6577"/>
    <w:rsid w:val="00FC666A"/>
    <w:rsid w:val="00FC741E"/>
    <w:rsid w:val="00FC7C33"/>
    <w:rsid w:val="00FD0787"/>
    <w:rsid w:val="00FD095C"/>
    <w:rsid w:val="00FD10CA"/>
    <w:rsid w:val="00FD1D7E"/>
    <w:rsid w:val="00FD271E"/>
    <w:rsid w:val="00FD3442"/>
    <w:rsid w:val="00FD3639"/>
    <w:rsid w:val="00FD3990"/>
    <w:rsid w:val="00FD598A"/>
    <w:rsid w:val="00FD6562"/>
    <w:rsid w:val="00FD6912"/>
    <w:rsid w:val="00FD6E3E"/>
    <w:rsid w:val="00FD710A"/>
    <w:rsid w:val="00FD7794"/>
    <w:rsid w:val="00FD7E0E"/>
    <w:rsid w:val="00FE054E"/>
    <w:rsid w:val="00FE0BA7"/>
    <w:rsid w:val="00FE1E08"/>
    <w:rsid w:val="00FE3066"/>
    <w:rsid w:val="00FE30C8"/>
    <w:rsid w:val="00FE43FF"/>
    <w:rsid w:val="00FE4DF0"/>
    <w:rsid w:val="00FE4FFA"/>
    <w:rsid w:val="00FE5CF7"/>
    <w:rsid w:val="00FE5E93"/>
    <w:rsid w:val="00FE6280"/>
    <w:rsid w:val="00FE642D"/>
    <w:rsid w:val="00FE674D"/>
    <w:rsid w:val="00FE6ECF"/>
    <w:rsid w:val="00FE6F70"/>
    <w:rsid w:val="00FE7216"/>
    <w:rsid w:val="00FE7DDE"/>
    <w:rsid w:val="00FF01F1"/>
    <w:rsid w:val="00FF101A"/>
    <w:rsid w:val="00FF1465"/>
    <w:rsid w:val="00FF22D3"/>
    <w:rsid w:val="00FF2BE1"/>
    <w:rsid w:val="00FF2F8F"/>
    <w:rsid w:val="00FF3068"/>
    <w:rsid w:val="00FF34FE"/>
    <w:rsid w:val="00FF37C3"/>
    <w:rsid w:val="00FF38CD"/>
    <w:rsid w:val="00FF5183"/>
    <w:rsid w:val="00FF5EBC"/>
    <w:rsid w:val="00FF607E"/>
    <w:rsid w:val="00FF6ACB"/>
    <w:rsid w:val="00FF6D31"/>
    <w:rsid w:val="00FF6EA3"/>
    <w:rsid w:val="00FF738D"/>
    <w:rsid w:val="00FF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E7F3C9-75F4-46F0-9093-E4C5063E3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locked="1" w:semiHidden="1" w:unhideWhenUsed="1"/>
    <w:lsdException w:name="annotation text" w:locked="1" w:semiHidden="1" w:unhideWhenUsed="1"/>
    <w:lsdException w:name="header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nhideWhenUsed="1" w:qFormat="1"/>
    <w:lsdException w:name="table of figures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semiHidden="1" w:unhideWhenUs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/>
    <w:lsdException w:name="List 5" w:lock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semiHidden="1" w:unhideWhenUsed="1"/>
    <w:lsdException w:name="Body Text 3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iPriority="99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semiHidden="1" w:unhideWhenUsed="1"/>
    <w:lsdException w:name="Table Theme" w:semiHidden="1" w:unhideWhenUsed="1"/>
    <w:lsdException w:name="Placeholder Text" w:locked="1"/>
    <w:lsdException w:name="No Spacing" w:lock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 w:locked="1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locked="1" w:qFormat="1"/>
    <w:lsdException w:name="Quote" w:qFormat="1"/>
    <w:lsdException w:name="Intense Quote" w:locked="1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 w:locked="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 w:locked="1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 w:locked="1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 w:locked="1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 w:locked="1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 w:locked="1"/>
    <w:lsdException w:name="Colorful Shading Accent 6"/>
    <w:lsdException w:name="Colorful List Accent 6"/>
    <w:lsdException w:name="Colorful Grid Accent 6"/>
    <w:lsdException w:name="Subtle Emphasis" w:locked="1" w:qFormat="1"/>
    <w:lsdException w:name="Intense Emphasis" w:locked="1" w:qFormat="1"/>
    <w:lsdException w:name="Subtle Reference" w:locked="1" w:qFormat="1"/>
    <w:lsdException w:name="Intense Reference" w:locked="1" w:qFormat="1"/>
    <w:lsdException w:name="Book Title" w:locked="1" w:qFormat="1"/>
    <w:lsdException w:name="Bibliography" w:locked="1" w:semiHidden="1" w:unhideWhenUsed="1"/>
    <w:lsdException w:name="TOC Heading" w:locked="1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914FB"/>
    <w:pPr>
      <w:widowControl w:val="0"/>
      <w:snapToGrid w:val="0"/>
      <w:spacing w:line="0" w:lineRule="atLeast"/>
      <w:ind w:left="340" w:hanging="113"/>
    </w:pPr>
    <w:rPr>
      <w:rFonts w:eastAsia="標楷體"/>
      <w:kern w:val="2"/>
      <w:sz w:val="28"/>
      <w:szCs w:val="24"/>
    </w:rPr>
  </w:style>
  <w:style w:type="paragraph" w:styleId="1">
    <w:name w:val="heading 1"/>
    <w:basedOn w:val="a0"/>
    <w:next w:val="14"/>
    <w:autoRedefine/>
    <w:qFormat/>
    <w:rsid w:val="00BD19C8"/>
    <w:pPr>
      <w:pageBreakBefore/>
      <w:numPr>
        <w:numId w:val="9"/>
      </w:numPr>
      <w:tabs>
        <w:tab w:val="clear" w:pos="1506"/>
        <w:tab w:val="left" w:pos="709"/>
      </w:tabs>
      <w:spacing w:beforeLines="50" w:before="190" w:afterLines="50" w:after="190"/>
      <w:ind w:left="709" w:hanging="709"/>
      <w:outlineLvl w:val="0"/>
    </w:pPr>
    <w:rPr>
      <w:bCs/>
      <w:color w:val="800080"/>
      <w:sz w:val="32"/>
      <w:szCs w:val="28"/>
    </w:rPr>
  </w:style>
  <w:style w:type="paragraph" w:styleId="2">
    <w:name w:val="heading 2"/>
    <w:basedOn w:val="1"/>
    <w:next w:val="21"/>
    <w:autoRedefine/>
    <w:qFormat/>
    <w:rsid w:val="00BD19C8"/>
    <w:pPr>
      <w:pageBreakBefore w:val="0"/>
      <w:numPr>
        <w:ilvl w:val="1"/>
      </w:numPr>
      <w:tabs>
        <w:tab w:val="clear" w:pos="1790"/>
      </w:tabs>
      <w:ind w:left="709"/>
      <w:outlineLvl w:val="1"/>
    </w:pPr>
    <w:rPr>
      <w:color w:val="333399"/>
    </w:rPr>
  </w:style>
  <w:style w:type="paragraph" w:styleId="3">
    <w:name w:val="heading 3"/>
    <w:basedOn w:val="a0"/>
    <w:next w:val="31"/>
    <w:autoRedefine/>
    <w:qFormat/>
    <w:rsid w:val="002A42A8"/>
    <w:pPr>
      <w:numPr>
        <w:ilvl w:val="2"/>
        <w:numId w:val="9"/>
      </w:numPr>
      <w:tabs>
        <w:tab w:val="clear" w:pos="1702"/>
        <w:tab w:val="left" w:pos="993"/>
      </w:tabs>
      <w:spacing w:before="120" w:after="120"/>
      <w:ind w:left="993"/>
      <w:outlineLvl w:val="2"/>
    </w:pPr>
    <w:rPr>
      <w:bCs/>
      <w:sz w:val="32"/>
      <w:szCs w:val="28"/>
    </w:rPr>
  </w:style>
  <w:style w:type="paragraph" w:styleId="4">
    <w:name w:val="heading 4"/>
    <w:basedOn w:val="a0"/>
    <w:next w:val="41"/>
    <w:qFormat/>
    <w:rsid w:val="00D427E8"/>
    <w:pPr>
      <w:numPr>
        <w:ilvl w:val="3"/>
        <w:numId w:val="9"/>
      </w:numPr>
      <w:tabs>
        <w:tab w:val="clear" w:pos="1844"/>
        <w:tab w:val="left" w:pos="1276"/>
      </w:tabs>
      <w:spacing w:before="180" w:after="180"/>
      <w:ind w:leftChars="254" w:left="1274" w:hangingChars="201" w:hanging="563"/>
      <w:outlineLvl w:val="3"/>
    </w:pPr>
    <w:rPr>
      <w:color w:val="993300"/>
      <w:szCs w:val="36"/>
    </w:rPr>
  </w:style>
  <w:style w:type="paragraph" w:styleId="5">
    <w:name w:val="heading 5"/>
    <w:basedOn w:val="a0"/>
    <w:next w:val="a0"/>
    <w:autoRedefine/>
    <w:qFormat/>
    <w:rsid w:val="00836061"/>
    <w:pPr>
      <w:numPr>
        <w:ilvl w:val="4"/>
        <w:numId w:val="9"/>
      </w:numPr>
      <w:tabs>
        <w:tab w:val="left" w:pos="1418"/>
      </w:tabs>
      <w:adjustRightInd w:val="0"/>
      <w:spacing w:before="180" w:after="180"/>
      <w:outlineLvl w:val="4"/>
    </w:pPr>
    <w:rPr>
      <w:bCs/>
      <w:color w:val="FF0000"/>
      <w:szCs w:val="28"/>
    </w:rPr>
  </w:style>
  <w:style w:type="paragraph" w:styleId="60">
    <w:name w:val="heading 6"/>
    <w:basedOn w:val="a0"/>
    <w:next w:val="a0"/>
    <w:autoRedefine/>
    <w:qFormat/>
    <w:rsid w:val="0042356D"/>
    <w:pPr>
      <w:numPr>
        <w:ilvl w:val="5"/>
        <w:numId w:val="9"/>
      </w:numPr>
      <w:tabs>
        <w:tab w:val="clear" w:pos="9072"/>
        <w:tab w:val="num" w:pos="1843"/>
      </w:tabs>
      <w:adjustRightInd w:val="0"/>
      <w:spacing w:before="180" w:after="180"/>
      <w:ind w:left="1701" w:hanging="425"/>
      <w:outlineLvl w:val="5"/>
    </w:pPr>
    <w:rPr>
      <w:color w:val="FF00FF"/>
      <w:szCs w:val="28"/>
    </w:rPr>
  </w:style>
  <w:style w:type="paragraph" w:styleId="7">
    <w:name w:val="heading 7"/>
    <w:basedOn w:val="a0"/>
    <w:next w:val="a0"/>
    <w:autoRedefine/>
    <w:qFormat/>
    <w:rsid w:val="009B3202"/>
    <w:pPr>
      <w:keepNext/>
      <w:numPr>
        <w:ilvl w:val="6"/>
        <w:numId w:val="9"/>
      </w:numPr>
      <w:tabs>
        <w:tab w:val="clear" w:pos="2694"/>
        <w:tab w:val="num" w:pos="1843"/>
      </w:tabs>
      <w:spacing w:before="180" w:after="180"/>
      <w:ind w:left="1843" w:hanging="425"/>
      <w:outlineLvl w:val="6"/>
    </w:pPr>
    <w:rPr>
      <w:bCs/>
      <w:color w:val="0000FF"/>
      <w:szCs w:val="28"/>
    </w:rPr>
  </w:style>
  <w:style w:type="paragraph" w:styleId="80">
    <w:name w:val="heading 8"/>
    <w:basedOn w:val="a0"/>
    <w:next w:val="a0"/>
    <w:autoRedefine/>
    <w:qFormat/>
    <w:rsid w:val="009B3202"/>
    <w:pPr>
      <w:numPr>
        <w:numId w:val="14"/>
      </w:numPr>
      <w:spacing w:before="180" w:after="180"/>
      <w:outlineLvl w:val="7"/>
    </w:pPr>
    <w:rPr>
      <w:bCs/>
      <w:color w:val="008000"/>
      <w:szCs w:val="20"/>
    </w:rPr>
  </w:style>
  <w:style w:type="paragraph" w:styleId="9">
    <w:name w:val="heading 9"/>
    <w:basedOn w:val="a0"/>
    <w:next w:val="a0"/>
    <w:autoRedefine/>
    <w:qFormat/>
    <w:rsid w:val="009B3202"/>
    <w:pPr>
      <w:keepNext/>
      <w:numPr>
        <w:ilvl w:val="8"/>
        <w:numId w:val="9"/>
      </w:numPr>
      <w:tabs>
        <w:tab w:val="clear" w:pos="3261"/>
        <w:tab w:val="num" w:pos="2127"/>
      </w:tabs>
      <w:spacing w:before="180" w:after="180"/>
      <w:ind w:left="2127" w:hanging="426"/>
      <w:outlineLvl w:val="8"/>
    </w:pPr>
    <w:rPr>
      <w:color w:val="FF6600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圖編號"/>
    <w:basedOn w:val="a5"/>
    <w:autoRedefine/>
    <w:rsid w:val="008075A9"/>
    <w:pPr>
      <w:jc w:val="center"/>
    </w:pPr>
  </w:style>
  <w:style w:type="paragraph" w:styleId="a5">
    <w:name w:val="caption"/>
    <w:aliases w:val="表標號,圖標號"/>
    <w:basedOn w:val="a0"/>
    <w:next w:val="a0"/>
    <w:autoRedefine/>
    <w:qFormat/>
    <w:rsid w:val="009B3202"/>
    <w:pPr>
      <w:ind w:left="0" w:firstLine="0"/>
    </w:pPr>
    <w:rPr>
      <w:szCs w:val="20"/>
    </w:rPr>
  </w:style>
  <w:style w:type="paragraph" w:customStyle="1" w:styleId="140">
    <w:name w:val="表格欄名14"/>
    <w:basedOn w:val="a0"/>
    <w:autoRedefine/>
    <w:rsid w:val="009B3202"/>
    <w:pPr>
      <w:spacing w:beforeLines="30" w:afterLines="30" w:line="320" w:lineRule="exact"/>
      <w:ind w:left="0" w:firstLine="0"/>
      <w:jc w:val="center"/>
    </w:pPr>
  </w:style>
  <w:style w:type="paragraph" w:customStyle="1" w:styleId="15">
    <w:name w:val="表格內文1"/>
    <w:basedOn w:val="140"/>
    <w:rsid w:val="00914FEA"/>
    <w:pPr>
      <w:widowControl/>
      <w:spacing w:beforeLines="0" w:afterLines="0" w:line="0" w:lineRule="atLeast"/>
      <w:jc w:val="left"/>
    </w:pPr>
    <w:rPr>
      <w:rFonts w:ascii="Calibri" w:hAnsi="Calibri"/>
      <w:noProof/>
      <w:kern w:val="0"/>
      <w:szCs w:val="20"/>
    </w:rPr>
  </w:style>
  <w:style w:type="paragraph" w:styleId="a6">
    <w:name w:val="table of figures"/>
    <w:basedOn w:val="a0"/>
    <w:next w:val="a0"/>
    <w:rsid w:val="009B3202"/>
    <w:pPr>
      <w:ind w:left="200" w:hangingChars="200" w:hanging="200"/>
    </w:pPr>
  </w:style>
  <w:style w:type="character" w:styleId="a7">
    <w:name w:val="Hyperlink"/>
    <w:uiPriority w:val="99"/>
    <w:locked/>
    <w:rsid w:val="009D6E45"/>
    <w:rPr>
      <w:color w:val="0000FF"/>
      <w:u w:val="single"/>
    </w:rPr>
  </w:style>
  <w:style w:type="character" w:styleId="a8">
    <w:name w:val="FollowedHyperlink"/>
    <w:locked/>
    <w:rsid w:val="009D6E45"/>
    <w:rPr>
      <w:color w:val="800080"/>
      <w:u w:val="single"/>
    </w:rPr>
  </w:style>
  <w:style w:type="paragraph" w:customStyle="1" w:styleId="a9">
    <w:name w:val="圖"/>
    <w:basedOn w:val="a0"/>
    <w:autoRedefine/>
    <w:rsid w:val="009B3202"/>
    <w:pPr>
      <w:keepNext/>
      <w:spacing w:before="180" w:after="180"/>
      <w:ind w:leftChars="253" w:left="708" w:firstLine="0"/>
      <w:jc w:val="center"/>
    </w:pPr>
    <w:rPr>
      <w:rFonts w:ascii="Arial" w:hAnsi="Arial"/>
    </w:rPr>
  </w:style>
  <w:style w:type="paragraph" w:styleId="a">
    <w:name w:val="List Bullet"/>
    <w:basedOn w:val="a0"/>
    <w:autoRedefine/>
    <w:rsid w:val="00CB68E7"/>
    <w:pPr>
      <w:numPr>
        <w:numId w:val="1"/>
      </w:numPr>
      <w:spacing w:before="180"/>
    </w:pPr>
    <w:rPr>
      <w:color w:val="800080"/>
    </w:rPr>
  </w:style>
  <w:style w:type="paragraph" w:customStyle="1" w:styleId="14">
    <w:name w:val="本文 1"/>
    <w:basedOn w:val="a0"/>
    <w:autoRedefine/>
    <w:rsid w:val="007A15FF"/>
    <w:pPr>
      <w:tabs>
        <w:tab w:val="left" w:pos="851"/>
        <w:tab w:val="left" w:pos="1120"/>
        <w:tab w:val="left" w:pos="7525"/>
      </w:tabs>
      <w:spacing w:beforeLines="20" w:before="76"/>
      <w:ind w:leftChars="300" w:left="840" w:firstLineChars="200" w:firstLine="560"/>
    </w:pPr>
    <w:rPr>
      <w:color w:val="800080"/>
    </w:rPr>
  </w:style>
  <w:style w:type="paragraph" w:styleId="21">
    <w:name w:val="Body Text 2"/>
    <w:basedOn w:val="a0"/>
    <w:autoRedefine/>
    <w:rsid w:val="004F469E"/>
    <w:pPr>
      <w:spacing w:beforeLines="20" w:before="76"/>
      <w:ind w:leftChars="354" w:left="991" w:firstLineChars="203" w:firstLine="568"/>
    </w:pPr>
    <w:rPr>
      <w:color w:val="333399"/>
    </w:rPr>
  </w:style>
  <w:style w:type="paragraph" w:styleId="20">
    <w:name w:val="List Bullet 2"/>
    <w:basedOn w:val="a0"/>
    <w:autoRedefine/>
    <w:rsid w:val="009B3202"/>
    <w:pPr>
      <w:numPr>
        <w:numId w:val="4"/>
      </w:numPr>
      <w:tabs>
        <w:tab w:val="num" w:pos="1418"/>
      </w:tabs>
      <w:spacing w:before="180"/>
      <w:ind w:left="1418" w:hanging="360"/>
    </w:pPr>
    <w:rPr>
      <w:color w:val="333399"/>
    </w:rPr>
  </w:style>
  <w:style w:type="paragraph" w:styleId="31">
    <w:name w:val="Body Text 3"/>
    <w:basedOn w:val="a0"/>
    <w:rsid w:val="007F11C6"/>
    <w:pPr>
      <w:spacing w:beforeLines="20" w:before="76"/>
      <w:ind w:leftChars="405" w:left="1134" w:firstLineChars="200" w:firstLine="560"/>
    </w:pPr>
    <w:rPr>
      <w:color w:val="333300"/>
      <w:szCs w:val="16"/>
    </w:rPr>
  </w:style>
  <w:style w:type="paragraph" w:styleId="30">
    <w:name w:val="List Bullet 3"/>
    <w:basedOn w:val="a0"/>
    <w:autoRedefine/>
    <w:rsid w:val="00136EA2"/>
    <w:pPr>
      <w:numPr>
        <w:numId w:val="5"/>
      </w:numPr>
      <w:spacing w:before="48"/>
      <w:ind w:hanging="361"/>
    </w:pPr>
    <w:rPr>
      <w:color w:val="333300"/>
    </w:rPr>
  </w:style>
  <w:style w:type="paragraph" w:customStyle="1" w:styleId="41">
    <w:name w:val="本文 4"/>
    <w:basedOn w:val="a0"/>
    <w:autoRedefine/>
    <w:rsid w:val="003139E4"/>
    <w:pPr>
      <w:spacing w:beforeLines="20" w:before="76"/>
      <w:ind w:leftChars="484" w:left="1355" w:firstLineChars="200" w:firstLine="560"/>
    </w:pPr>
    <w:rPr>
      <w:color w:val="993300"/>
    </w:rPr>
  </w:style>
  <w:style w:type="paragraph" w:styleId="40">
    <w:name w:val="List Bullet 4"/>
    <w:basedOn w:val="a0"/>
    <w:autoRedefine/>
    <w:rsid w:val="009B3202"/>
    <w:pPr>
      <w:numPr>
        <w:numId w:val="6"/>
      </w:numPr>
      <w:tabs>
        <w:tab w:val="clear" w:pos="1801"/>
        <w:tab w:val="left" w:pos="1560"/>
      </w:tabs>
      <w:spacing w:before="180"/>
      <w:ind w:leftChars="457" w:left="1560" w:hangingChars="100" w:hanging="280"/>
    </w:pPr>
    <w:rPr>
      <w:color w:val="993300"/>
    </w:rPr>
  </w:style>
  <w:style w:type="paragraph" w:customStyle="1" w:styleId="51">
    <w:name w:val="本文 5"/>
    <w:basedOn w:val="a0"/>
    <w:autoRedefine/>
    <w:rsid w:val="00F768E2"/>
    <w:pPr>
      <w:spacing w:beforeLines="20" w:before="76"/>
      <w:ind w:leftChars="506" w:left="1417" w:firstLineChars="202" w:firstLine="566"/>
    </w:pPr>
    <w:rPr>
      <w:color w:val="FF0000"/>
    </w:rPr>
  </w:style>
  <w:style w:type="paragraph" w:styleId="50">
    <w:name w:val="List Bullet 5"/>
    <w:basedOn w:val="a0"/>
    <w:autoRedefine/>
    <w:rsid w:val="009B3202"/>
    <w:pPr>
      <w:numPr>
        <w:numId w:val="7"/>
      </w:numPr>
      <w:spacing w:before="180"/>
    </w:pPr>
    <w:rPr>
      <w:color w:val="FF0000"/>
    </w:rPr>
  </w:style>
  <w:style w:type="paragraph" w:customStyle="1" w:styleId="61">
    <w:name w:val="本文 6"/>
    <w:basedOn w:val="a0"/>
    <w:autoRedefine/>
    <w:rsid w:val="00737E44"/>
    <w:pPr>
      <w:spacing w:beforeLines="20" w:before="76"/>
      <w:ind w:leftChars="607" w:left="1700" w:firstLineChars="200" w:firstLine="560"/>
    </w:pPr>
    <w:rPr>
      <w:color w:val="FF00FF"/>
      <w:szCs w:val="28"/>
    </w:rPr>
  </w:style>
  <w:style w:type="paragraph" w:customStyle="1" w:styleId="6">
    <w:name w:val="項目符號 6"/>
    <w:basedOn w:val="a0"/>
    <w:rsid w:val="009B3202"/>
    <w:pPr>
      <w:numPr>
        <w:numId w:val="8"/>
      </w:numPr>
      <w:spacing w:before="180"/>
    </w:pPr>
    <w:rPr>
      <w:color w:val="FF00FF"/>
    </w:rPr>
  </w:style>
  <w:style w:type="paragraph" w:customStyle="1" w:styleId="71">
    <w:name w:val="本文 7"/>
    <w:basedOn w:val="a0"/>
    <w:autoRedefine/>
    <w:rsid w:val="009B3202"/>
    <w:pPr>
      <w:spacing w:beforeLines="20"/>
      <w:ind w:leftChars="658" w:left="1842" w:firstLineChars="200" w:firstLine="560"/>
    </w:pPr>
    <w:rPr>
      <w:color w:val="0000FF"/>
      <w:szCs w:val="28"/>
    </w:rPr>
  </w:style>
  <w:style w:type="paragraph" w:customStyle="1" w:styleId="70">
    <w:name w:val="項目符號 7"/>
    <w:basedOn w:val="71"/>
    <w:autoRedefine/>
    <w:rsid w:val="00C315B9"/>
    <w:pPr>
      <w:numPr>
        <w:numId w:val="2"/>
      </w:numPr>
      <w:tabs>
        <w:tab w:val="clear" w:pos="2160"/>
        <w:tab w:val="num" w:pos="2127"/>
      </w:tabs>
      <w:spacing w:before="76"/>
      <w:ind w:leftChars="0" w:left="2127" w:firstLineChars="0" w:hanging="284"/>
    </w:pPr>
  </w:style>
  <w:style w:type="paragraph" w:customStyle="1" w:styleId="81">
    <w:name w:val="本文 8"/>
    <w:basedOn w:val="71"/>
    <w:autoRedefine/>
    <w:rsid w:val="009B3202"/>
    <w:pPr>
      <w:ind w:leftChars="708" w:left="1982"/>
    </w:pPr>
    <w:rPr>
      <w:color w:val="008000"/>
    </w:rPr>
  </w:style>
  <w:style w:type="paragraph" w:customStyle="1" w:styleId="8">
    <w:name w:val="項目符號 8"/>
    <w:basedOn w:val="70"/>
    <w:autoRedefine/>
    <w:rsid w:val="009B3202"/>
    <w:pPr>
      <w:numPr>
        <w:numId w:val="3"/>
      </w:numPr>
      <w:tabs>
        <w:tab w:val="clear" w:pos="2340"/>
        <w:tab w:val="num" w:pos="2268"/>
      </w:tabs>
      <w:ind w:left="2268" w:hanging="350"/>
    </w:pPr>
    <w:rPr>
      <w:color w:val="008000"/>
    </w:rPr>
  </w:style>
  <w:style w:type="paragraph" w:customStyle="1" w:styleId="91">
    <w:name w:val="本文 9"/>
    <w:basedOn w:val="81"/>
    <w:autoRedefine/>
    <w:rsid w:val="009B3202"/>
    <w:pPr>
      <w:ind w:leftChars="759" w:left="2125"/>
    </w:pPr>
    <w:rPr>
      <w:color w:val="FF6600"/>
    </w:rPr>
  </w:style>
  <w:style w:type="paragraph" w:styleId="aa">
    <w:name w:val="header"/>
    <w:basedOn w:val="a0"/>
    <w:link w:val="ab"/>
    <w:rsid w:val="00CE08AD"/>
    <w:pPr>
      <w:tabs>
        <w:tab w:val="right" w:pos="8306"/>
      </w:tabs>
      <w:ind w:leftChars="50" w:left="140" w:firstLine="1"/>
    </w:pPr>
    <w:rPr>
      <w:sz w:val="18"/>
      <w:szCs w:val="18"/>
    </w:rPr>
  </w:style>
  <w:style w:type="paragraph" w:customStyle="1" w:styleId="-">
    <w:name w:val="封面-專案名稱"/>
    <w:basedOn w:val="14"/>
    <w:autoRedefine/>
    <w:rsid w:val="009B3202"/>
    <w:pPr>
      <w:tabs>
        <w:tab w:val="clear" w:pos="851"/>
        <w:tab w:val="clear" w:pos="1120"/>
      </w:tabs>
      <w:ind w:leftChars="0" w:left="0" w:firstLineChars="1" w:firstLine="6"/>
      <w:jc w:val="center"/>
    </w:pPr>
    <w:rPr>
      <w:color w:val="auto"/>
      <w:sz w:val="56"/>
    </w:rPr>
  </w:style>
  <w:style w:type="paragraph" w:styleId="ac">
    <w:name w:val="footnote text"/>
    <w:basedOn w:val="a0"/>
    <w:link w:val="ad"/>
    <w:autoRedefine/>
    <w:rsid w:val="009B3202"/>
    <w:pPr>
      <w:tabs>
        <w:tab w:val="left" w:pos="284"/>
      </w:tabs>
      <w:snapToGrid/>
      <w:ind w:leftChars="51" w:left="121" w:hangingChars="70" w:hanging="70"/>
      <w:contextualSpacing/>
    </w:pPr>
    <w:rPr>
      <w:rFonts w:cs="Courier New"/>
      <w:sz w:val="20"/>
    </w:rPr>
  </w:style>
  <w:style w:type="paragraph" w:customStyle="1" w:styleId="90">
    <w:name w:val="項目符號 9"/>
    <w:basedOn w:val="91"/>
    <w:autoRedefine/>
    <w:rsid w:val="009B3202"/>
    <w:pPr>
      <w:numPr>
        <w:numId w:val="10"/>
      </w:numPr>
      <w:tabs>
        <w:tab w:val="clear" w:pos="4719"/>
        <w:tab w:val="num" w:pos="2410"/>
      </w:tabs>
      <w:ind w:leftChars="0" w:left="2410" w:firstLineChars="0" w:firstLine="0"/>
    </w:pPr>
  </w:style>
  <w:style w:type="paragraph" w:customStyle="1" w:styleId="148">
    <w:name w:val="表格內文14中"/>
    <w:basedOn w:val="a0"/>
    <w:autoRedefine/>
    <w:rsid w:val="009B3202"/>
    <w:pPr>
      <w:spacing w:beforeLines="20" w:afterLines="20"/>
      <w:ind w:left="0" w:firstLine="0"/>
      <w:jc w:val="center"/>
    </w:pPr>
  </w:style>
  <w:style w:type="paragraph" w:customStyle="1" w:styleId="10">
    <w:name w:val="項目符號10"/>
    <w:basedOn w:val="90"/>
    <w:autoRedefine/>
    <w:rsid w:val="009B3202"/>
    <w:pPr>
      <w:numPr>
        <w:ilvl w:val="1"/>
      </w:numPr>
      <w:tabs>
        <w:tab w:val="clear" w:pos="840"/>
      </w:tabs>
      <w:ind w:left="2700" w:hanging="540"/>
    </w:pPr>
    <w:rPr>
      <w:color w:val="800000"/>
    </w:rPr>
  </w:style>
  <w:style w:type="paragraph" w:customStyle="1" w:styleId="110">
    <w:name w:val="項目符號11"/>
    <w:basedOn w:val="10"/>
    <w:autoRedefine/>
    <w:rsid w:val="009B3202"/>
    <w:pPr>
      <w:numPr>
        <w:ilvl w:val="5"/>
        <w:numId w:val="11"/>
      </w:numPr>
    </w:pPr>
    <w:rPr>
      <w:rFonts w:ascii="Tempus Sans ITC" w:hAnsi="Tempus Sans ITC"/>
      <w:color w:val="0099FF"/>
    </w:rPr>
  </w:style>
  <w:style w:type="paragraph" w:customStyle="1" w:styleId="12">
    <w:name w:val="項目符號12"/>
    <w:basedOn w:val="110"/>
    <w:autoRedefine/>
    <w:rsid w:val="009B3202"/>
    <w:pPr>
      <w:numPr>
        <w:numId w:val="12"/>
      </w:numPr>
      <w:tabs>
        <w:tab w:val="clear" w:pos="2760"/>
        <w:tab w:val="num" w:pos="3060"/>
      </w:tabs>
      <w:ind w:left="3060"/>
    </w:pPr>
    <w:rPr>
      <w:rFonts w:ascii="Times New Roman" w:hAnsi="Times New Roman"/>
      <w:color w:val="993366"/>
    </w:rPr>
  </w:style>
  <w:style w:type="paragraph" w:customStyle="1" w:styleId="13">
    <w:name w:val="項目符號13"/>
    <w:basedOn w:val="12"/>
    <w:autoRedefine/>
    <w:rsid w:val="009B3202"/>
    <w:pPr>
      <w:numPr>
        <w:numId w:val="13"/>
      </w:numPr>
      <w:tabs>
        <w:tab w:val="clear" w:pos="2760"/>
        <w:tab w:val="num" w:pos="3240"/>
      </w:tabs>
      <w:ind w:left="3240"/>
    </w:pPr>
    <w:rPr>
      <w:color w:val="333399"/>
    </w:rPr>
  </w:style>
  <w:style w:type="paragraph" w:customStyle="1" w:styleId="100">
    <w:name w:val="本文10"/>
    <w:basedOn w:val="91"/>
    <w:rsid w:val="00BD36DA"/>
    <w:pPr>
      <w:ind w:leftChars="964" w:left="2699"/>
    </w:pPr>
    <w:rPr>
      <w:color w:val="800000"/>
    </w:rPr>
  </w:style>
  <w:style w:type="paragraph" w:customStyle="1" w:styleId="120">
    <w:name w:val="本文12"/>
    <w:basedOn w:val="111"/>
    <w:rsid w:val="00BD36DA"/>
    <w:pPr>
      <w:ind w:leftChars="1092" w:left="3058"/>
    </w:pPr>
    <w:rPr>
      <w:color w:val="993366"/>
    </w:rPr>
  </w:style>
  <w:style w:type="paragraph" w:customStyle="1" w:styleId="111">
    <w:name w:val="本文11"/>
    <w:basedOn w:val="100"/>
    <w:rsid w:val="00BD36DA"/>
    <w:pPr>
      <w:ind w:leftChars="1028" w:left="2878"/>
    </w:pPr>
    <w:rPr>
      <w:color w:val="0099FF"/>
    </w:rPr>
  </w:style>
  <w:style w:type="paragraph" w:customStyle="1" w:styleId="130">
    <w:name w:val="本文13"/>
    <w:basedOn w:val="111"/>
    <w:rsid w:val="00BD36DA"/>
    <w:pPr>
      <w:ind w:leftChars="1157" w:left="3240"/>
    </w:pPr>
    <w:rPr>
      <w:color w:val="000080"/>
    </w:rPr>
  </w:style>
  <w:style w:type="paragraph" w:customStyle="1" w:styleId="141">
    <w:name w:val="表格內文14項1"/>
    <w:basedOn w:val="149"/>
    <w:autoRedefine/>
    <w:rsid w:val="009B3202"/>
    <w:pPr>
      <w:widowControl/>
      <w:numPr>
        <w:numId w:val="15"/>
      </w:numPr>
      <w:tabs>
        <w:tab w:val="clear" w:pos="480"/>
        <w:tab w:val="num" w:pos="332"/>
      </w:tabs>
      <w:ind w:left="332" w:hanging="332"/>
    </w:pPr>
  </w:style>
  <w:style w:type="paragraph" w:customStyle="1" w:styleId="142">
    <w:name w:val="表格內文14項2"/>
    <w:basedOn w:val="141"/>
    <w:autoRedefine/>
    <w:rsid w:val="009B3202"/>
    <w:pPr>
      <w:numPr>
        <w:numId w:val="16"/>
      </w:numPr>
      <w:tabs>
        <w:tab w:val="clear" w:pos="480"/>
      </w:tabs>
      <w:ind w:left="539" w:hanging="360"/>
    </w:pPr>
    <w:rPr>
      <w:color w:val="3366FF"/>
      <w:kern w:val="0"/>
      <w:szCs w:val="20"/>
    </w:rPr>
  </w:style>
  <w:style w:type="paragraph" w:customStyle="1" w:styleId="143">
    <w:name w:val="表格內文14項3"/>
    <w:basedOn w:val="141"/>
    <w:autoRedefine/>
    <w:rsid w:val="009B3202"/>
    <w:pPr>
      <w:numPr>
        <w:numId w:val="17"/>
      </w:numPr>
      <w:tabs>
        <w:tab w:val="clear" w:pos="480"/>
        <w:tab w:val="left" w:pos="681"/>
      </w:tabs>
      <w:ind w:left="681" w:hanging="360"/>
    </w:pPr>
    <w:rPr>
      <w:color w:val="993366"/>
    </w:rPr>
  </w:style>
  <w:style w:type="paragraph" w:customStyle="1" w:styleId="144">
    <w:name w:val="表格內文14項4"/>
    <w:basedOn w:val="a0"/>
    <w:autoRedefine/>
    <w:rsid w:val="009B3202"/>
    <w:pPr>
      <w:widowControl/>
      <w:numPr>
        <w:numId w:val="18"/>
      </w:numPr>
      <w:tabs>
        <w:tab w:val="clear" w:pos="480"/>
        <w:tab w:val="left" w:pos="823"/>
      </w:tabs>
      <w:spacing w:beforeLines="20" w:afterLines="20"/>
      <w:ind w:left="823" w:hanging="283"/>
    </w:pPr>
    <w:rPr>
      <w:color w:val="339966"/>
      <w:kern w:val="0"/>
      <w:szCs w:val="20"/>
    </w:rPr>
  </w:style>
  <w:style w:type="paragraph" w:customStyle="1" w:styleId="14a">
    <w:name w:val="表格內文14右"/>
    <w:basedOn w:val="148"/>
    <w:autoRedefine/>
    <w:rsid w:val="009B3202"/>
    <w:pPr>
      <w:jc w:val="right"/>
    </w:pPr>
  </w:style>
  <w:style w:type="paragraph" w:customStyle="1" w:styleId="149">
    <w:name w:val="表格內文14左"/>
    <w:basedOn w:val="14a"/>
    <w:autoRedefine/>
    <w:rsid w:val="009B3202"/>
    <w:pPr>
      <w:wordWrap w:val="0"/>
      <w:jc w:val="left"/>
    </w:pPr>
  </w:style>
  <w:style w:type="paragraph" w:customStyle="1" w:styleId="-0">
    <w:name w:val="封面-機密宣告"/>
    <w:basedOn w:val="-"/>
    <w:autoRedefine/>
    <w:rsid w:val="009B3202"/>
    <w:pPr>
      <w:wordWrap w:val="0"/>
      <w:ind w:firstLine="2"/>
      <w:jc w:val="right"/>
    </w:pPr>
    <w:rPr>
      <w:sz w:val="24"/>
    </w:rPr>
  </w:style>
  <w:style w:type="character" w:customStyle="1" w:styleId="ab">
    <w:name w:val="頁首 字元"/>
    <w:link w:val="aa"/>
    <w:rsid w:val="00CE08AD"/>
    <w:rPr>
      <w:rFonts w:eastAsia="標楷體"/>
      <w:kern w:val="2"/>
      <w:sz w:val="18"/>
      <w:szCs w:val="18"/>
    </w:rPr>
  </w:style>
  <w:style w:type="paragraph" w:styleId="ae">
    <w:name w:val="footer"/>
    <w:basedOn w:val="a0"/>
    <w:link w:val="af"/>
    <w:autoRedefine/>
    <w:rsid w:val="008A251E"/>
    <w:pPr>
      <w:widowControl/>
      <w:tabs>
        <w:tab w:val="center" w:pos="8844"/>
      </w:tabs>
      <w:spacing w:line="240" w:lineRule="auto"/>
      <w:ind w:left="0" w:firstLine="0"/>
      <w:jc w:val="right"/>
    </w:pPr>
    <w:rPr>
      <w:noProof/>
      <w:kern w:val="0"/>
      <w:sz w:val="18"/>
      <w:szCs w:val="18"/>
    </w:rPr>
  </w:style>
  <w:style w:type="character" w:customStyle="1" w:styleId="af">
    <w:name w:val="頁尾 字元"/>
    <w:link w:val="ae"/>
    <w:rsid w:val="008A251E"/>
    <w:rPr>
      <w:rFonts w:eastAsia="標楷體"/>
      <w:noProof/>
      <w:sz w:val="18"/>
      <w:szCs w:val="18"/>
    </w:rPr>
  </w:style>
  <w:style w:type="paragraph" w:styleId="af0">
    <w:name w:val="endnote text"/>
    <w:basedOn w:val="a0"/>
    <w:link w:val="af1"/>
    <w:locked/>
    <w:rsid w:val="009D6E45"/>
  </w:style>
  <w:style w:type="character" w:customStyle="1" w:styleId="af1">
    <w:name w:val="章節附註文字 字元"/>
    <w:link w:val="af0"/>
    <w:rsid w:val="009D6E45"/>
    <w:rPr>
      <w:rFonts w:eastAsia="標楷體"/>
      <w:kern w:val="2"/>
      <w:sz w:val="28"/>
      <w:szCs w:val="24"/>
    </w:rPr>
  </w:style>
  <w:style w:type="paragraph" w:styleId="af2">
    <w:name w:val="Plain Text"/>
    <w:basedOn w:val="a0"/>
    <w:link w:val="af3"/>
    <w:locked/>
    <w:rsid w:val="009D6E45"/>
    <w:pPr>
      <w:widowControl/>
      <w:adjustRightInd w:val="0"/>
      <w:spacing w:line="240" w:lineRule="auto"/>
      <w:ind w:left="0" w:firstLine="0"/>
    </w:pPr>
    <w:rPr>
      <w:rFonts w:cs="Courier New"/>
      <w:kern w:val="0"/>
    </w:rPr>
  </w:style>
  <w:style w:type="character" w:customStyle="1" w:styleId="af3">
    <w:name w:val="純文字 字元"/>
    <w:link w:val="af2"/>
    <w:rsid w:val="009D6E45"/>
    <w:rPr>
      <w:rFonts w:eastAsia="標楷體" w:cs="Courier New"/>
      <w:sz w:val="28"/>
      <w:szCs w:val="24"/>
    </w:rPr>
  </w:style>
  <w:style w:type="paragraph" w:customStyle="1" w:styleId="IE">
    <w:name w:val="IE_表格文字(置中)"/>
    <w:basedOn w:val="af2"/>
    <w:link w:val="IE0"/>
    <w:locked/>
    <w:rsid w:val="009D6E45"/>
    <w:pPr>
      <w:jc w:val="center"/>
    </w:pPr>
  </w:style>
  <w:style w:type="character" w:customStyle="1" w:styleId="IE0">
    <w:name w:val="IE_表格文字(置中) 字元"/>
    <w:basedOn w:val="af3"/>
    <w:link w:val="IE"/>
    <w:rsid w:val="009D6E45"/>
    <w:rPr>
      <w:rFonts w:eastAsia="標楷體" w:cs="Courier New"/>
      <w:sz w:val="28"/>
      <w:szCs w:val="24"/>
    </w:rPr>
  </w:style>
  <w:style w:type="paragraph" w:customStyle="1" w:styleId="145">
    <w:name w:val="表格內文14項5"/>
    <w:basedOn w:val="144"/>
    <w:autoRedefine/>
    <w:rsid w:val="009B3202"/>
    <w:pPr>
      <w:numPr>
        <w:numId w:val="19"/>
      </w:numPr>
      <w:tabs>
        <w:tab w:val="clear" w:pos="823"/>
        <w:tab w:val="left" w:pos="964"/>
      </w:tabs>
      <w:ind w:left="964" w:hanging="284"/>
    </w:pPr>
    <w:rPr>
      <w:color w:val="4A442A"/>
    </w:rPr>
  </w:style>
  <w:style w:type="paragraph" w:customStyle="1" w:styleId="146">
    <w:name w:val="表格內文14項6"/>
    <w:basedOn w:val="145"/>
    <w:autoRedefine/>
    <w:rsid w:val="009B3202"/>
    <w:pPr>
      <w:numPr>
        <w:numId w:val="20"/>
      </w:numPr>
      <w:tabs>
        <w:tab w:val="clear" w:pos="964"/>
        <w:tab w:val="left" w:pos="1106"/>
      </w:tabs>
      <w:ind w:left="1106" w:hanging="284"/>
    </w:pPr>
    <w:rPr>
      <w:color w:val="FF0000"/>
    </w:rPr>
  </w:style>
  <w:style w:type="paragraph" w:customStyle="1" w:styleId="147">
    <w:name w:val="表格內文14項7"/>
    <w:basedOn w:val="146"/>
    <w:autoRedefine/>
    <w:rsid w:val="009B3202"/>
    <w:pPr>
      <w:numPr>
        <w:numId w:val="21"/>
      </w:numPr>
      <w:tabs>
        <w:tab w:val="clear" w:pos="1106"/>
        <w:tab w:val="left" w:pos="1390"/>
      </w:tabs>
      <w:ind w:left="1390" w:hanging="338"/>
    </w:pPr>
    <w:rPr>
      <w:color w:val="403152"/>
    </w:rPr>
  </w:style>
  <w:style w:type="paragraph" w:customStyle="1" w:styleId="-1">
    <w:name w:val="封面-公司名"/>
    <w:basedOn w:val="-"/>
    <w:autoRedefine/>
    <w:rsid w:val="009B3202"/>
    <w:pPr>
      <w:ind w:firstLine="5"/>
    </w:pPr>
    <w:rPr>
      <w:sz w:val="48"/>
    </w:rPr>
  </w:style>
  <w:style w:type="paragraph" w:customStyle="1" w:styleId="af4">
    <w:name w:val="目錄表題"/>
    <w:basedOn w:val="a0"/>
    <w:autoRedefine/>
    <w:rsid w:val="009B3202"/>
    <w:pPr>
      <w:spacing w:before="180" w:after="180"/>
      <w:ind w:left="0" w:firstLine="0"/>
      <w:jc w:val="center"/>
    </w:pPr>
  </w:style>
  <w:style w:type="character" w:customStyle="1" w:styleId="ad">
    <w:name w:val="註腳文字 字元"/>
    <w:link w:val="ac"/>
    <w:rsid w:val="009D6E45"/>
    <w:rPr>
      <w:rFonts w:eastAsia="標楷體" w:cs="Courier New"/>
      <w:kern w:val="2"/>
      <w:szCs w:val="24"/>
    </w:rPr>
  </w:style>
  <w:style w:type="character" w:styleId="af5">
    <w:name w:val="footnote reference"/>
    <w:rsid w:val="009B3202"/>
    <w:rPr>
      <w:vertAlign w:val="superscript"/>
    </w:rPr>
  </w:style>
  <w:style w:type="character" w:styleId="af6">
    <w:name w:val="endnote reference"/>
    <w:locked/>
    <w:rsid w:val="009D6E45"/>
    <w:rPr>
      <w:vertAlign w:val="superscript"/>
    </w:rPr>
  </w:style>
  <w:style w:type="paragraph" w:customStyle="1" w:styleId="121">
    <w:name w:val="表格欄名12"/>
    <w:basedOn w:val="140"/>
    <w:autoRedefine/>
    <w:rsid w:val="00B3394A"/>
    <w:pPr>
      <w:framePr w:hSpace="180" w:wrap="around" w:vAnchor="text" w:hAnchor="text" w:x="991" w:y="1"/>
      <w:spacing w:before="114" w:after="114"/>
      <w:suppressOverlap/>
    </w:pPr>
    <w:rPr>
      <w:sz w:val="24"/>
    </w:rPr>
  </w:style>
  <w:style w:type="paragraph" w:customStyle="1" w:styleId="122">
    <w:name w:val="表格內文12中"/>
    <w:basedOn w:val="148"/>
    <w:rsid w:val="00C04233"/>
    <w:pPr>
      <w:spacing w:before="76" w:after="76"/>
    </w:pPr>
    <w:rPr>
      <w:rFonts w:ascii="Calibri" w:hAnsi="Calibri"/>
      <w:sz w:val="24"/>
    </w:rPr>
  </w:style>
  <w:style w:type="paragraph" w:customStyle="1" w:styleId="123">
    <w:name w:val="表格內文12右"/>
    <w:basedOn w:val="14a"/>
    <w:autoRedefine/>
    <w:rsid w:val="000F2058"/>
    <w:pPr>
      <w:spacing w:before="76" w:after="76"/>
    </w:pPr>
    <w:rPr>
      <w:rFonts w:ascii="Calibri" w:hAnsi="Calibri"/>
      <w:b/>
      <w:i/>
      <w:sz w:val="24"/>
    </w:rPr>
  </w:style>
  <w:style w:type="paragraph" w:customStyle="1" w:styleId="124">
    <w:name w:val="表格內文12左"/>
    <w:basedOn w:val="149"/>
    <w:autoRedefine/>
    <w:rsid w:val="009836A6"/>
    <w:pPr>
      <w:spacing w:before="76" w:after="76"/>
    </w:pPr>
    <w:rPr>
      <w:rFonts w:ascii="Calibri" w:hAnsi="Calibri"/>
      <w:noProof/>
      <w:sz w:val="24"/>
    </w:rPr>
  </w:style>
  <w:style w:type="paragraph" w:customStyle="1" w:styleId="1210">
    <w:name w:val="表格內文12項1"/>
    <w:basedOn w:val="141"/>
    <w:rsid w:val="005777BA"/>
    <w:pPr>
      <w:spacing w:before="76" w:after="76"/>
    </w:pPr>
    <w:rPr>
      <w:rFonts w:ascii="Calibri" w:hAnsi="Calibri"/>
      <w:sz w:val="24"/>
    </w:rPr>
  </w:style>
  <w:style w:type="paragraph" w:customStyle="1" w:styleId="1220">
    <w:name w:val="表格內文12項2"/>
    <w:basedOn w:val="142"/>
    <w:autoRedefine/>
    <w:rsid w:val="00BD7AEE"/>
    <w:pPr>
      <w:framePr w:hSpace="180" w:wrap="around" w:vAnchor="text" w:hAnchor="text" w:x="991" w:y="1"/>
      <w:spacing w:before="76" w:after="76"/>
      <w:suppressOverlap/>
    </w:pPr>
    <w:rPr>
      <w:kern w:val="2"/>
      <w:sz w:val="24"/>
      <w:szCs w:val="24"/>
    </w:rPr>
  </w:style>
  <w:style w:type="paragraph" w:customStyle="1" w:styleId="1230">
    <w:name w:val="表格內文12項3"/>
    <w:basedOn w:val="143"/>
    <w:autoRedefine/>
    <w:rsid w:val="009B3202"/>
    <w:rPr>
      <w:sz w:val="24"/>
    </w:rPr>
  </w:style>
  <w:style w:type="paragraph" w:customStyle="1" w:styleId="1240">
    <w:name w:val="表格內文12項4"/>
    <w:basedOn w:val="144"/>
    <w:autoRedefine/>
    <w:rsid w:val="009B3202"/>
    <w:rPr>
      <w:kern w:val="2"/>
      <w:sz w:val="24"/>
      <w:szCs w:val="24"/>
    </w:rPr>
  </w:style>
  <w:style w:type="paragraph" w:customStyle="1" w:styleId="125">
    <w:name w:val="表格內文12項5"/>
    <w:basedOn w:val="145"/>
    <w:autoRedefine/>
    <w:rsid w:val="009B3202"/>
    <w:rPr>
      <w:kern w:val="2"/>
      <w:sz w:val="24"/>
      <w:szCs w:val="24"/>
    </w:rPr>
  </w:style>
  <w:style w:type="paragraph" w:customStyle="1" w:styleId="126">
    <w:name w:val="表格內文12項6"/>
    <w:basedOn w:val="146"/>
    <w:autoRedefine/>
    <w:rsid w:val="009B3202"/>
    <w:rPr>
      <w:kern w:val="2"/>
      <w:sz w:val="24"/>
      <w:szCs w:val="24"/>
    </w:rPr>
  </w:style>
  <w:style w:type="paragraph" w:customStyle="1" w:styleId="127">
    <w:name w:val="表格內文12項7"/>
    <w:basedOn w:val="147"/>
    <w:autoRedefine/>
    <w:rsid w:val="009B3202"/>
    <w:rPr>
      <w:kern w:val="2"/>
      <w:sz w:val="24"/>
      <w:szCs w:val="24"/>
    </w:rPr>
  </w:style>
  <w:style w:type="character" w:styleId="af7">
    <w:name w:val="Subtle Emphasis"/>
    <w:qFormat/>
    <w:locked/>
    <w:rsid w:val="0072556F"/>
    <w:rPr>
      <w:i/>
      <w:iCs/>
      <w:color w:val="808080"/>
    </w:rPr>
  </w:style>
  <w:style w:type="paragraph" w:customStyle="1" w:styleId="52">
    <w:name w:val="項目符號5內文"/>
    <w:basedOn w:val="51"/>
    <w:autoRedefine/>
    <w:rsid w:val="008E00AA"/>
    <w:pPr>
      <w:ind w:leftChars="658" w:left="1842"/>
    </w:pPr>
  </w:style>
  <w:style w:type="paragraph" w:customStyle="1" w:styleId="101">
    <w:name w:val="項目符號10內文"/>
    <w:basedOn w:val="91"/>
    <w:autoRedefine/>
    <w:rsid w:val="009B3202"/>
    <w:pPr>
      <w:ind w:leftChars="964" w:left="2699"/>
    </w:pPr>
    <w:rPr>
      <w:color w:val="800000"/>
    </w:rPr>
  </w:style>
  <w:style w:type="paragraph" w:customStyle="1" w:styleId="128">
    <w:name w:val="項目符號12內文"/>
    <w:basedOn w:val="112"/>
    <w:autoRedefine/>
    <w:rsid w:val="009B3202"/>
    <w:pPr>
      <w:ind w:leftChars="1092" w:left="3058"/>
    </w:pPr>
    <w:rPr>
      <w:color w:val="993366"/>
    </w:rPr>
  </w:style>
  <w:style w:type="paragraph" w:customStyle="1" w:styleId="112">
    <w:name w:val="項目符號11內文"/>
    <w:basedOn w:val="101"/>
    <w:autoRedefine/>
    <w:rsid w:val="009B3202"/>
    <w:pPr>
      <w:ind w:leftChars="1028" w:left="2878"/>
    </w:pPr>
    <w:rPr>
      <w:color w:val="0099FF"/>
    </w:rPr>
  </w:style>
  <w:style w:type="paragraph" w:customStyle="1" w:styleId="131">
    <w:name w:val="項目符號13內文"/>
    <w:basedOn w:val="112"/>
    <w:autoRedefine/>
    <w:rsid w:val="009B3202"/>
    <w:pPr>
      <w:ind w:leftChars="1157" w:left="3240"/>
    </w:pPr>
    <w:rPr>
      <w:color w:val="000080"/>
    </w:rPr>
  </w:style>
  <w:style w:type="paragraph" w:customStyle="1" w:styleId="16">
    <w:name w:val="項目符號1內文"/>
    <w:basedOn w:val="14"/>
    <w:autoRedefine/>
    <w:rsid w:val="009B3202"/>
    <w:pPr>
      <w:tabs>
        <w:tab w:val="clear" w:pos="851"/>
        <w:tab w:val="clear" w:pos="1120"/>
        <w:tab w:val="left" w:pos="1276"/>
      </w:tabs>
      <w:ind w:leftChars="455" w:left="1274"/>
    </w:pPr>
  </w:style>
  <w:style w:type="paragraph" w:customStyle="1" w:styleId="22">
    <w:name w:val="項目符號2內文"/>
    <w:basedOn w:val="21"/>
    <w:autoRedefine/>
    <w:rsid w:val="009B3202"/>
    <w:pPr>
      <w:ind w:leftChars="506" w:left="1417"/>
    </w:pPr>
  </w:style>
  <w:style w:type="paragraph" w:customStyle="1" w:styleId="32">
    <w:name w:val="項目符號3內文"/>
    <w:basedOn w:val="31"/>
    <w:autoRedefine/>
    <w:rsid w:val="009B3202"/>
    <w:pPr>
      <w:ind w:leftChars="506" w:left="1417"/>
    </w:pPr>
  </w:style>
  <w:style w:type="paragraph" w:customStyle="1" w:styleId="42">
    <w:name w:val="項目符號4內文"/>
    <w:basedOn w:val="41"/>
    <w:autoRedefine/>
    <w:rsid w:val="009B3202"/>
    <w:pPr>
      <w:ind w:leftChars="557" w:left="1560"/>
    </w:pPr>
  </w:style>
  <w:style w:type="paragraph" w:customStyle="1" w:styleId="11">
    <w:name w:val="項目符號1"/>
    <w:basedOn w:val="20"/>
    <w:autoRedefine/>
    <w:rsid w:val="009B3202"/>
    <w:pPr>
      <w:numPr>
        <w:numId w:val="22"/>
      </w:numPr>
      <w:tabs>
        <w:tab w:val="num" w:pos="1898"/>
      </w:tabs>
      <w:ind w:left="1276" w:hanging="283"/>
    </w:pPr>
    <w:rPr>
      <w:color w:val="800080"/>
    </w:rPr>
  </w:style>
  <w:style w:type="paragraph" w:customStyle="1" w:styleId="62">
    <w:name w:val="項目符號6內文"/>
    <w:basedOn w:val="61"/>
    <w:autoRedefine/>
    <w:rsid w:val="009B3202"/>
    <w:pPr>
      <w:ind w:leftChars="708" w:left="1982"/>
    </w:pPr>
  </w:style>
  <w:style w:type="paragraph" w:customStyle="1" w:styleId="72">
    <w:name w:val="項目符號7內文"/>
    <w:basedOn w:val="71"/>
    <w:autoRedefine/>
    <w:rsid w:val="009B3202"/>
    <w:pPr>
      <w:ind w:leftChars="759" w:left="2125"/>
    </w:pPr>
  </w:style>
  <w:style w:type="paragraph" w:customStyle="1" w:styleId="82">
    <w:name w:val="項目符號8內文"/>
    <w:basedOn w:val="81"/>
    <w:autoRedefine/>
    <w:rsid w:val="009B3202"/>
    <w:pPr>
      <w:ind w:leftChars="810" w:left="2268"/>
    </w:pPr>
  </w:style>
  <w:style w:type="paragraph" w:customStyle="1" w:styleId="92">
    <w:name w:val="項目符號9內文"/>
    <w:basedOn w:val="91"/>
    <w:autoRedefine/>
    <w:rsid w:val="009B3202"/>
    <w:pPr>
      <w:ind w:leftChars="860" w:left="2408"/>
    </w:pPr>
  </w:style>
  <w:style w:type="paragraph" w:styleId="af8">
    <w:name w:val="annotation text"/>
    <w:basedOn w:val="a0"/>
    <w:link w:val="af9"/>
    <w:locked/>
    <w:rsid w:val="006A5C29"/>
  </w:style>
  <w:style w:type="character" w:customStyle="1" w:styleId="af9">
    <w:name w:val="註解文字 字元"/>
    <w:link w:val="af8"/>
    <w:rsid w:val="006A5C29"/>
    <w:rPr>
      <w:rFonts w:eastAsia="標楷體"/>
      <w:kern w:val="2"/>
      <w:sz w:val="28"/>
      <w:szCs w:val="24"/>
    </w:rPr>
  </w:style>
  <w:style w:type="paragraph" w:styleId="afa">
    <w:name w:val="Body Text"/>
    <w:basedOn w:val="a0"/>
    <w:link w:val="afb"/>
    <w:locked/>
    <w:rsid w:val="00E6662B"/>
    <w:pPr>
      <w:spacing w:after="120"/>
    </w:pPr>
  </w:style>
  <w:style w:type="character" w:customStyle="1" w:styleId="afb">
    <w:name w:val="本文 字元"/>
    <w:link w:val="afa"/>
    <w:rsid w:val="00E6662B"/>
    <w:rPr>
      <w:rFonts w:eastAsia="標楷體"/>
      <w:kern w:val="2"/>
      <w:sz w:val="28"/>
      <w:szCs w:val="24"/>
    </w:rPr>
  </w:style>
  <w:style w:type="paragraph" w:styleId="Web">
    <w:name w:val="Normal (Web)"/>
    <w:basedOn w:val="a0"/>
    <w:rsid w:val="005075C7"/>
    <w:pPr>
      <w:widowControl/>
      <w:snapToGrid/>
      <w:spacing w:before="100" w:beforeAutospacing="1" w:after="100" w:afterAutospacing="1" w:line="240" w:lineRule="auto"/>
      <w:ind w:left="0" w:firstLine="0"/>
    </w:pPr>
    <w:rPr>
      <w:rFonts w:ascii="Arial Unicode MS" w:eastAsia="Arial Unicode MS" w:hAnsi="Arial Unicode MS" w:cs="Arial Unicode MS"/>
      <w:kern w:val="0"/>
      <w:sz w:val="24"/>
    </w:rPr>
  </w:style>
  <w:style w:type="character" w:styleId="HTML">
    <w:name w:val="HTML Code"/>
    <w:locked/>
    <w:rsid w:val="00E3637D"/>
    <w:rPr>
      <w:rFonts w:ascii="Courier New" w:hAnsi="Courier New" w:cs="Courier New"/>
      <w:sz w:val="20"/>
      <w:szCs w:val="20"/>
    </w:rPr>
  </w:style>
  <w:style w:type="character" w:styleId="afc">
    <w:name w:val="page number"/>
    <w:basedOn w:val="a1"/>
    <w:locked/>
    <w:rsid w:val="001E39F0"/>
  </w:style>
  <w:style w:type="paragraph" w:styleId="17">
    <w:name w:val="toc 1"/>
    <w:basedOn w:val="a0"/>
    <w:next w:val="a0"/>
    <w:autoRedefine/>
    <w:uiPriority w:val="39"/>
    <w:locked/>
    <w:rsid w:val="00F37545"/>
    <w:pPr>
      <w:ind w:left="0"/>
    </w:pPr>
  </w:style>
  <w:style w:type="paragraph" w:styleId="23">
    <w:name w:val="toc 2"/>
    <w:basedOn w:val="a0"/>
    <w:next w:val="a0"/>
    <w:autoRedefine/>
    <w:uiPriority w:val="39"/>
    <w:locked/>
    <w:rsid w:val="00F37545"/>
    <w:pPr>
      <w:ind w:leftChars="200" w:left="480"/>
    </w:pPr>
  </w:style>
  <w:style w:type="paragraph" w:styleId="33">
    <w:name w:val="toc 3"/>
    <w:basedOn w:val="a0"/>
    <w:next w:val="a0"/>
    <w:autoRedefine/>
    <w:uiPriority w:val="39"/>
    <w:locked/>
    <w:rsid w:val="00F37545"/>
    <w:pPr>
      <w:ind w:leftChars="400" w:left="960"/>
    </w:pPr>
  </w:style>
  <w:style w:type="table" w:styleId="afd">
    <w:name w:val="Table Grid"/>
    <w:basedOn w:val="a2"/>
    <w:rsid w:val="00EC4673"/>
    <w:rPr>
      <w:rFonts w:ascii="Calibri" w:hAnsi="Calibr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3">
    <w:name w:val="toc 4"/>
    <w:basedOn w:val="a0"/>
    <w:next w:val="a0"/>
    <w:autoRedefine/>
    <w:locked/>
    <w:rsid w:val="00DB14B8"/>
    <w:pPr>
      <w:ind w:leftChars="600" w:left="1440"/>
    </w:pPr>
  </w:style>
  <w:style w:type="paragraph" w:styleId="53">
    <w:name w:val="toc 5"/>
    <w:basedOn w:val="a0"/>
    <w:next w:val="a0"/>
    <w:autoRedefine/>
    <w:locked/>
    <w:rsid w:val="00DB14B8"/>
    <w:pPr>
      <w:ind w:leftChars="800" w:left="1920"/>
    </w:pPr>
  </w:style>
  <w:style w:type="paragraph" w:styleId="63">
    <w:name w:val="toc 6"/>
    <w:basedOn w:val="a0"/>
    <w:next w:val="a0"/>
    <w:autoRedefine/>
    <w:locked/>
    <w:rsid w:val="00DB14B8"/>
    <w:pPr>
      <w:ind w:leftChars="1000" w:left="2400"/>
    </w:pPr>
  </w:style>
  <w:style w:type="paragraph" w:styleId="73">
    <w:name w:val="toc 7"/>
    <w:basedOn w:val="a0"/>
    <w:next w:val="a0"/>
    <w:autoRedefine/>
    <w:locked/>
    <w:rsid w:val="00DB14B8"/>
    <w:pPr>
      <w:ind w:leftChars="1200" w:left="2880"/>
    </w:pPr>
  </w:style>
  <w:style w:type="paragraph" w:styleId="83">
    <w:name w:val="toc 8"/>
    <w:basedOn w:val="a0"/>
    <w:next w:val="a0"/>
    <w:autoRedefine/>
    <w:locked/>
    <w:rsid w:val="00DB14B8"/>
    <w:pPr>
      <w:ind w:leftChars="1400" w:left="3360"/>
    </w:pPr>
  </w:style>
  <w:style w:type="paragraph" w:styleId="93">
    <w:name w:val="toc 9"/>
    <w:basedOn w:val="a0"/>
    <w:next w:val="a0"/>
    <w:autoRedefine/>
    <w:locked/>
    <w:rsid w:val="00DB14B8"/>
    <w:pPr>
      <w:ind w:leftChars="1600" w:left="3840"/>
    </w:pPr>
  </w:style>
  <w:style w:type="paragraph" w:styleId="afe">
    <w:name w:val="Document Map"/>
    <w:basedOn w:val="a0"/>
    <w:link w:val="aff"/>
    <w:locked/>
    <w:rsid w:val="009B3202"/>
    <w:rPr>
      <w:rFonts w:ascii="新細明體" w:eastAsia="新細明體"/>
      <w:sz w:val="18"/>
      <w:szCs w:val="18"/>
    </w:rPr>
  </w:style>
  <w:style w:type="character" w:customStyle="1" w:styleId="aff">
    <w:name w:val="文件引導模式 字元"/>
    <w:link w:val="afe"/>
    <w:rsid w:val="009B3202"/>
    <w:rPr>
      <w:rFonts w:ascii="新細明體"/>
      <w:kern w:val="2"/>
      <w:sz w:val="18"/>
      <w:szCs w:val="18"/>
    </w:rPr>
  </w:style>
  <w:style w:type="paragraph" w:styleId="aff0">
    <w:name w:val="List Paragraph"/>
    <w:basedOn w:val="a0"/>
    <w:qFormat/>
    <w:locked/>
    <w:rsid w:val="00F0285F"/>
    <w:pPr>
      <w:ind w:leftChars="200" w:left="480"/>
    </w:pPr>
  </w:style>
  <w:style w:type="paragraph" w:styleId="HTML0">
    <w:name w:val="HTML Preformatted"/>
    <w:basedOn w:val="a0"/>
    <w:link w:val="HTML1"/>
    <w:locked/>
    <w:rsid w:val="00934EE1"/>
    <w:rPr>
      <w:rFonts w:ascii="Courier New" w:hAnsi="Courier New" w:cs="Courier New"/>
      <w:sz w:val="20"/>
      <w:szCs w:val="20"/>
    </w:rPr>
  </w:style>
  <w:style w:type="character" w:customStyle="1" w:styleId="HTML1">
    <w:name w:val="HTML 預設格式 字元"/>
    <w:link w:val="HTML0"/>
    <w:rsid w:val="00934EE1"/>
    <w:rPr>
      <w:rFonts w:ascii="Courier New" w:eastAsia="標楷體" w:hAnsi="Courier New" w:cs="Courier New"/>
      <w:kern w:val="2"/>
    </w:rPr>
  </w:style>
  <w:style w:type="paragraph" w:styleId="aff1">
    <w:name w:val="Date"/>
    <w:basedOn w:val="a0"/>
    <w:next w:val="a0"/>
    <w:link w:val="aff2"/>
    <w:locked/>
    <w:rsid w:val="009E7988"/>
    <w:pPr>
      <w:jc w:val="right"/>
    </w:pPr>
  </w:style>
  <w:style w:type="character" w:customStyle="1" w:styleId="aff2">
    <w:name w:val="日期 字元"/>
    <w:link w:val="aff1"/>
    <w:rsid w:val="009E7988"/>
    <w:rPr>
      <w:rFonts w:eastAsia="標楷體"/>
      <w:kern w:val="2"/>
      <w:sz w:val="28"/>
      <w:szCs w:val="24"/>
    </w:rPr>
  </w:style>
  <w:style w:type="paragraph" w:styleId="aff3">
    <w:name w:val="Balloon Text"/>
    <w:basedOn w:val="a0"/>
    <w:link w:val="aff4"/>
    <w:locked/>
    <w:rsid w:val="001A0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4">
    <w:name w:val="註解方塊文字 字元"/>
    <w:basedOn w:val="a1"/>
    <w:link w:val="aff3"/>
    <w:rsid w:val="001A026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419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8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17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22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7950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70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1011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482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38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1120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1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732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715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732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3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090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187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59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840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24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6706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28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\&#24375;&#21270;&#25142;&#24441;&#25919;&#36039;&#35338;&#31995;&#32113;&#65293;&#31995;&#32113;&#38283;&#30332;&#24314;&#32622;&#26696;\&#25991;&#20214;&#31684;&#26412;&#21450;&#35215;&#31684;\&#24375;&#21270;&#38283;&#30332;&#24314;&#32622;&#26696;&#20132;&#20184;&#25991;&#20214;&#31684;&#26412;_1000706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強化開發建置案交付文件範本_1000706.dotx</Template>
  <TotalTime>23311</TotalTime>
  <Pages>70</Pages>
  <Words>7802</Words>
  <Characters>44477</Characters>
  <Application>Microsoft Office Word</Application>
  <DocSecurity>0</DocSecurity>
  <Lines>370</Lines>
  <Paragraphs>104</Paragraphs>
  <ScaleCrop>false</ScaleCrop>
  <Company/>
  <LinksUpToDate>false</LinksUpToDate>
  <CharactersWithSpaces>52175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壹、</dc:title>
  <dc:creator>joeycat</dc:creator>
  <cp:lastModifiedBy>蔡奇峰</cp:lastModifiedBy>
  <cp:revision>746</cp:revision>
  <cp:lastPrinted>2015-09-01T08:43:00Z</cp:lastPrinted>
  <dcterms:created xsi:type="dcterms:W3CDTF">2015-08-13T02:42:00Z</dcterms:created>
  <dcterms:modified xsi:type="dcterms:W3CDTF">2016-04-11T10:14:00Z</dcterms:modified>
</cp:coreProperties>
</file>